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55" w:line="247" w:lineRule="auto"/>
        <w:ind w:left="145"/>
        <w:rPr>
          <w:rFonts w:ascii="Century Gothic" w:hAnsi="Century Gothic"/>
          <w:sz w:val="54"/>
        </w:rPr>
      </w:pPr>
      <w:r>
        <w:drawing>
          <wp:anchor distT="0" distB="0" distL="0" distR="0" simplePos="0" relativeHeight="2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7" cy="10689336"/>
            <wp:effectExtent l="0" t="0" r="0" b="0"/>
            <wp:wrapNone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087" cy="1068933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1B1B27"/>
          <w:sz w:val="54"/>
        </w:rPr>
        <w:t xml:space="preserve">Project Design Phase – Problem– </w:t>
      </w:r>
      <w:r>
        <w:rPr>
          <w:rFonts w:ascii="Century Gothic" w:hAnsi="Century Gothic"/>
          <w:color w:val="1B1B27"/>
          <w:w w:val="104"/>
          <w:sz w:val="54"/>
        </w:rPr>
        <w:t>Solution</w:t>
      </w:r>
      <w:r>
        <w:rPr>
          <w:rFonts w:ascii="Century Gothic" w:hAnsi="Century Gothic"/>
          <w:color w:val="1B1B27"/>
          <w:spacing w:val="40"/>
          <w:w w:val="104"/>
          <w:sz w:val="54"/>
        </w:rPr>
        <w:t xml:space="preserve"> </w:t>
      </w:r>
      <w:r>
        <w:rPr>
          <w:rFonts w:ascii="Century Gothic" w:hAnsi="Century Gothic"/>
          <w:color w:val="1B1B27"/>
          <w:w w:val="104"/>
          <w:sz w:val="54"/>
        </w:rPr>
        <w:t>Fit</w:t>
      </w:r>
    </w:p>
    <w:p>
      <w:pPr>
        <w:pStyle w:val="1"/>
      </w:pPr>
      <w:r>
        <w:rPr>
          <w:color w:val="1B1B27"/>
          <w:spacing w:val="-2"/>
        </w:rPr>
        <w:t>MicroGoal</w:t>
      </w:r>
    </w:p>
    <w:p>
      <w:pPr>
        <w:spacing w:before="457" w:line="593" w:lineRule="auto"/>
        <w:ind w:left="145" w:right="7742"/>
        <w:rPr>
          <w:rFonts w:ascii="Arial" w:hAnsi="Arial"/>
          <w:b/>
          <w:color w:val="404154"/>
          <w:w w:val="104"/>
          <w:sz w:val="21"/>
        </w:rPr>
      </w:pPr>
      <w:r>
        <w:rPr>
          <w:color w:val="404154"/>
          <w:w w:val="104"/>
          <w:sz w:val="21"/>
        </w:rPr>
        <w:t xml:space="preserve">Date: </w:t>
      </w:r>
      <w:r>
        <w:rPr>
          <w:rFonts w:ascii="Arial" w:hAnsi="Arial"/>
          <w:b/>
          <w:color w:val="404154"/>
          <w:w w:val="104"/>
          <w:sz w:val="21"/>
        </w:rPr>
        <w:t xml:space="preserve">08 Mar 2026 </w:t>
      </w:r>
    </w:p>
    <w:p>
      <w:pPr>
        <w:spacing w:before="457" w:line="593" w:lineRule="auto"/>
        <w:ind w:left="145" w:right="7742"/>
        <w:rPr>
          <w:rFonts w:ascii="Arial" w:hAnsi="Arial"/>
          <w:b/>
          <w:color w:val="404154"/>
          <w:w w:val="104"/>
          <w:sz w:val="21"/>
        </w:rPr>
      </w:pPr>
      <w:r>
        <w:rPr>
          <w:color w:val="404154"/>
          <w:w w:val="104"/>
          <w:sz w:val="21"/>
        </w:rPr>
        <w:t xml:space="preserve">Maximum Marks: </w:t>
      </w:r>
      <w:r>
        <w:rPr>
          <w:rFonts w:ascii="Arial" w:hAnsi="Arial"/>
          <w:b/>
          <w:color w:val="404154"/>
          <w:w w:val="104"/>
          <w:sz w:val="21"/>
        </w:rPr>
        <w:t>2</w:t>
      </w:r>
      <w:r>
        <w:rPr>
          <w:rFonts w:ascii="Arial" w:hAnsi="Arial"/>
          <w:b/>
          <w:color w:val="404154"/>
          <w:spacing w:val="-1"/>
          <w:w w:val="104"/>
          <w:sz w:val="21"/>
        </w:rPr>
        <w:t xml:space="preserve"> </w:t>
      </w:r>
      <w:r>
        <w:rPr>
          <w:rFonts w:ascii="Arial" w:hAnsi="Arial"/>
          <w:b/>
          <w:color w:val="404154"/>
          <w:w w:val="104"/>
          <w:sz w:val="21"/>
        </w:rPr>
        <w:t>Marks</w:t>
      </w:r>
    </w:p>
    <w:p>
      <w:pPr>
        <w:spacing w:line="593" w:lineRule="auto"/>
        <w:rPr>
          <w:rFonts w:ascii="Arial" w:hAnsi="Arial"/>
          <w:sz w:val="21"/>
        </w:rPr>
        <w:sectPr>
          <w:type w:val="continuous"/>
          <w:pgSz w:w="11920" w:h="16840"/>
          <w:pgMar w:top="500" w:right="640" w:bottom="280" w:left="620" w:header="720" w:footer="720" w:gutter="0"/>
          <w:docGrid w:linePitch="312" w:charSpace="0"/>
        </w:sectPr>
      </w:pPr>
    </w:p>
    <w:p>
      <w:pPr>
        <w:spacing w:before="55"/>
        <w:ind w:left="145"/>
        <w:rPr>
          <w:rFonts w:ascii="Century Gothic" w:hAnsi="Century Gothic"/>
          <w:sz w:val="54"/>
        </w:rPr>
      </w:pPr>
      <w:r>
        <mc:AlternateContent>
          <mc:Choice Requires="wps">
            <w:drawing>
              <wp:anchor distT="0" distB="0" distL="114298" distR="114298" simplePos="0" relativeHeight="3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4" name="Rectangle 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5" o:spid="_x0000_s5" fillcolor="#F8F8FF" stroked="f" strokeweight="1.0pt" style="position:absolute;&#10;margin-left:0.0pt;&#10;margin-top:0.0pt;&#10;width:595.45pt;&#10;height:841.7pt;&#10;z-index:-37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54" behindDoc="0" locked="0" layoutInCell="1" hidden="0" allowOverlap="1">
                <wp:simplePos x="0" y="0"/>
                <wp:positionH relativeFrom="page">
                  <wp:posOffset>5273040</wp:posOffset>
                </wp:positionH>
                <wp:positionV relativeFrom="page">
                  <wp:posOffset>9980296</wp:posOffset>
                </wp:positionV>
                <wp:extent cx="2291080" cy="652780"/>
                <wp:effectExtent l="0" t="0" r="0" b="0"/>
                <wp:wrapNone/>
                <wp:docPr id="6" name="Combination 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" name="Combination 7"/>
                      <wpg:cNvGrpSpPr/>
                      <wpg:grpSpPr>
                        <a:xfrm rot="0">
                          <a:off x="0" y="0"/>
                          <a:ext cx="2291080" cy="652780"/>
                          <a:chOff x="0" y="0"/>
                          <a:chExt cx="2291080" cy="6527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9" name="Image 9">
                            <a:hlinkClick r:id="rId4"/>
                          </pic:cNvPr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97839" y="22860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0" name="Rectangle 10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2" o:spid="_x0000_s12" coordorigin="8304,15717" coordsize="3608,1028" style="position:absolute;&#10;margin-left:415.2pt;&#10;margin-top:785.85004pt;&#10;width:180.4pt;&#10;height:51.400036pt;&#10;z-index:54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13" o:spid="_x0000_s13" style="position:absolute;&#10;left:9088;&#10;top:16077;&#10;width:2712;&#10;height:648;" filled="f" stroked="f" strokeweight="1.0pt" href="https://gamma.app/?utm_source=made-with-gamma">
                  <v:imagedata r:id="rId5" o:title="6818684371772987205440"/>
                  <o:lock aspectratio="t"/>
                  <v:stroke color="#000000"/>
                </v:shape>
                <v:rect type="#_x0000_t1" id="Rectangle 14" o:spid="_x0000_s14" style="position:absolute;&#10;left:8304;&#10;top:15717;&#10;width:3607;&#10;height:1028;" fillcolor="#F8F8FF" stroked="f" strokeweight="1.0pt">
                  <v:stroke color="#000000"/>
                </v:rect>
                <v:rect type="#_x0000_t1" id="Rectangle 15" o:spid="_x0000_s15" style="position:absolute;&#10;left:8304;&#10;top:15717;&#10;width:3607;&#10;height:1028;" filled="f" stroked="t" strokeweight="1.0pt">
                  <v:stroke color="#F8F8FF"/>
                </v:rect>
              </v:group>
            </w:pict>
          </mc:Fallback>
        </mc:AlternateContent>
      </w:r>
      <w:r>
        <w:rPr>
          <w:rFonts w:ascii="Century Gothic" w:hAnsi="Century Gothic"/>
          <w:color w:val="1B1B27"/>
          <w:w w:val="104"/>
          <w:sz w:val="54"/>
        </w:rPr>
        <w:t>Problem–Solution</w:t>
      </w:r>
      <w:r>
        <w:rPr>
          <w:rFonts w:ascii="Century Gothic" w:hAnsi="Century Gothic"/>
          <w:color w:val="1B1B27"/>
          <w:spacing w:val="65"/>
          <w:w w:val="104"/>
          <w:sz w:val="54"/>
        </w:rPr>
        <w:t xml:space="preserve"> </w:t>
      </w:r>
      <w:r>
        <w:rPr>
          <w:rFonts w:ascii="Century Gothic" w:hAnsi="Century Gothic"/>
          <w:color w:val="1B1B27"/>
          <w:w w:val="104"/>
          <w:sz w:val="54"/>
        </w:rPr>
        <w:t>Fit</w:t>
      </w:r>
      <w:r>
        <w:rPr>
          <w:rFonts w:ascii="Century Gothic" w:hAnsi="Century Gothic"/>
          <w:color w:val="1B1B27"/>
          <w:spacing w:val="78"/>
          <w:w w:val="104"/>
          <w:sz w:val="54"/>
        </w:rPr>
        <w:t xml:space="preserve"> </w:t>
      </w:r>
      <w:r>
        <w:rPr>
          <w:rFonts w:ascii="Century Gothic" w:hAnsi="Century Gothic"/>
          <w:color w:val="1B1B27"/>
          <w:spacing w:val="-2"/>
          <w:w w:val="104"/>
          <w:sz w:val="54"/>
        </w:rPr>
        <w:t>Overview</w:t>
      </w:r>
    </w:p>
    <w:p>
      <w:pPr>
        <w:pStyle w:val="1"/>
        <w:spacing w:before="332"/>
      </w:pPr>
      <w:r>
        <w:rPr>
          <w:color w:val="1B1B27"/>
          <w:spacing w:val="-2"/>
        </w:rPr>
        <w:t>MicroGoal</w:t>
      </w:r>
    </w:p>
    <w:p>
      <w:pPr>
        <w:pStyle w:val="15"/>
        <w:spacing w:before="460" w:line="343" w:lineRule="auto"/>
        <w:ind w:right="143"/>
      </w:pP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-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4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 xml:space="preserve">Fit represents a critical validation milestone in backend development, ensuring that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proposed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technical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solution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directly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addresses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genuine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user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problem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before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proceeding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scaling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deployment.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framework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verifies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three essential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elements: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affects actual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users,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users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genuinely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experience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issue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daily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workflows,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 proposed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architecture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effectively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solves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secure,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reliable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manner.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For MicroGoal, achieving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-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4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>Fit confirms that the Node.js backend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with JWT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authentication 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MongoDB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persistence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meets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actual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needs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secure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management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while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maintaining architectural integrity and scalability for future expansion.</w:t>
      </w:r>
    </w:p>
    <w:p>
      <w:pPr>
        <w:spacing w:line="343" w:lineRule="auto"/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298" distR="114298" simplePos="0" relativeHeight="4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6" name="Rectangle 1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7" o:spid="_x0000_s17" fillcolor="#F8F8FF" stroked="f" strokeweight="1.0pt" style="position:absolute;&#10;margin-left:0.0pt;&#10;margin-top:0.0pt;&#10;width:595.45pt;&#10;height:841.7pt;&#10;z-index:-36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60" behindDoc="0" locked="0" layoutInCell="1" hidden="0" allowOverlap="1">
                <wp:simplePos x="0" y="0"/>
                <wp:positionH relativeFrom="page">
                  <wp:posOffset>5273040</wp:posOffset>
                </wp:positionH>
                <wp:positionV relativeFrom="page">
                  <wp:posOffset>9980296</wp:posOffset>
                </wp:positionV>
                <wp:extent cx="2291080" cy="652780"/>
                <wp:effectExtent l="0" t="0" r="0" b="0"/>
                <wp:wrapNone/>
                <wp:docPr id="18" name="Combination 1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9" name="Combination 19"/>
                      <wpg:cNvGrpSpPr/>
                      <wpg:grpSpPr>
                        <a:xfrm rot="0">
                          <a:off x="0" y="0"/>
                          <a:ext cx="2291080" cy="652780"/>
                          <a:chOff x="0" y="0"/>
                          <a:chExt cx="2291080" cy="6527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1" name="Image 21">
                            <a:hlinkClick r:id="rId7"/>
                          </pic:cNvPr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97839" y="22860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2" name="Rectangle 22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4" o:spid="_x0000_s24" coordorigin="8304,15717" coordsize="3608,1028" style="position:absolute;&#10;margin-left:415.2pt;&#10;margin-top:785.85004pt;&#10;width:180.4pt;&#10;height:51.400036pt;&#10;z-index:60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25" o:spid="_x0000_s25" style="position:absolute;&#10;left:9088;&#10;top:16077;&#10;width:2712;&#10;height:648;" filled="f" stroked="f" strokeweight="1.0pt" href="https://gamma.app/?utm_source=made-with-gamma">
                  <v:imagedata r:id="rId8" o:title="3855740891772987205482"/>
                  <o:lock aspectratio="t"/>
                  <v:stroke color="#000000"/>
                </v:shape>
                <v:rect type="#_x0000_t1" id="Rectangle 26" o:spid="_x0000_s26" style="position:absolute;&#10;left:8304;&#10;top:15717;&#10;width:3607;&#10;height:1028;" fillcolor="#F8F8FF" stroked="f" strokeweight="1.0pt">
                  <v:stroke color="#000000"/>
                </v:rect>
                <v:rect type="#_x0000_t1" id="Rectangle 27" o:spid="_x0000_s27" style="position:absolute;&#10;left:8304;&#10;top:15717;&#10;width:3607;&#10;height:1028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  <w:spacing w:val="-2"/>
          <w:w w:val="104"/>
        </w:rPr>
        <w:t>Purpose</w:t>
      </w:r>
    </w:p>
    <w:p>
      <w:pPr>
        <w:pStyle w:val="15"/>
        <w:spacing w:before="551" w:line="346" w:lineRule="auto"/>
        <w:ind w:right="143"/>
      </w:pPr>
      <w:r>
        <w:rPr>
          <w:color w:val="404154"/>
          <w:w w:val="104"/>
        </w:rPr>
        <w:t>The MicroGoal backend addresses specific technical and security challenges</w:t>
      </w:r>
      <w:r>
        <w:rPr>
          <w:color w:val="404154"/>
          <w:spacing w:val="-1"/>
          <w:w w:val="104"/>
        </w:rPr>
        <w:t xml:space="preserve"> </w:t>
      </w:r>
      <w:r>
        <w:rPr>
          <w:color w:val="404154"/>
          <w:w w:val="104"/>
        </w:rPr>
        <w:t xml:space="preserve">in personal goal </w:t>
      </w:r>
      <w:r>
        <w:rPr>
          <w:color w:val="404154"/>
          <w:w w:val="110"/>
        </w:rPr>
        <w:t>management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systems:</w:t>
      </w:r>
    </w:p>
    <w:p>
      <w:pPr>
        <w:pStyle w:val="15"/>
        <w:spacing w:before="4"/>
        <w:ind w:left="0"/>
        <w:rPr>
          <w:sz w:val="14"/>
        </w:rPr>
      </w:pPr>
      <w:r>
        <mc:AlternateContent>
          <mc:Choice Requires="wps">
            <w:drawing>
              <wp:anchor distT="0" distB="0" distL="0" distR="0" simplePos="0" relativeHeight="55" behindDoc="1" locked="0" layoutInCell="1" hidden="0" allowOverlap="1">
                <wp:simplePos x="0" y="0"/>
                <wp:positionH relativeFrom="page">
                  <wp:posOffset>478155</wp:posOffset>
                </wp:positionH>
                <wp:positionV relativeFrom="paragraph">
                  <wp:posOffset>118745</wp:posOffset>
                </wp:positionV>
                <wp:extent cx="2120899" cy="2174240"/>
                <wp:effectExtent l="0" t="0" r="0" b="0"/>
                <wp:wrapTopAndBottom/>
                <wp:docPr id="28" name="Combination 2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9" name="Combination 29"/>
                      <wpg:cNvGrpSpPr/>
                      <wpg:grpSpPr>
                        <a:xfrm rot="0">
                          <a:off x="0" y="0"/>
                          <a:ext cx="2120899" cy="2174240"/>
                          <a:chOff x="0" y="0"/>
                          <a:chExt cx="2120899" cy="21742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0" name="曲线 30"/>
                        <wps:cNvSpPr/>
                        <wps:spPr>
                          <a:xfrm rot="0">
                            <a:off x="7619" y="8255"/>
                            <a:ext cx="2105025" cy="21583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000" y="0"/>
                                </a:moveTo>
                                <a:lnTo>
                                  <a:pt x="593" y="0"/>
                                </a:lnTo>
                                <a:lnTo>
                                  <a:pt x="364" y="44"/>
                                </a:lnTo>
                                <a:lnTo>
                                  <a:pt x="169" y="171"/>
                                </a:lnTo>
                                <a:lnTo>
                                  <a:pt x="45" y="355"/>
                                </a:lnTo>
                                <a:lnTo>
                                  <a:pt x="0" y="584"/>
                                </a:lnTo>
                                <a:lnTo>
                                  <a:pt x="0" y="21015"/>
                                </a:lnTo>
                                <a:lnTo>
                                  <a:pt x="45" y="21244"/>
                                </a:lnTo>
                                <a:lnTo>
                                  <a:pt x="169" y="21428"/>
                                </a:lnTo>
                                <a:lnTo>
                                  <a:pt x="364" y="21549"/>
                                </a:lnTo>
                                <a:lnTo>
                                  <a:pt x="593" y="21600"/>
                                </a:lnTo>
                                <a:lnTo>
                                  <a:pt x="21000" y="21600"/>
                                </a:lnTo>
                                <a:lnTo>
                                  <a:pt x="21235" y="21549"/>
                                </a:lnTo>
                                <a:lnTo>
                                  <a:pt x="21424" y="21428"/>
                                </a:lnTo>
                                <a:lnTo>
                                  <a:pt x="21554" y="21244"/>
                                </a:lnTo>
                                <a:lnTo>
                                  <a:pt x="21600" y="21015"/>
                                </a:lnTo>
                                <a:lnTo>
                                  <a:pt x="21600" y="584"/>
                                </a:lnTo>
                                <a:lnTo>
                                  <a:pt x="21554" y="355"/>
                                </a:lnTo>
                                <a:lnTo>
                                  <a:pt x="21424" y="171"/>
                                </a:lnTo>
                                <a:lnTo>
                                  <a:pt x="21235" y="44"/>
                                </a:lnTo>
                                <a:lnTo>
                                  <a:pt x="2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曲线 31"/>
                        <wps:cNvSpPr/>
                        <wps:spPr>
                          <a:xfrm rot="0">
                            <a:off x="7619" y="8255"/>
                            <a:ext cx="2105025" cy="21583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584"/>
                                </a:moveTo>
                                <a:lnTo>
                                  <a:pt x="45" y="355"/>
                                </a:lnTo>
                                <a:lnTo>
                                  <a:pt x="169" y="171"/>
                                </a:lnTo>
                                <a:lnTo>
                                  <a:pt x="364" y="44"/>
                                </a:lnTo>
                                <a:lnTo>
                                  <a:pt x="593" y="0"/>
                                </a:lnTo>
                                <a:lnTo>
                                  <a:pt x="21000" y="0"/>
                                </a:lnTo>
                                <a:lnTo>
                                  <a:pt x="21235" y="44"/>
                                </a:lnTo>
                                <a:lnTo>
                                  <a:pt x="21424" y="171"/>
                                </a:lnTo>
                                <a:lnTo>
                                  <a:pt x="21554" y="355"/>
                                </a:lnTo>
                                <a:lnTo>
                                  <a:pt x="21600" y="584"/>
                                </a:lnTo>
                                <a:lnTo>
                                  <a:pt x="21600" y="21015"/>
                                </a:lnTo>
                                <a:lnTo>
                                  <a:pt x="21554" y="21244"/>
                                </a:lnTo>
                                <a:lnTo>
                                  <a:pt x="21424" y="21428"/>
                                </a:lnTo>
                                <a:lnTo>
                                  <a:pt x="21235" y="21549"/>
                                </a:lnTo>
                                <a:lnTo>
                                  <a:pt x="21000" y="21600"/>
                                </a:lnTo>
                                <a:lnTo>
                                  <a:pt x="593" y="21600"/>
                                </a:lnTo>
                                <a:lnTo>
                                  <a:pt x="364" y="21549"/>
                                </a:lnTo>
                                <a:lnTo>
                                  <a:pt x="169" y="21428"/>
                                </a:lnTo>
                                <a:lnTo>
                                  <a:pt x="45" y="21244"/>
                                </a:lnTo>
                                <a:lnTo>
                                  <a:pt x="0" y="21015"/>
                                </a:lnTo>
                                <a:lnTo>
                                  <a:pt x="0" y="5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2"/>
                        <wps:cNvSpPr/>
                        <wps:spPr>
                          <a:xfrm rot="0">
                            <a:off x="0" y="0"/>
                            <a:ext cx="2120899" cy="21742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3">
                          <w:txbxContent>
                            <w:p>
                              <w:pPr>
                                <w:spacing w:before="238" w:line="247" w:lineRule="auto"/>
                                <w:ind w:left="254" w:right="272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z w:val="27"/>
                                </w:rPr>
                                <w:t>Secure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z w:val="27"/>
                                </w:rPr>
                                <w:t xml:space="preserve">Backend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Infrastructure</w:t>
                              </w:r>
                            </w:p>
                            <w:p>
                              <w:pPr>
                                <w:spacing w:before="210" w:line="343" w:lineRule="auto"/>
                                <w:ind w:left="254" w:right="27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Address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lack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secure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and structured backend system for managing personal goals with industry-standard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security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practices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4" o:spid="_x0000_s34" coordorigin="753,2857" coordsize="3339,3424" style="position:absolute;&#10;margin-left:37.65pt;&#10;margin-top:9.350001pt;&#10;width:166.99998pt;&#10;height:171.2pt;&#10;z-index:55;&#10;mso-position-horizontal:absolute;&#10;mso-position-horizontal-relative:page;&#10;mso-position-vertical:absolute;&#10;mso-wrap-distance-left:0.0pt;&#10;mso-wrap-distance-right:0.0pt;">
                <v:shape type="#_x0000_t0" id="曲线 35" o:spid="_x0000_s35" coordsize="3315,3399" path="m3222,l91,l56,7l26,26l7,55l,91l,3307l7,3343l26,3371l56,3390l91,3399l3222,3399l3258,3390l3287,3371l3307,3343l3314,3307l3314,91l3307,55l3287,26l3258,7l3222,l3222,xe" style="position:absolute;&#10;left:765;&#10;top:2870;&#10;width:3315;&#10;height:3399;" fillcolor="#F8F8FF" stroked="f" strokeweight="1.0pt">
                  <v:stroke color="#000000"/>
                </v:shape>
                <v:shape type="#_x0000_t0" id="曲线 36" o:spid="_x0000_s36" coordsize="3315,3399" path="m,91l7,55l26,26l56,7l91,l3222,l3258,7l3287,26l3307,55l3314,91l3314,3307l3307,3343l3287,3371l3258,3390l3222,3399l91,3399l56,3390l26,3371l7,3343l,3307l,91l,91xe" style="position:absolute;&#10;left:765;&#10;top:2870;&#10;width:3315;&#10;height:3399;" filled="f" stroked="t" strokeweight="1.2404693pt">
                  <v:stroke color="#B8C3DF"/>
                </v:shape>
                <v:shape type="#_x0000_t202" id="Text box 37" o:spid="_x0000_s37" style="position:absolute;&#10;left:753;&#10;top:2857;&#10;width:3339;&#10;height:3423;&#10;mso-wrap-style:square;" filled="f" stroked="f" strokeweight="1.0pt">
                  <v:textbox id="851" inset="0mm,0mm,0mm,0mm" o:insetmode="custom" style="layout-flow:horizontal;&#10;v-text-anchor:top;">
                    <w:txbxContent>
                      <w:p>
                        <w:pPr>
                          <w:spacing w:before="238" w:line="247" w:lineRule="auto"/>
                          <w:ind w:left="254" w:right="272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z w:val="27"/>
                          </w:rPr>
                          <w:t>Secure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z w:val="27"/>
                          </w:rPr>
                          <w:t xml:space="preserve">Backend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Infrastructure</w:t>
                        </w:r>
                      </w:p>
                      <w:p>
                        <w:pPr>
                          <w:spacing w:before="210" w:line="343" w:lineRule="auto"/>
                          <w:ind w:left="254" w:right="272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Address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lack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a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secure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and structured backend system for managing personal goals with industry-standard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security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practices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6" behindDoc="1" locked="0" layoutInCell="1" hidden="0" allowOverlap="1">
                <wp:simplePos x="0" y="0"/>
                <wp:positionH relativeFrom="page">
                  <wp:posOffset>2721610</wp:posOffset>
                </wp:positionH>
                <wp:positionV relativeFrom="paragraph">
                  <wp:posOffset>118745</wp:posOffset>
                </wp:positionV>
                <wp:extent cx="2118995" cy="2174240"/>
                <wp:effectExtent l="0" t="0" r="0" b="0"/>
                <wp:wrapTopAndBottom/>
                <wp:docPr id="38" name="Combination 3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9" name="Combination 39"/>
                      <wpg:cNvGrpSpPr/>
                      <wpg:grpSpPr>
                        <a:xfrm rot="0">
                          <a:off x="0" y="0"/>
                          <a:ext cx="2118995" cy="2174240"/>
                          <a:chOff x="0" y="0"/>
                          <a:chExt cx="2118995" cy="21742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0" name="曲线 40"/>
                        <wps:cNvSpPr/>
                        <wps:spPr>
                          <a:xfrm rot="0">
                            <a:off x="7619" y="8255"/>
                            <a:ext cx="2103120" cy="21583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006" y="0"/>
                                </a:moveTo>
                                <a:lnTo>
                                  <a:pt x="599" y="0"/>
                                </a:lnTo>
                                <a:lnTo>
                                  <a:pt x="365" y="44"/>
                                </a:lnTo>
                                <a:lnTo>
                                  <a:pt x="176" y="171"/>
                                </a:lnTo>
                                <a:lnTo>
                                  <a:pt x="52" y="355"/>
                                </a:lnTo>
                                <a:lnTo>
                                  <a:pt x="0" y="584"/>
                                </a:lnTo>
                                <a:lnTo>
                                  <a:pt x="0" y="21015"/>
                                </a:lnTo>
                                <a:lnTo>
                                  <a:pt x="52" y="21244"/>
                                </a:lnTo>
                                <a:lnTo>
                                  <a:pt x="176" y="21428"/>
                                </a:lnTo>
                                <a:lnTo>
                                  <a:pt x="365" y="21549"/>
                                </a:lnTo>
                                <a:lnTo>
                                  <a:pt x="599" y="21600"/>
                                </a:lnTo>
                                <a:lnTo>
                                  <a:pt x="21006" y="21600"/>
                                </a:lnTo>
                                <a:lnTo>
                                  <a:pt x="21234" y="21549"/>
                                </a:lnTo>
                                <a:lnTo>
                                  <a:pt x="21430" y="21428"/>
                                </a:lnTo>
                                <a:lnTo>
                                  <a:pt x="21554" y="21244"/>
                                </a:lnTo>
                                <a:lnTo>
                                  <a:pt x="21600" y="21015"/>
                                </a:lnTo>
                                <a:lnTo>
                                  <a:pt x="21600" y="584"/>
                                </a:lnTo>
                                <a:lnTo>
                                  <a:pt x="21554" y="355"/>
                                </a:lnTo>
                                <a:lnTo>
                                  <a:pt x="21430" y="171"/>
                                </a:lnTo>
                                <a:lnTo>
                                  <a:pt x="21234" y="44"/>
                                </a:lnTo>
                                <a:lnTo>
                                  <a:pt x="21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曲线 41"/>
                        <wps:cNvSpPr/>
                        <wps:spPr>
                          <a:xfrm rot="0">
                            <a:off x="7619" y="8255"/>
                            <a:ext cx="2103120" cy="21583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584"/>
                                </a:moveTo>
                                <a:lnTo>
                                  <a:pt x="52" y="355"/>
                                </a:lnTo>
                                <a:lnTo>
                                  <a:pt x="176" y="171"/>
                                </a:lnTo>
                                <a:lnTo>
                                  <a:pt x="365" y="44"/>
                                </a:lnTo>
                                <a:lnTo>
                                  <a:pt x="599" y="0"/>
                                </a:lnTo>
                                <a:lnTo>
                                  <a:pt x="21006" y="0"/>
                                </a:lnTo>
                                <a:lnTo>
                                  <a:pt x="21234" y="44"/>
                                </a:lnTo>
                                <a:lnTo>
                                  <a:pt x="21430" y="171"/>
                                </a:lnTo>
                                <a:lnTo>
                                  <a:pt x="21554" y="355"/>
                                </a:lnTo>
                                <a:lnTo>
                                  <a:pt x="21600" y="584"/>
                                </a:lnTo>
                                <a:lnTo>
                                  <a:pt x="21600" y="21015"/>
                                </a:lnTo>
                                <a:lnTo>
                                  <a:pt x="21554" y="21244"/>
                                </a:lnTo>
                                <a:lnTo>
                                  <a:pt x="21430" y="21428"/>
                                </a:lnTo>
                                <a:lnTo>
                                  <a:pt x="21234" y="21549"/>
                                </a:lnTo>
                                <a:lnTo>
                                  <a:pt x="21006" y="21600"/>
                                </a:lnTo>
                                <a:lnTo>
                                  <a:pt x="599" y="21600"/>
                                </a:lnTo>
                                <a:lnTo>
                                  <a:pt x="365" y="21549"/>
                                </a:lnTo>
                                <a:lnTo>
                                  <a:pt x="176" y="21428"/>
                                </a:lnTo>
                                <a:lnTo>
                                  <a:pt x="52" y="21244"/>
                                </a:lnTo>
                                <a:lnTo>
                                  <a:pt x="0" y="21015"/>
                                </a:lnTo>
                                <a:lnTo>
                                  <a:pt x="0" y="5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42"/>
                        <wps:cNvSpPr/>
                        <wps:spPr>
                          <a:xfrm rot="0">
                            <a:off x="0" y="0"/>
                            <a:ext cx="2118995" cy="21742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43">
                          <w:txbxContent>
                            <w:p>
                              <w:pPr>
                                <w:spacing w:before="238"/>
                                <w:ind w:left="255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Reliable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6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3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Access</w:t>
                              </w:r>
                            </w:p>
                            <w:p>
                              <w:pPr>
                                <w:spacing w:before="219" w:line="343" w:lineRule="auto"/>
                                <w:ind w:left="255" w:right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>Provide users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>with a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 xml:space="preserve">reliable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API to create, update, delete, and view goals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with consistent response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patterns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44" o:spid="_x0000_s44" coordorigin="4286,2857" coordsize="3337,3424" style="position:absolute;&#10;margin-left:214.30002pt;&#10;margin-top:9.350001pt;&#10;width:166.85pt;&#10;height:171.2pt;&#10;z-index:56;&#10;mso-position-horizontal:absolute;&#10;mso-position-horizontal-relative:page;&#10;mso-position-vertical:absolute;&#10;mso-wrap-distance-left:0.0pt;&#10;mso-wrap-distance-right:0.0pt;">
                <v:shape type="#_x0000_t0" id="曲线 45" o:spid="_x0000_s45" coordsize="3312,3399" path="m3220,l91,l56,7l26,26l8,55l,91l,3307l8,3343l26,3371l56,3390l91,3399l3220,3399l3255,3390l3285,3371l3305,3343l3312,3307l3312,91l3305,55l3285,26l3255,7l3220,l3220,xe" style="position:absolute;&#10;left:4297;&#10;top:2870;&#10;width:3312;&#10;height:3399;" fillcolor="#F8F8FF" stroked="f" strokeweight="1.0pt">
                  <v:stroke color="#000000"/>
                </v:shape>
                <v:shape type="#_x0000_t0" id="曲线 46" o:spid="_x0000_s46" coordsize="3312,3399" path="m,91l8,55l26,26l56,7l91,l3220,l3255,7l3285,26l3305,55l3312,91l3312,3307l3305,3343l3285,3371l3255,3390l3220,3399l91,3399l56,3390l26,3371l8,3343l,3307l,91l,91xe" style="position:absolute;&#10;left:4297;&#10;top:2870;&#10;width:3312;&#10;height:3399;" filled="f" stroked="t" strokeweight="1.2404693pt">
                  <v:stroke color="#B8C3DF"/>
                </v:shape>
                <v:shape type="#_x0000_t202" id="Text box 47" o:spid="_x0000_s47" style="position:absolute;&#10;left:4286;&#10;top:2857;&#10;width:3337;&#10;height:3423;&#10;mso-wrap-style:square;" filled="f" stroked="f" strokeweight="1.0pt">
                  <v:textbox id="852" inset="0mm,0mm,0mm,0mm" o:insetmode="custom" style="layout-flow:horizontal;&#10;v-text-anchor:top;">
                    <w:txbxContent>
                      <w:p>
                        <w:pPr>
                          <w:spacing w:before="238"/>
                          <w:ind w:left="255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Reliable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6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API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3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Access</w:t>
                        </w:r>
                      </w:p>
                      <w:p>
                        <w:pPr>
                          <w:spacing w:before="219" w:line="343" w:lineRule="auto"/>
                          <w:ind w:left="255" w:right="230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>Provide users</w:t>
                        </w:r>
                        <w:r>
                          <w:rPr>
                            <w:color w:val="404154"/>
                            <w:spacing w:val="-2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>with a</w:t>
                        </w:r>
                        <w:r>
                          <w:rPr>
                            <w:color w:val="404154"/>
                            <w:spacing w:val="-2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 xml:space="preserve">reliable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API to create, update, delete, and view goals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with consistent response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patterns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7" behindDoc="1" locked="0" layoutInCell="1" hidden="0" allowOverlap="1">
                <wp:simplePos x="0" y="0"/>
                <wp:positionH relativeFrom="page">
                  <wp:posOffset>4963159</wp:posOffset>
                </wp:positionH>
                <wp:positionV relativeFrom="paragraph">
                  <wp:posOffset>118745</wp:posOffset>
                </wp:positionV>
                <wp:extent cx="2120899" cy="2174240"/>
                <wp:effectExtent l="0" t="0" r="0" b="0"/>
                <wp:wrapTopAndBottom/>
                <wp:docPr id="48" name="Combination 4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9" name="Combination 49"/>
                      <wpg:cNvGrpSpPr/>
                      <wpg:grpSpPr>
                        <a:xfrm rot="0">
                          <a:off x="0" y="0"/>
                          <a:ext cx="2120899" cy="2174240"/>
                          <a:chOff x="0" y="0"/>
                          <a:chExt cx="2120899" cy="21742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50" name="曲线 50"/>
                        <wps:cNvSpPr/>
                        <wps:spPr>
                          <a:xfrm rot="0">
                            <a:off x="7620" y="8255"/>
                            <a:ext cx="2105025" cy="21583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000" y="0"/>
                                </a:moveTo>
                                <a:lnTo>
                                  <a:pt x="599" y="0"/>
                                </a:lnTo>
                                <a:lnTo>
                                  <a:pt x="364" y="44"/>
                                </a:lnTo>
                                <a:lnTo>
                                  <a:pt x="175" y="171"/>
                                </a:lnTo>
                                <a:lnTo>
                                  <a:pt x="45" y="355"/>
                                </a:lnTo>
                                <a:lnTo>
                                  <a:pt x="0" y="584"/>
                                </a:lnTo>
                                <a:lnTo>
                                  <a:pt x="0" y="21015"/>
                                </a:lnTo>
                                <a:lnTo>
                                  <a:pt x="45" y="21244"/>
                                </a:lnTo>
                                <a:lnTo>
                                  <a:pt x="175" y="21428"/>
                                </a:lnTo>
                                <a:lnTo>
                                  <a:pt x="364" y="21549"/>
                                </a:lnTo>
                                <a:lnTo>
                                  <a:pt x="599" y="21600"/>
                                </a:lnTo>
                                <a:lnTo>
                                  <a:pt x="21000" y="21600"/>
                                </a:lnTo>
                                <a:lnTo>
                                  <a:pt x="21235" y="21549"/>
                                </a:lnTo>
                                <a:lnTo>
                                  <a:pt x="21424" y="21428"/>
                                </a:lnTo>
                                <a:lnTo>
                                  <a:pt x="21554" y="21244"/>
                                </a:lnTo>
                                <a:lnTo>
                                  <a:pt x="21600" y="21015"/>
                                </a:lnTo>
                                <a:lnTo>
                                  <a:pt x="21600" y="584"/>
                                </a:lnTo>
                                <a:lnTo>
                                  <a:pt x="21554" y="355"/>
                                </a:lnTo>
                                <a:lnTo>
                                  <a:pt x="21424" y="171"/>
                                </a:lnTo>
                                <a:lnTo>
                                  <a:pt x="21235" y="44"/>
                                </a:lnTo>
                                <a:lnTo>
                                  <a:pt x="2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曲线 51"/>
                        <wps:cNvSpPr/>
                        <wps:spPr>
                          <a:xfrm rot="0">
                            <a:off x="7620" y="8255"/>
                            <a:ext cx="2105025" cy="21583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584"/>
                                </a:moveTo>
                                <a:lnTo>
                                  <a:pt x="45" y="355"/>
                                </a:lnTo>
                                <a:lnTo>
                                  <a:pt x="175" y="171"/>
                                </a:lnTo>
                                <a:lnTo>
                                  <a:pt x="364" y="44"/>
                                </a:lnTo>
                                <a:lnTo>
                                  <a:pt x="599" y="0"/>
                                </a:lnTo>
                                <a:lnTo>
                                  <a:pt x="21000" y="0"/>
                                </a:lnTo>
                                <a:lnTo>
                                  <a:pt x="21235" y="44"/>
                                </a:lnTo>
                                <a:lnTo>
                                  <a:pt x="21424" y="171"/>
                                </a:lnTo>
                                <a:lnTo>
                                  <a:pt x="21554" y="355"/>
                                </a:lnTo>
                                <a:lnTo>
                                  <a:pt x="21600" y="584"/>
                                </a:lnTo>
                                <a:lnTo>
                                  <a:pt x="21600" y="21015"/>
                                </a:lnTo>
                                <a:lnTo>
                                  <a:pt x="21554" y="21244"/>
                                </a:lnTo>
                                <a:lnTo>
                                  <a:pt x="21424" y="21428"/>
                                </a:lnTo>
                                <a:lnTo>
                                  <a:pt x="21235" y="21549"/>
                                </a:lnTo>
                                <a:lnTo>
                                  <a:pt x="21000" y="21600"/>
                                </a:lnTo>
                                <a:lnTo>
                                  <a:pt x="599" y="21600"/>
                                </a:lnTo>
                                <a:lnTo>
                                  <a:pt x="364" y="21549"/>
                                </a:lnTo>
                                <a:lnTo>
                                  <a:pt x="175" y="21428"/>
                                </a:lnTo>
                                <a:lnTo>
                                  <a:pt x="45" y="21244"/>
                                </a:lnTo>
                                <a:lnTo>
                                  <a:pt x="0" y="21015"/>
                                </a:lnTo>
                                <a:lnTo>
                                  <a:pt x="0" y="5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52"/>
                        <wps:cNvSpPr/>
                        <wps:spPr>
                          <a:xfrm rot="0">
                            <a:off x="0" y="0"/>
                            <a:ext cx="2120899" cy="21742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53">
                          <w:txbxContent>
                            <w:p>
                              <w:pPr>
                                <w:spacing w:before="238"/>
                                <w:ind w:left="258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10"/>
                                  <w:sz w:val="27"/>
                                </w:rPr>
                                <w:t>JWT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1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Authentication</w:t>
                              </w:r>
                            </w:p>
                            <w:p>
                              <w:pPr>
                                <w:spacing w:before="219" w:line="343" w:lineRule="auto"/>
                                <w:ind w:left="258" w:right="27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Ensure secure authentication and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>authorization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 xml:space="preserve">JSON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Web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Tokens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with proper session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54" o:spid="_x0000_s54" coordorigin="7815,2857" coordsize="3339,3424" style="position:absolute;&#10;margin-left:390.8pt;&#10;margin-top:9.350001pt;&#10;width:166.99998pt;&#10;height:171.2pt;&#10;z-index:57;&#10;mso-position-horizontal:absolute;&#10;mso-position-horizontal-relative:page;&#10;mso-position-vertical:absolute;&#10;mso-wrap-distance-left:0.0pt;&#10;mso-wrap-distance-right:0.0pt;">
                <v:shape type="#_x0000_t0" id="曲线 55" o:spid="_x0000_s55" coordsize="3314,3399" path="m3222,l92,l56,7l27,26l7,55l,91l,3307l7,3343l27,3371l56,3390l92,3399l3222,3399l3258,3390l3287,3371l3307,3343l3314,3307l3314,91l3307,55l3287,26l3258,7l3222,l3222,xe" style="position:absolute;&#10;left:7828;&#10;top:2870;&#10;width:3314;&#10;height:3399;" fillcolor="#F8F8FF" stroked="f" strokeweight="1.0pt">
                  <v:stroke color="#000000"/>
                </v:shape>
                <v:shape type="#_x0000_t0" id="曲线 56" o:spid="_x0000_s56" coordsize="3314,3399" path="m,91l7,55l27,26l56,7l92,l3222,l3258,7l3287,26l3307,55l3314,91l3314,3307l3307,3343l3287,3371l3258,3390l3222,3399l92,3399l56,3390l27,3371l7,3343l,3307l,91l,91xe" style="position:absolute;&#10;left:7828;&#10;top:2870;&#10;width:3314;&#10;height:3399;" filled="f" stroked="t" strokeweight="1.2404693pt">
                  <v:stroke color="#B8C3DF"/>
                </v:shape>
                <v:shape type="#_x0000_t202" id="Text box 57" o:spid="_x0000_s57" style="position:absolute;&#10;left:7815;&#10;top:2857;&#10;width:3339;&#10;height:3423;&#10;mso-wrap-style:square;" filled="f" stroked="f" strokeweight="1.0pt">
                  <v:textbox id="853" inset="0mm,0mm,0mm,0mm" o:insetmode="custom" style="layout-flow:horizontal;&#10;v-text-anchor:top;">
                    <w:txbxContent>
                      <w:p>
                        <w:pPr>
                          <w:spacing w:before="238"/>
                          <w:ind w:left="258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10"/>
                            <w:sz w:val="27"/>
                          </w:rPr>
                          <w:t>JWT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1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10"/>
                            <w:sz w:val="27"/>
                          </w:rPr>
                          <w:t>Authentication</w:t>
                        </w:r>
                      </w:p>
                      <w:p>
                        <w:pPr>
                          <w:spacing w:before="219" w:line="343" w:lineRule="auto"/>
                          <w:ind w:left="258" w:right="272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Ensure secure authentication and </w:t>
                        </w: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>authorization</w:t>
                        </w:r>
                        <w:r>
                          <w:rPr>
                            <w:color w:val="404154"/>
                            <w:spacing w:val="-3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>using</w:t>
                        </w:r>
                        <w:r>
                          <w:rPr>
                            <w:color w:val="404154"/>
                            <w:spacing w:val="-7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 xml:space="preserve">JSON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Web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Tokens</w:t>
                        </w:r>
                        <w:r>
                          <w:rPr>
                            <w:color w:val="404154"/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with proper session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management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8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2423160</wp:posOffset>
                </wp:positionV>
                <wp:extent cx="3225165" cy="1274445"/>
                <wp:effectExtent l="0" t="0" r="0" b="0"/>
                <wp:wrapTopAndBottom/>
                <wp:docPr id="58" name="Combination 5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59" name="Combination 59"/>
                      <wpg:cNvGrpSpPr/>
                      <wpg:grpSpPr>
                        <a:xfrm rot="0">
                          <a:off x="0" y="0"/>
                          <a:ext cx="3225165" cy="1274445"/>
                          <a:chOff x="0" y="0"/>
                          <a:chExt cx="3225165" cy="12744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60" name="曲线 60"/>
                        <wps:cNvSpPr/>
                        <wps:spPr>
                          <a:xfrm rot="0">
                            <a:off x="0" y="0"/>
                            <a:ext cx="3225165" cy="127444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208" y="0"/>
                                </a:moveTo>
                                <a:lnTo>
                                  <a:pt x="387" y="0"/>
                                </a:lnTo>
                                <a:lnTo>
                                  <a:pt x="238" y="86"/>
                                </a:lnTo>
                                <a:lnTo>
                                  <a:pt x="110" y="290"/>
                                </a:lnTo>
                                <a:lnTo>
                                  <a:pt x="29" y="602"/>
                                </a:lnTo>
                                <a:lnTo>
                                  <a:pt x="0" y="990"/>
                                </a:lnTo>
                                <a:lnTo>
                                  <a:pt x="0" y="20609"/>
                                </a:lnTo>
                                <a:lnTo>
                                  <a:pt x="29" y="20997"/>
                                </a:lnTo>
                                <a:lnTo>
                                  <a:pt x="110" y="21309"/>
                                </a:lnTo>
                                <a:lnTo>
                                  <a:pt x="238" y="21524"/>
                                </a:lnTo>
                                <a:lnTo>
                                  <a:pt x="387" y="21599"/>
                                </a:lnTo>
                                <a:lnTo>
                                  <a:pt x="21208" y="21599"/>
                                </a:lnTo>
                                <a:lnTo>
                                  <a:pt x="21361" y="21524"/>
                                </a:lnTo>
                                <a:lnTo>
                                  <a:pt x="21485" y="21309"/>
                                </a:lnTo>
                                <a:lnTo>
                                  <a:pt x="21570" y="20997"/>
                                </a:lnTo>
                                <a:lnTo>
                                  <a:pt x="21600" y="20609"/>
                                </a:lnTo>
                                <a:lnTo>
                                  <a:pt x="21600" y="990"/>
                                </a:lnTo>
                                <a:lnTo>
                                  <a:pt x="21570" y="602"/>
                                </a:lnTo>
                                <a:lnTo>
                                  <a:pt x="21485" y="290"/>
                                </a:lnTo>
                                <a:lnTo>
                                  <a:pt x="21361" y="86"/>
                                </a:lnTo>
                                <a:lnTo>
                                  <a:pt x="21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曲线 61"/>
                        <wps:cNvSpPr/>
                        <wps:spPr>
                          <a:xfrm rot="0">
                            <a:off x="0" y="0"/>
                            <a:ext cx="3225165" cy="127444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990"/>
                                </a:moveTo>
                                <a:lnTo>
                                  <a:pt x="29" y="602"/>
                                </a:lnTo>
                                <a:lnTo>
                                  <a:pt x="110" y="290"/>
                                </a:lnTo>
                                <a:lnTo>
                                  <a:pt x="238" y="86"/>
                                </a:lnTo>
                                <a:lnTo>
                                  <a:pt x="387" y="0"/>
                                </a:lnTo>
                                <a:lnTo>
                                  <a:pt x="21208" y="0"/>
                                </a:lnTo>
                                <a:lnTo>
                                  <a:pt x="21361" y="86"/>
                                </a:lnTo>
                                <a:lnTo>
                                  <a:pt x="21485" y="290"/>
                                </a:lnTo>
                                <a:lnTo>
                                  <a:pt x="21570" y="602"/>
                                </a:lnTo>
                                <a:lnTo>
                                  <a:pt x="21600" y="990"/>
                                </a:lnTo>
                                <a:lnTo>
                                  <a:pt x="21600" y="20609"/>
                                </a:lnTo>
                                <a:lnTo>
                                  <a:pt x="21570" y="20997"/>
                                </a:lnTo>
                                <a:lnTo>
                                  <a:pt x="21485" y="21309"/>
                                </a:lnTo>
                                <a:lnTo>
                                  <a:pt x="21361" y="21524"/>
                                </a:lnTo>
                                <a:lnTo>
                                  <a:pt x="21208" y="21599"/>
                                </a:lnTo>
                                <a:lnTo>
                                  <a:pt x="387" y="21599"/>
                                </a:lnTo>
                                <a:lnTo>
                                  <a:pt x="238" y="21524"/>
                                </a:lnTo>
                                <a:lnTo>
                                  <a:pt x="110" y="21309"/>
                                </a:lnTo>
                                <a:lnTo>
                                  <a:pt x="29" y="20997"/>
                                </a:lnTo>
                                <a:lnTo>
                                  <a:pt x="0" y="20609"/>
                                </a:lnTo>
                                <a:lnTo>
                                  <a:pt x="0" y="9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62"/>
                        <wps:cNvSpPr/>
                        <wps:spPr>
                          <a:xfrm rot="0">
                            <a:off x="16510" y="12699"/>
                            <a:ext cx="3192145" cy="124967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63">
                          <w:txbxContent>
                            <w:p>
                              <w:pPr>
                                <w:spacing w:before="206"/>
                                <w:ind w:left="216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95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sz w:val="27"/>
                                </w:rPr>
                                <w:t>Protection</w:t>
                              </w:r>
                            </w:p>
                            <w:p>
                              <w:pPr>
                                <w:spacing w:before="219"/>
                                <w:ind w:left="2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Improve</w:t>
                              </w:r>
                              <w:r>
                                <w:rPr>
                                  <w:color w:val="404154"/>
                                  <w:spacing w:val="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404154"/>
                                  <w:spacing w:val="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protection</w:t>
                              </w:r>
                              <w:r>
                                <w:rPr>
                                  <w:color w:val="404154"/>
                                  <w:spacing w:val="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restricting</w:t>
                              </w:r>
                              <w:r>
                                <w:rPr>
                                  <w:color w:val="404154"/>
                                  <w:spacing w:val="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access</w:t>
                              </w:r>
                            </w:p>
                            <w:p>
                              <w:pPr>
                                <w:spacing w:before="104" w:line="343" w:lineRule="auto"/>
                                <w:ind w:left="216" w:right="145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to authorized users only through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>middleware-based access control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64" o:spid="_x0000_s64" coordorigin="765,6486" coordsize="5079,2007" style="position:absolute;&#10;margin-left:38.25pt;&#10;margin-top:190.8pt;&#10;width:253.95001pt;&#10;height:100.350006pt;&#10;z-index:58;&#10;mso-position-horizontal:absolute;&#10;mso-position-horizontal-relative:page;&#10;mso-position-vertical:absolute;&#10;mso-wrap-distance-left:0.0pt;&#10;mso-wrap-distance-right:0.0pt;">
                <v:shape type="#_x0000_t0" id="曲线 65" o:spid="_x0000_s65" coordsize="5079,2007" path="m4986,l91,l56,8l26,26l7,55l,92l,1914l7,1950l26,1979l56,1999l91,2006l4986,2006l5022,1999l5051,1979l5071,1950l5078,1914l5078,92l5071,55l5051,26l5022,8l4986,l4986,xe" style="position:absolute;&#10;left:765;&#10;top:6486;&#10;width:5079;&#10;height:2006;" fillcolor="#F8F8FF" stroked="f" strokeweight="1.0pt">
                  <v:stroke color="#000000"/>
                </v:shape>
                <v:shape type="#_x0000_t0" id="曲线 66" o:spid="_x0000_s66" coordsize="5079,2007" path="m,92l7,55l26,26l56,8l91,l4986,l5022,8l5051,26l5071,55l5078,92l5078,1914l5071,1950l5051,1979l5022,1999l4986,2006l91,2006l56,1999l26,1979l7,1950l,1914l,92l,92xe" style="position:absolute;&#10;left:765;&#10;top:6486;&#10;width:5079;&#10;height:2006;" filled="f" stroked="t" strokeweight="1.2404693pt">
                  <v:stroke color="#B8C3DF"/>
                </v:shape>
                <v:shape type="#_x0000_t202" id="Text box 67" o:spid="_x0000_s67" style="position:absolute;&#10;left:791;&#10;top:6506;&#10;width:5027;&#10;height:1967;&#10;mso-wrap-style:square;" filled="f" stroked="f" strokeweight="1.0pt">
                  <v:textbox id="854" inset="0mm,0mm,0mm,0mm" o:insetmode="custom" style="layout-flow:horizontal;&#10;v-text-anchor:top;">
                    <w:txbxContent>
                      <w:p>
                        <w:pPr>
                          <w:spacing w:before="206"/>
                          <w:ind w:left="216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95"/>
                            <w:sz w:val="27"/>
                          </w:rPr>
                          <w:t>Data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sz w:val="27"/>
                          </w:rPr>
                          <w:t>Protection</w:t>
                        </w:r>
                      </w:p>
                      <w:p>
                        <w:pPr>
                          <w:spacing w:before="219"/>
                          <w:ind w:left="216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Improve</w:t>
                        </w:r>
                        <w:r>
                          <w:rPr>
                            <w:color w:val="404154"/>
                            <w:spacing w:val="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data</w:t>
                        </w:r>
                        <w:r>
                          <w:rPr>
                            <w:color w:val="404154"/>
                            <w:spacing w:val="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protection</w:t>
                        </w:r>
                        <w:r>
                          <w:rPr>
                            <w:color w:val="404154"/>
                            <w:spacing w:val="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by</w:t>
                        </w:r>
                        <w:r>
                          <w:rPr>
                            <w:color w:val="404154"/>
                            <w:spacing w:val="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restricting</w:t>
                        </w:r>
                        <w:r>
                          <w:rPr>
                            <w:color w:val="404154"/>
                            <w:spacing w:val="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access</w:t>
                        </w:r>
                      </w:p>
                      <w:p>
                        <w:pPr>
                          <w:spacing w:before="104" w:line="343" w:lineRule="auto"/>
                          <w:ind w:left="216" w:right="1451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to authorized users only through </w:t>
                        </w: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>middleware-based access control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9" behindDoc="1" locked="0" layoutInCell="1" hidden="0" allowOverlap="1">
                <wp:simplePos x="0" y="0"/>
                <wp:positionH relativeFrom="page">
                  <wp:posOffset>3849370</wp:posOffset>
                </wp:positionH>
                <wp:positionV relativeFrom="paragraph">
                  <wp:posOffset>2423160</wp:posOffset>
                </wp:positionV>
                <wp:extent cx="3226435" cy="1274445"/>
                <wp:effectExtent l="0" t="0" r="0" b="0"/>
                <wp:wrapTopAndBottom/>
                <wp:docPr id="68" name="Combination 6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9" name="Combination 69"/>
                      <wpg:cNvGrpSpPr/>
                      <wpg:grpSpPr>
                        <a:xfrm rot="0">
                          <a:off x="0" y="0"/>
                          <a:ext cx="3226435" cy="1274445"/>
                          <a:chOff x="0" y="0"/>
                          <a:chExt cx="3226435" cy="12744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70" name="曲线 70"/>
                        <wps:cNvSpPr/>
                        <wps:spPr>
                          <a:xfrm rot="0">
                            <a:off x="0" y="0"/>
                            <a:ext cx="3226435" cy="127444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208" y="0"/>
                                </a:moveTo>
                                <a:lnTo>
                                  <a:pt x="391" y="0"/>
                                </a:lnTo>
                                <a:lnTo>
                                  <a:pt x="238" y="86"/>
                                </a:lnTo>
                                <a:lnTo>
                                  <a:pt x="114" y="290"/>
                                </a:lnTo>
                                <a:lnTo>
                                  <a:pt x="34" y="602"/>
                                </a:lnTo>
                                <a:lnTo>
                                  <a:pt x="0" y="990"/>
                                </a:lnTo>
                                <a:lnTo>
                                  <a:pt x="0" y="20609"/>
                                </a:lnTo>
                                <a:lnTo>
                                  <a:pt x="34" y="20997"/>
                                </a:lnTo>
                                <a:lnTo>
                                  <a:pt x="114" y="21309"/>
                                </a:lnTo>
                                <a:lnTo>
                                  <a:pt x="238" y="21524"/>
                                </a:lnTo>
                                <a:lnTo>
                                  <a:pt x="391" y="21599"/>
                                </a:lnTo>
                                <a:lnTo>
                                  <a:pt x="21208" y="21599"/>
                                </a:lnTo>
                                <a:lnTo>
                                  <a:pt x="21361" y="21524"/>
                                </a:lnTo>
                                <a:lnTo>
                                  <a:pt x="21485" y="21309"/>
                                </a:lnTo>
                                <a:lnTo>
                                  <a:pt x="21570" y="20997"/>
                                </a:lnTo>
                                <a:lnTo>
                                  <a:pt x="21600" y="20609"/>
                                </a:lnTo>
                                <a:lnTo>
                                  <a:pt x="21600" y="990"/>
                                </a:lnTo>
                                <a:lnTo>
                                  <a:pt x="21570" y="602"/>
                                </a:lnTo>
                                <a:lnTo>
                                  <a:pt x="21485" y="290"/>
                                </a:lnTo>
                                <a:lnTo>
                                  <a:pt x="21361" y="86"/>
                                </a:lnTo>
                                <a:lnTo>
                                  <a:pt x="21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曲线 71"/>
                        <wps:cNvSpPr/>
                        <wps:spPr>
                          <a:xfrm rot="0">
                            <a:off x="0" y="0"/>
                            <a:ext cx="3226435" cy="127444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990"/>
                                </a:moveTo>
                                <a:lnTo>
                                  <a:pt x="34" y="602"/>
                                </a:lnTo>
                                <a:lnTo>
                                  <a:pt x="114" y="290"/>
                                </a:lnTo>
                                <a:lnTo>
                                  <a:pt x="238" y="86"/>
                                </a:lnTo>
                                <a:lnTo>
                                  <a:pt x="391" y="0"/>
                                </a:lnTo>
                                <a:lnTo>
                                  <a:pt x="21208" y="0"/>
                                </a:lnTo>
                                <a:lnTo>
                                  <a:pt x="21361" y="86"/>
                                </a:lnTo>
                                <a:lnTo>
                                  <a:pt x="21485" y="290"/>
                                </a:lnTo>
                                <a:lnTo>
                                  <a:pt x="21570" y="602"/>
                                </a:lnTo>
                                <a:lnTo>
                                  <a:pt x="21600" y="990"/>
                                </a:lnTo>
                                <a:lnTo>
                                  <a:pt x="21600" y="20609"/>
                                </a:lnTo>
                                <a:lnTo>
                                  <a:pt x="21570" y="20997"/>
                                </a:lnTo>
                                <a:lnTo>
                                  <a:pt x="21485" y="21309"/>
                                </a:lnTo>
                                <a:lnTo>
                                  <a:pt x="21361" y="21524"/>
                                </a:lnTo>
                                <a:lnTo>
                                  <a:pt x="21208" y="21599"/>
                                </a:lnTo>
                                <a:lnTo>
                                  <a:pt x="391" y="21599"/>
                                </a:lnTo>
                                <a:lnTo>
                                  <a:pt x="238" y="21524"/>
                                </a:lnTo>
                                <a:lnTo>
                                  <a:pt x="114" y="21309"/>
                                </a:lnTo>
                                <a:lnTo>
                                  <a:pt x="34" y="20997"/>
                                </a:lnTo>
                                <a:lnTo>
                                  <a:pt x="0" y="20609"/>
                                </a:lnTo>
                                <a:lnTo>
                                  <a:pt x="0" y="9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72"/>
                        <wps:cNvSpPr/>
                        <wps:spPr>
                          <a:xfrm rot="0">
                            <a:off x="16510" y="12699"/>
                            <a:ext cx="3194049" cy="124967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73">
                          <w:txbxContent>
                            <w:p>
                              <w:pPr>
                                <w:spacing w:before="206"/>
                                <w:ind w:left="21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z w:val="27"/>
                                </w:rPr>
                                <w:t>Scalable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Architecture</w:t>
                              </w:r>
                            </w:p>
                            <w:p>
                              <w:pPr>
                                <w:spacing w:before="219" w:line="346" w:lineRule="auto"/>
                                <w:ind w:left="219" w:right="39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Deliver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scalable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backend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architecture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that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supports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future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feature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expansion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and increased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load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74" o:spid="_x0000_s74" coordorigin="6062,6486" coordsize="5081,2007" style="position:absolute;&#10;margin-left:303.1pt;&#10;margin-top:190.8pt;&#10;width:254.05pt;&#10;height:100.350006pt;&#10;z-index:59;&#10;mso-position-horizontal:absolute;&#10;mso-position-horizontal-relative:page;&#10;mso-position-vertical:absolute;&#10;mso-wrap-distance-left:0.0pt;&#10;mso-wrap-distance-right:0.0pt;">
                <v:shape type="#_x0000_t0" id="曲线 75" o:spid="_x0000_s75" coordsize="5081,2007" path="m4988,l91,l56,8l26,26l8,55l,92l,1914l8,1950l26,1979l56,1999l91,2006l4988,2006l5024,1999l5053,1979l5073,1950l5080,1914l5080,92l5073,55l5053,26l5024,8l4988,l4988,xe" style="position:absolute;&#10;left:6062;&#10;top:6486;&#10;width:5081;&#10;height:2006;" fillcolor="#F8F8FF" stroked="f" strokeweight="1.0pt">
                  <v:stroke color="#000000"/>
                </v:shape>
                <v:shape type="#_x0000_t0" id="曲线 76" o:spid="_x0000_s76" coordsize="5081,2007" path="m,92l8,55l26,26l56,8l91,l4988,l5024,8l5053,26l5073,55l5080,92l5080,1914l5073,1950l5053,1979l5024,1999l4988,2006l91,2006l56,1999l26,1979l8,1950l,1914l,92l,92xe" style="position:absolute;&#10;left:6062;&#10;top:6486;&#10;width:5081;&#10;height:2006;" filled="f" stroked="t" strokeweight="1.2404693pt">
                  <v:stroke color="#B8C3DF"/>
                </v:shape>
                <v:shape type="#_x0000_t202" id="Text box 77" o:spid="_x0000_s77" style="position:absolute;&#10;left:6088;&#10;top:6506;&#10;width:5030;&#10;height:1967;&#10;mso-wrap-style:square;" filled="f" stroked="f" strokeweight="1.0pt">
                  <v:textbox id="855" inset="0mm,0mm,0mm,0mm" o:insetmode="custom" style="layout-flow:horizontal;&#10;v-text-anchor:top;">
                    <w:txbxContent>
                      <w:p>
                        <w:pPr>
                          <w:spacing w:before="206"/>
                          <w:ind w:left="21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z w:val="27"/>
                          </w:rPr>
                          <w:t>Scalable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Architecture</w:t>
                        </w:r>
                      </w:p>
                      <w:p>
                        <w:pPr>
                          <w:spacing w:before="219" w:line="346" w:lineRule="auto"/>
                          <w:ind w:left="219" w:right="39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Deliver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scalable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backend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architecture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that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supports</w:t>
                        </w:r>
                        <w:r>
                          <w:rPr>
                            <w:color w:val="404154"/>
                            <w:spacing w:val="-7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future</w:t>
                        </w:r>
                        <w:r>
                          <w:rPr>
                            <w:color w:val="404154"/>
                            <w:spacing w:val="-8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feature</w:t>
                        </w:r>
                        <w:r>
                          <w:rPr>
                            <w:color w:val="404154"/>
                            <w:spacing w:val="-10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expansion</w:t>
                        </w:r>
                        <w:r>
                          <w:rPr>
                            <w:color w:val="404154"/>
                            <w:spacing w:val="-1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and increased</w:t>
                        </w:r>
                        <w:r>
                          <w:rPr>
                            <w:color w:val="404154"/>
                            <w:spacing w:val="-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user</w:t>
                        </w:r>
                        <w:r>
                          <w:rPr>
                            <w:color w:val="404154"/>
                            <w:spacing w:val="-8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load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10"/>
        <w:ind w:left="0"/>
        <w:rPr>
          <w:sz w:val="14"/>
        </w:rPr>
      </w:pPr>
    </w:p>
    <w:p>
      <w:pPr>
        <w:rPr>
          <w:sz w:val="14"/>
        </w:r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298" distR="114298" simplePos="0" relativeHeight="5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8" name="Rectangle 7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79" o:spid="_x0000_s79" fillcolor="#F8F8FF" stroked="f" strokeweight="1.0pt" style="position:absolute;&#10;margin-left:0.0pt;&#10;margin-top:0.0pt;&#10;width:595.45pt;&#10;height:841.7pt;&#10;z-index:-35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65" behindDoc="0" locked="0" layoutInCell="1" hidden="0" allowOverlap="1">
                <wp:simplePos x="0" y="0"/>
                <wp:positionH relativeFrom="page">
                  <wp:posOffset>5273040</wp:posOffset>
                </wp:positionH>
                <wp:positionV relativeFrom="page">
                  <wp:posOffset>9980296</wp:posOffset>
                </wp:positionV>
                <wp:extent cx="2291080" cy="652780"/>
                <wp:effectExtent l="0" t="0" r="0" b="0"/>
                <wp:wrapNone/>
                <wp:docPr id="80" name="Combination 8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1" name="Combination 81"/>
                      <wpg:cNvGrpSpPr/>
                      <wpg:grpSpPr>
                        <a:xfrm rot="0">
                          <a:off x="0" y="0"/>
                          <a:ext cx="2291080" cy="652780"/>
                          <a:chOff x="0" y="0"/>
                          <a:chExt cx="2291080" cy="6527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83" name="Image 83">
                            <a:hlinkClick r:id="rId10"/>
                          </pic:cNvPr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97839" y="22860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84" name="Rectangle 84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86" o:spid="_x0000_s86" coordorigin="8304,15717" coordsize="3608,1028" style="position:absolute;&#10;margin-left:415.2pt;&#10;margin-top:785.85004pt;&#10;width:180.4pt;&#10;height:51.400036pt;&#10;z-index:65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87" o:spid="_x0000_s87" style="position:absolute;&#10;left:9088;&#10;top:16077;&#10;width:2712;&#10;height:648;" filled="f" stroked="f" strokeweight="1.0pt" href="https://gamma.app/?utm_source=made-with-gamma">
                  <v:imagedata r:id="rId11" o:title="3985966461772987205525"/>
                  <o:lock aspectratio="t"/>
                  <v:stroke color="#000000"/>
                </v:shape>
                <v:rect type="#_x0000_t1" id="Rectangle 88" o:spid="_x0000_s88" style="position:absolute;&#10;left:8304;&#10;top:15717;&#10;width:3607;&#10;height:1028;" fillcolor="#F8F8FF" stroked="f" strokeweight="1.0pt">
                  <v:stroke color="#000000"/>
                </v:rect>
                <v:rect type="#_x0000_t1" id="Rectangle 89" o:spid="_x0000_s89" style="position:absolute;&#10;left:8304;&#10;top:15717;&#10;width:3607;&#10;height:1028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  <w:w w:val="104"/>
        </w:rPr>
        <w:t>Problem</w:t>
      </w:r>
      <w:r>
        <w:rPr>
          <w:color w:val="1B1B27"/>
          <w:spacing w:val="8"/>
          <w:w w:val="104"/>
        </w:rPr>
        <w:t xml:space="preserve"> </w:t>
      </w:r>
      <w:r>
        <w:rPr>
          <w:color w:val="1B1B27"/>
          <w:spacing w:val="-2"/>
          <w:w w:val="104"/>
        </w:rPr>
        <w:t>Statement</w:t>
      </w:r>
    </w:p>
    <w:p>
      <w:pPr>
        <w:pStyle w:val="15"/>
        <w:spacing w:before="551"/>
      </w:pPr>
      <w:r>
        <w:rPr>
          <w:color w:val="404154"/>
          <w:w w:val="110"/>
        </w:rPr>
        <w:t>Many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users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want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manage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daily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long-term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goals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digitally,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but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face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significant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barriers:</w:t>
      </w:r>
    </w:p>
    <w:p>
      <w:pPr>
        <w:pStyle w:val="15"/>
        <w:spacing w:before="6"/>
        <w:ind w:left="0"/>
        <w:rPr>
          <w:sz w:val="23"/>
        </w:rPr>
      </w:pPr>
      <w:r>
        <mc:AlternateContent>
          <mc:Choice Requires="wps">
            <w:drawing>
              <wp:anchor distT="0" distB="0" distL="0" distR="0" simplePos="0" relativeHeight="61" behindDoc="1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188595</wp:posOffset>
                </wp:positionV>
                <wp:extent cx="3225165" cy="1592579"/>
                <wp:effectExtent l="0" t="0" r="0" b="0"/>
                <wp:wrapTopAndBottom/>
                <wp:docPr id="90" name="Combination 9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91" name="Combination 91"/>
                      <wpg:cNvGrpSpPr/>
                      <wpg:grpSpPr>
                        <a:xfrm rot="0">
                          <a:off x="0" y="0"/>
                          <a:ext cx="3225165" cy="1592579"/>
                          <a:chOff x="0" y="0"/>
                          <a:chExt cx="3225165" cy="159257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92" name="曲线 92"/>
                        <wps:cNvSpPr/>
                        <wps:spPr>
                          <a:xfrm rot="0">
                            <a:off x="0" y="0"/>
                            <a:ext cx="3225165" cy="15925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208" y="0"/>
                                </a:moveTo>
                                <a:lnTo>
                                  <a:pt x="391" y="0"/>
                                </a:lnTo>
                                <a:lnTo>
                                  <a:pt x="238" y="60"/>
                                </a:lnTo>
                                <a:lnTo>
                                  <a:pt x="114" y="232"/>
                                </a:lnTo>
                                <a:lnTo>
                                  <a:pt x="29" y="482"/>
                                </a:lnTo>
                                <a:lnTo>
                                  <a:pt x="0" y="792"/>
                                </a:lnTo>
                                <a:lnTo>
                                  <a:pt x="0" y="20807"/>
                                </a:lnTo>
                                <a:lnTo>
                                  <a:pt x="29" y="21117"/>
                                </a:lnTo>
                                <a:lnTo>
                                  <a:pt x="114" y="21367"/>
                                </a:lnTo>
                                <a:lnTo>
                                  <a:pt x="238" y="21539"/>
                                </a:lnTo>
                                <a:lnTo>
                                  <a:pt x="391" y="21600"/>
                                </a:lnTo>
                                <a:lnTo>
                                  <a:pt x="21208" y="21600"/>
                                </a:lnTo>
                                <a:lnTo>
                                  <a:pt x="21361" y="21539"/>
                                </a:lnTo>
                                <a:lnTo>
                                  <a:pt x="21485" y="21367"/>
                                </a:lnTo>
                                <a:lnTo>
                                  <a:pt x="21570" y="21117"/>
                                </a:lnTo>
                                <a:lnTo>
                                  <a:pt x="21600" y="20807"/>
                                </a:lnTo>
                                <a:lnTo>
                                  <a:pt x="21600" y="792"/>
                                </a:lnTo>
                                <a:lnTo>
                                  <a:pt x="21570" y="482"/>
                                </a:lnTo>
                                <a:lnTo>
                                  <a:pt x="21485" y="232"/>
                                </a:lnTo>
                                <a:lnTo>
                                  <a:pt x="21361" y="60"/>
                                </a:lnTo>
                                <a:lnTo>
                                  <a:pt x="21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曲线 93"/>
                        <wps:cNvSpPr/>
                        <wps:spPr>
                          <a:xfrm rot="0">
                            <a:off x="0" y="0"/>
                            <a:ext cx="3225165" cy="15925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792"/>
                                </a:moveTo>
                                <a:lnTo>
                                  <a:pt x="29" y="482"/>
                                </a:lnTo>
                                <a:lnTo>
                                  <a:pt x="114" y="232"/>
                                </a:lnTo>
                                <a:lnTo>
                                  <a:pt x="238" y="60"/>
                                </a:lnTo>
                                <a:lnTo>
                                  <a:pt x="391" y="0"/>
                                </a:lnTo>
                                <a:lnTo>
                                  <a:pt x="21208" y="0"/>
                                </a:lnTo>
                                <a:lnTo>
                                  <a:pt x="21361" y="60"/>
                                </a:lnTo>
                                <a:lnTo>
                                  <a:pt x="21485" y="232"/>
                                </a:lnTo>
                                <a:lnTo>
                                  <a:pt x="21570" y="482"/>
                                </a:lnTo>
                                <a:lnTo>
                                  <a:pt x="21600" y="792"/>
                                </a:lnTo>
                                <a:lnTo>
                                  <a:pt x="21600" y="20807"/>
                                </a:lnTo>
                                <a:lnTo>
                                  <a:pt x="21570" y="21117"/>
                                </a:lnTo>
                                <a:lnTo>
                                  <a:pt x="21485" y="21367"/>
                                </a:lnTo>
                                <a:lnTo>
                                  <a:pt x="21361" y="21539"/>
                                </a:lnTo>
                                <a:lnTo>
                                  <a:pt x="21208" y="21600"/>
                                </a:lnTo>
                                <a:lnTo>
                                  <a:pt x="391" y="21600"/>
                                </a:lnTo>
                                <a:lnTo>
                                  <a:pt x="238" y="21539"/>
                                </a:lnTo>
                                <a:lnTo>
                                  <a:pt x="114" y="21367"/>
                                </a:lnTo>
                                <a:lnTo>
                                  <a:pt x="29" y="21117"/>
                                </a:lnTo>
                                <a:lnTo>
                                  <a:pt x="0" y="20807"/>
                                </a:lnTo>
                                <a:lnTo>
                                  <a:pt x="0" y="7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曲线 94"/>
                        <wps:cNvSpPr/>
                        <wps:spPr>
                          <a:xfrm rot="0">
                            <a:off x="146050" y="146049"/>
                            <a:ext cx="416560" cy="4165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816" y="0"/>
                                </a:moveTo>
                                <a:lnTo>
                                  <a:pt x="8310" y="296"/>
                                </a:lnTo>
                                <a:lnTo>
                                  <a:pt x="6067" y="1088"/>
                                </a:lnTo>
                                <a:lnTo>
                                  <a:pt x="4056" y="2374"/>
                                </a:lnTo>
                                <a:lnTo>
                                  <a:pt x="2374" y="4056"/>
                                </a:lnTo>
                                <a:lnTo>
                                  <a:pt x="1088" y="6067"/>
                                </a:lnTo>
                                <a:lnTo>
                                  <a:pt x="296" y="8310"/>
                                </a:lnTo>
                                <a:lnTo>
                                  <a:pt x="0" y="10816"/>
                                </a:lnTo>
                                <a:lnTo>
                                  <a:pt x="296" y="13289"/>
                                </a:lnTo>
                                <a:lnTo>
                                  <a:pt x="1088" y="15565"/>
                                </a:lnTo>
                                <a:lnTo>
                                  <a:pt x="2374" y="17576"/>
                                </a:lnTo>
                                <a:lnTo>
                                  <a:pt x="4056" y="19225"/>
                                </a:lnTo>
                                <a:lnTo>
                                  <a:pt x="6067" y="20511"/>
                                </a:lnTo>
                                <a:lnTo>
                                  <a:pt x="8310" y="21336"/>
                                </a:lnTo>
                                <a:lnTo>
                                  <a:pt x="10816" y="21600"/>
                                </a:lnTo>
                                <a:lnTo>
                                  <a:pt x="13289" y="21336"/>
                                </a:lnTo>
                                <a:lnTo>
                                  <a:pt x="15565" y="20511"/>
                                </a:lnTo>
                                <a:lnTo>
                                  <a:pt x="17543" y="19225"/>
                                </a:lnTo>
                                <a:lnTo>
                                  <a:pt x="19225" y="17576"/>
                                </a:lnTo>
                                <a:lnTo>
                                  <a:pt x="20511" y="15565"/>
                                </a:lnTo>
                                <a:lnTo>
                                  <a:pt x="21336" y="13289"/>
                                </a:lnTo>
                                <a:lnTo>
                                  <a:pt x="21600" y="10816"/>
                                </a:lnTo>
                                <a:lnTo>
                                  <a:pt x="21336" y="8310"/>
                                </a:lnTo>
                                <a:lnTo>
                                  <a:pt x="20511" y="6067"/>
                                </a:lnTo>
                                <a:lnTo>
                                  <a:pt x="19225" y="4056"/>
                                </a:lnTo>
                                <a:lnTo>
                                  <a:pt x="17543" y="2374"/>
                                </a:lnTo>
                                <a:lnTo>
                                  <a:pt x="15565" y="1088"/>
                                </a:lnTo>
                                <a:lnTo>
                                  <a:pt x="13289" y="296"/>
                                </a:lnTo>
                                <a:lnTo>
                                  <a:pt x="10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64160" y="267335"/>
                            <a:ext cx="179704" cy="17335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97" name="Text box 97"/>
                        <wps:cNvSpPr/>
                        <wps:spPr>
                          <a:xfrm rot="0">
                            <a:off x="12700" y="10794"/>
                            <a:ext cx="3200400" cy="15716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98">
                          <w:txbxContent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6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ind w:lef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z w:val="27"/>
                                </w:rPr>
                                <w:t>Complex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sz w:val="27"/>
                                </w:rPr>
                                <w:t>Systems</w:t>
                              </w:r>
                            </w:p>
                            <w:p>
                              <w:pPr>
                                <w:spacing w:before="220" w:line="343" w:lineRule="auto"/>
                                <w:ind w:left="209" w:right="1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Existing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systems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too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complex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insecure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for straightforward goal tracking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99" o:spid="_x0000_s99" coordorigin="765,2428" coordsize="5079,2508" style="position:absolute;&#10;margin-left:38.3pt;&#10;margin-top:14.850005pt;&#10;width:253.95001pt;&#10;height:125.4pt;&#10;z-index:61;&#10;mso-position-horizontal:absolute;&#10;mso-position-horizontal-relative:page;&#10;mso-position-vertical:absolute;&#10;mso-wrap-distance-left:0.0pt;&#10;mso-wrap-distance-right:0.0pt;">
                <v:shape type="#_x0000_t0" id="曲线 100" o:spid="_x0000_s100" coordsize="5079,2508" path="m4986,l92,l56,7l27,26l7,55l,91l,2415l7,2451l27,2481l56,2500l92,2507l4986,2507l5022,2500l5051,2481l5071,2451l5078,2415l5078,91l5071,55l5051,26l5022,7l4986,l4986,xe" style="position:absolute;&#10;left:765;&#10;top:2428;&#10;width:5079;&#10;height:2508;" fillcolor="#D2DDF8" stroked="f" strokeweight="1.0pt">
                  <v:stroke color="#000000"/>
                </v:shape>
                <v:shape type="#_x0000_t0" id="曲线 101" o:spid="_x0000_s101" coordsize="5079,2508" path="m,91l7,55l27,26l56,7l92,l4986,l5022,7l5051,26l5071,55l5078,91l5078,2415l5071,2451l5051,2481l5022,2500l4986,2507l92,2507l56,2500l27,2481l7,2451l,2415l,91l,91xe" style="position:absolute;&#10;left:765;&#10;top:2428;&#10;width:5079;&#10;height:2508;" filled="f" stroked="t" strokeweight="0.62024885pt">
                  <v:stroke color="#B8C3DF"/>
                </v:shape>
                <v:shape type="#_x0000_t0" id="曲线 102" o:spid="_x0000_s102" coordsize="656,656" path="m328,l252,9l184,33l123,72l72,123l33,184l9,252l,328l9,403l33,472l72,533l123,583l184,622l252,647l328,656l403,647l472,622l532,583l583,533l622,472l647,403l656,328l647,252l622,184l583,123l532,72l472,33l403,9l328,l328,xe" style="position:absolute;&#10;left:996;&#10;top:2658;&#10;width:656;&#10;height:656;" fillcolor="#1B53DA" stroked="f" strokeweight="1.0pt">
                  <v:stroke color="#000000"/>
                </v:shape>
                <v:shape type="#_x0000_t75" id="Image 103" o:spid="_x0000_s103" style="position:absolute;&#10;left:1182;&#10;top:2849;&#10;width:282;&#10;height:272;" filled="f" stroked="f" strokeweight="1.0pt">
                  <v:imagedata r:id="rId13" o:title="1457725831772987205542"/>
                  <o:lock aspectratio="t"/>
                  <v:stroke color="#000000"/>
                </v:shape>
                <v:shape type="#_x0000_t202" id="Text box 104" o:spid="_x0000_s104" style="position:absolute;&#10;left:786;&#10;top:2445;&#10;width:5040;&#10;height:2475;&#10;mso-wrap-style:square;" filled="f" stroked="f" strokeweight="1.0pt">
                  <v:textbox id="858" inset="0mm,0mm,0mm,0mm" o:insetmode="custom" style="layout-flow:horizontal;&#10;v-text-anchor:top;">
                    <w:txbxContent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6"/>
                          <w:rPr>
                            <w:sz w:val="30"/>
                          </w:rPr>
                        </w:pPr>
                      </w:p>
                      <w:p>
                        <w:pPr>
                          <w:ind w:lef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z w:val="27"/>
                          </w:rPr>
                          <w:t>Complex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sz w:val="27"/>
                          </w:rPr>
                          <w:t>Systems</w:t>
                        </w:r>
                      </w:p>
                      <w:p>
                        <w:pPr>
                          <w:spacing w:before="220" w:line="343" w:lineRule="auto"/>
                          <w:ind w:left="209" w:right="115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Existing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systems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are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too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complex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or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insecure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for straightforward goal tracking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" behindDoc="1" locked="0" layoutInCell="1" hidden="0" allowOverlap="1">
                <wp:simplePos x="0" y="0"/>
                <wp:positionH relativeFrom="page">
                  <wp:posOffset>3850005</wp:posOffset>
                </wp:positionH>
                <wp:positionV relativeFrom="paragraph">
                  <wp:posOffset>188595</wp:posOffset>
                </wp:positionV>
                <wp:extent cx="3226435" cy="1592579"/>
                <wp:effectExtent l="0" t="0" r="0" b="0"/>
                <wp:wrapTopAndBottom/>
                <wp:docPr id="105" name="Combination 10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06" name="Combination 106"/>
                      <wpg:cNvGrpSpPr/>
                      <wpg:grpSpPr>
                        <a:xfrm rot="0">
                          <a:off x="0" y="0"/>
                          <a:ext cx="3226435" cy="1592579"/>
                          <a:chOff x="0" y="0"/>
                          <a:chExt cx="3226435" cy="159257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07" name="曲线 107"/>
                        <wps:cNvSpPr/>
                        <wps:spPr>
                          <a:xfrm rot="0">
                            <a:off x="0" y="0"/>
                            <a:ext cx="3226435" cy="15925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213" y="0"/>
                                </a:moveTo>
                                <a:lnTo>
                                  <a:pt x="386" y="0"/>
                                </a:lnTo>
                                <a:lnTo>
                                  <a:pt x="238" y="60"/>
                                </a:lnTo>
                                <a:lnTo>
                                  <a:pt x="110" y="232"/>
                                </a:lnTo>
                                <a:lnTo>
                                  <a:pt x="29" y="482"/>
                                </a:lnTo>
                                <a:lnTo>
                                  <a:pt x="0" y="792"/>
                                </a:lnTo>
                                <a:lnTo>
                                  <a:pt x="0" y="20807"/>
                                </a:lnTo>
                                <a:lnTo>
                                  <a:pt x="29" y="21117"/>
                                </a:lnTo>
                                <a:lnTo>
                                  <a:pt x="110" y="21367"/>
                                </a:lnTo>
                                <a:lnTo>
                                  <a:pt x="238" y="21539"/>
                                </a:lnTo>
                                <a:lnTo>
                                  <a:pt x="386" y="21600"/>
                                </a:lnTo>
                                <a:lnTo>
                                  <a:pt x="21213" y="21600"/>
                                </a:lnTo>
                                <a:lnTo>
                                  <a:pt x="21361" y="21539"/>
                                </a:lnTo>
                                <a:lnTo>
                                  <a:pt x="21489" y="21367"/>
                                </a:lnTo>
                                <a:lnTo>
                                  <a:pt x="21570" y="21117"/>
                                </a:lnTo>
                                <a:lnTo>
                                  <a:pt x="21600" y="20807"/>
                                </a:lnTo>
                                <a:lnTo>
                                  <a:pt x="21600" y="792"/>
                                </a:lnTo>
                                <a:lnTo>
                                  <a:pt x="21570" y="482"/>
                                </a:lnTo>
                                <a:lnTo>
                                  <a:pt x="21489" y="232"/>
                                </a:lnTo>
                                <a:lnTo>
                                  <a:pt x="21361" y="60"/>
                                </a:lnTo>
                                <a:lnTo>
                                  <a:pt x="21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曲线 108"/>
                        <wps:cNvSpPr/>
                        <wps:spPr>
                          <a:xfrm rot="0">
                            <a:off x="0" y="0"/>
                            <a:ext cx="3226435" cy="15925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792"/>
                                </a:moveTo>
                                <a:lnTo>
                                  <a:pt x="29" y="482"/>
                                </a:lnTo>
                                <a:lnTo>
                                  <a:pt x="110" y="232"/>
                                </a:lnTo>
                                <a:lnTo>
                                  <a:pt x="238" y="60"/>
                                </a:lnTo>
                                <a:lnTo>
                                  <a:pt x="386" y="0"/>
                                </a:lnTo>
                                <a:lnTo>
                                  <a:pt x="21213" y="0"/>
                                </a:lnTo>
                                <a:lnTo>
                                  <a:pt x="21361" y="60"/>
                                </a:lnTo>
                                <a:lnTo>
                                  <a:pt x="21489" y="232"/>
                                </a:lnTo>
                                <a:lnTo>
                                  <a:pt x="21570" y="482"/>
                                </a:lnTo>
                                <a:lnTo>
                                  <a:pt x="21600" y="792"/>
                                </a:lnTo>
                                <a:lnTo>
                                  <a:pt x="21600" y="20807"/>
                                </a:lnTo>
                                <a:lnTo>
                                  <a:pt x="21570" y="21117"/>
                                </a:lnTo>
                                <a:lnTo>
                                  <a:pt x="21489" y="21367"/>
                                </a:lnTo>
                                <a:lnTo>
                                  <a:pt x="21361" y="21539"/>
                                </a:lnTo>
                                <a:lnTo>
                                  <a:pt x="21213" y="21600"/>
                                </a:lnTo>
                                <a:lnTo>
                                  <a:pt x="386" y="21600"/>
                                </a:lnTo>
                                <a:lnTo>
                                  <a:pt x="238" y="21539"/>
                                </a:lnTo>
                                <a:lnTo>
                                  <a:pt x="110" y="21367"/>
                                </a:lnTo>
                                <a:lnTo>
                                  <a:pt x="29" y="21117"/>
                                </a:lnTo>
                                <a:lnTo>
                                  <a:pt x="0" y="20807"/>
                                </a:lnTo>
                                <a:lnTo>
                                  <a:pt x="0" y="7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曲线 109"/>
                        <wps:cNvSpPr/>
                        <wps:spPr>
                          <a:xfrm rot="0">
                            <a:off x="147319" y="146049"/>
                            <a:ext cx="416560" cy="4165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816" y="0"/>
                                </a:moveTo>
                                <a:lnTo>
                                  <a:pt x="8343" y="296"/>
                                </a:lnTo>
                                <a:lnTo>
                                  <a:pt x="6067" y="1088"/>
                                </a:lnTo>
                                <a:lnTo>
                                  <a:pt x="4056" y="2374"/>
                                </a:lnTo>
                                <a:lnTo>
                                  <a:pt x="2374" y="4056"/>
                                </a:lnTo>
                                <a:lnTo>
                                  <a:pt x="1088" y="6067"/>
                                </a:lnTo>
                                <a:lnTo>
                                  <a:pt x="296" y="8310"/>
                                </a:lnTo>
                                <a:lnTo>
                                  <a:pt x="0" y="10816"/>
                                </a:lnTo>
                                <a:lnTo>
                                  <a:pt x="296" y="13289"/>
                                </a:lnTo>
                                <a:lnTo>
                                  <a:pt x="1088" y="15565"/>
                                </a:lnTo>
                                <a:lnTo>
                                  <a:pt x="2374" y="17576"/>
                                </a:lnTo>
                                <a:lnTo>
                                  <a:pt x="4056" y="19225"/>
                                </a:lnTo>
                                <a:lnTo>
                                  <a:pt x="6067" y="20511"/>
                                </a:lnTo>
                                <a:lnTo>
                                  <a:pt x="8343" y="21336"/>
                                </a:lnTo>
                                <a:lnTo>
                                  <a:pt x="10816" y="21600"/>
                                </a:lnTo>
                                <a:lnTo>
                                  <a:pt x="13289" y="21336"/>
                                </a:lnTo>
                                <a:lnTo>
                                  <a:pt x="15565" y="20511"/>
                                </a:lnTo>
                                <a:lnTo>
                                  <a:pt x="17576" y="19225"/>
                                </a:lnTo>
                                <a:lnTo>
                                  <a:pt x="19225" y="17576"/>
                                </a:lnTo>
                                <a:lnTo>
                                  <a:pt x="20511" y="15565"/>
                                </a:lnTo>
                                <a:lnTo>
                                  <a:pt x="21336" y="13289"/>
                                </a:lnTo>
                                <a:lnTo>
                                  <a:pt x="21600" y="10816"/>
                                </a:lnTo>
                                <a:lnTo>
                                  <a:pt x="21336" y="8310"/>
                                </a:lnTo>
                                <a:lnTo>
                                  <a:pt x="20511" y="6067"/>
                                </a:lnTo>
                                <a:lnTo>
                                  <a:pt x="19225" y="4056"/>
                                </a:lnTo>
                                <a:lnTo>
                                  <a:pt x="17576" y="2374"/>
                                </a:lnTo>
                                <a:lnTo>
                                  <a:pt x="15565" y="1088"/>
                                </a:lnTo>
                                <a:lnTo>
                                  <a:pt x="13289" y="296"/>
                                </a:lnTo>
                                <a:lnTo>
                                  <a:pt x="10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65429" y="264159"/>
                            <a:ext cx="180975" cy="18160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12" name="Text box 112"/>
                        <wps:cNvSpPr/>
                        <wps:spPr>
                          <a:xfrm rot="0">
                            <a:off x="12699" y="10794"/>
                            <a:ext cx="3201670" cy="15716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13">
                          <w:txbxContent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6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ind w:left="212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95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sz w:val="27"/>
                                </w:rPr>
                                <w:t>Protection</w:t>
                              </w:r>
                            </w:p>
                            <w:p>
                              <w:pPr>
                                <w:spacing w:before="220" w:line="343" w:lineRule="auto"/>
                                <w:ind w:left="212" w:right="6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Some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platforms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protect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data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properly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adequate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security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measures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14" o:spid="_x0000_s114" coordorigin="6063,2428" coordsize="5081,2508" style="position:absolute;&#10;margin-left:303.15002pt;&#10;margin-top:14.850005pt;&#10;width:254.05002pt;&#10;height:125.4pt;&#10;z-index:62;&#10;mso-position-horizontal:absolute;&#10;mso-position-horizontal-relative:page;&#10;mso-position-vertical:absolute;&#10;mso-wrap-distance-left:0.0pt;&#10;mso-wrap-distance-right:0.0pt;">
                <v:shape type="#_x0000_t0" id="曲线 115" o:spid="_x0000_s115" coordsize="5081,2508" path="m4989,l91,l56,7l26,26l7,55l,91l,2415l7,2451l26,2481l56,2500l91,2507l4989,2507l5024,2500l5054,2481l5073,2451l5081,2415l5081,91l5073,55l5054,26l5024,7l4989,l4989,xe" style="position:absolute;&#10;left:6063;&#10;top:2428;&#10;width:5081;&#10;height:2508;" fillcolor="#D2DDF8" stroked="f" strokeweight="1.0pt">
                  <v:stroke color="#000000"/>
                </v:shape>
                <v:shape type="#_x0000_t0" id="曲线 116" o:spid="_x0000_s116" coordsize="5081,2508" path="m,91l7,55l26,26l56,7l91,l4989,l5024,7l5054,26l5073,55l5081,91l5081,2415l5073,2451l5054,2481l5024,2500l4989,2507l91,2507l56,2500l26,2481l7,2451l,2415l,91l,91xe" style="position:absolute;&#10;left:6063;&#10;top:2428;&#10;width:5081;&#10;height:2508;" filled="f" stroked="t" strokeweight="0.62024885pt">
                  <v:stroke color="#B8C3DF"/>
                </v:shape>
                <v:shape type="#_x0000_t0" id="曲线 117" o:spid="_x0000_s117" coordsize="656,656" path="m328,l253,9l184,33l123,72l72,123l33,184l9,252l,328l9,403l33,472l72,533l123,583l184,622l253,647l328,656l403,647l472,622l533,583l583,533l622,472l647,403l656,328l647,252l622,184l583,123l533,72l472,33l403,9l328,l328,xe" style="position:absolute;&#10;left:6295;&#10;top:2658;&#10;width:656;&#10;height:656;" fillcolor="#1B53DA" stroked="f" strokeweight="1.0pt">
                  <v:stroke color="#000000"/>
                </v:shape>
                <v:shape type="#_x0000_t75" id="Image 118" o:spid="_x0000_s118" style="position:absolute;&#10;left:6480;&#10;top:2844;&#10;width:285;&#10;height:285;" filled="f" stroked="f" strokeweight="1.0pt">
                  <v:imagedata r:id="rId15" o:title="8483313701772987205547"/>
                  <o:lock aspectratio="t"/>
                  <v:stroke color="#000000"/>
                </v:shape>
                <v:shape type="#_x0000_t202" id="Text box 119" o:spid="_x0000_s119" style="position:absolute;&#10;left:6083;&#10;top:2445;&#10;width:5042;&#10;height:2475;&#10;mso-wrap-style:square;" filled="f" stroked="f" strokeweight="1.0pt">
                  <v:textbox id="860" inset="0mm,0mm,0mm,0mm" o:insetmode="custom" style="layout-flow:horizontal;&#10;v-text-anchor:top;">
                    <w:txbxContent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6"/>
                          <w:rPr>
                            <w:sz w:val="30"/>
                          </w:rPr>
                        </w:pPr>
                      </w:p>
                      <w:p>
                        <w:pPr>
                          <w:ind w:left="212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95"/>
                            <w:sz w:val="27"/>
                          </w:rPr>
                          <w:t>Data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sz w:val="27"/>
                          </w:rPr>
                          <w:t>Protection</w:t>
                        </w:r>
                      </w:p>
                      <w:p>
                        <w:pPr>
                          <w:spacing w:before="220" w:line="343" w:lineRule="auto"/>
                          <w:ind w:left="212" w:right="61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Some</w:t>
                        </w:r>
                        <w:r>
                          <w:rPr>
                            <w:color w:val="404154"/>
                            <w:spacing w:val="-17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platforms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do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not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protect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user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data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properly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with</w:t>
                        </w:r>
                        <w:r>
                          <w:rPr>
                            <w:color w:val="404154"/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adequate</w:t>
                        </w:r>
                        <w:r>
                          <w:rPr>
                            <w:color w:val="40415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security</w:t>
                        </w:r>
                        <w:r>
                          <w:rPr>
                            <w:color w:val="404154"/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measures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3" behindDoc="1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1920240</wp:posOffset>
                </wp:positionV>
                <wp:extent cx="3225165" cy="1813560"/>
                <wp:effectExtent l="0" t="0" r="0" b="0"/>
                <wp:wrapTopAndBottom/>
                <wp:docPr id="120" name="Combination 12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21" name="Combination 121"/>
                      <wpg:cNvGrpSpPr/>
                      <wpg:grpSpPr>
                        <a:xfrm rot="0">
                          <a:off x="0" y="0"/>
                          <a:ext cx="3225165" cy="1813560"/>
                          <a:chOff x="0" y="0"/>
                          <a:chExt cx="3225165" cy="18135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22" name="曲线 122"/>
                        <wps:cNvSpPr/>
                        <wps:spPr>
                          <a:xfrm rot="0">
                            <a:off x="0" y="0"/>
                            <a:ext cx="3225165" cy="18135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208" y="0"/>
                                </a:moveTo>
                                <a:lnTo>
                                  <a:pt x="391" y="0"/>
                                </a:lnTo>
                                <a:lnTo>
                                  <a:pt x="238" y="52"/>
                                </a:lnTo>
                                <a:lnTo>
                                  <a:pt x="114" y="204"/>
                                </a:lnTo>
                                <a:lnTo>
                                  <a:pt x="29" y="423"/>
                                </a:lnTo>
                                <a:lnTo>
                                  <a:pt x="0" y="695"/>
                                </a:lnTo>
                                <a:lnTo>
                                  <a:pt x="0" y="20904"/>
                                </a:lnTo>
                                <a:lnTo>
                                  <a:pt x="29" y="21176"/>
                                </a:lnTo>
                                <a:lnTo>
                                  <a:pt x="114" y="21395"/>
                                </a:lnTo>
                                <a:lnTo>
                                  <a:pt x="238" y="21547"/>
                                </a:lnTo>
                                <a:lnTo>
                                  <a:pt x="391" y="21600"/>
                                </a:lnTo>
                                <a:lnTo>
                                  <a:pt x="21208" y="21600"/>
                                </a:lnTo>
                                <a:lnTo>
                                  <a:pt x="21361" y="21547"/>
                                </a:lnTo>
                                <a:lnTo>
                                  <a:pt x="21485" y="21395"/>
                                </a:lnTo>
                                <a:lnTo>
                                  <a:pt x="21570" y="21176"/>
                                </a:lnTo>
                                <a:lnTo>
                                  <a:pt x="21600" y="20904"/>
                                </a:lnTo>
                                <a:lnTo>
                                  <a:pt x="21600" y="695"/>
                                </a:lnTo>
                                <a:lnTo>
                                  <a:pt x="21570" y="423"/>
                                </a:lnTo>
                                <a:lnTo>
                                  <a:pt x="21485" y="204"/>
                                </a:lnTo>
                                <a:lnTo>
                                  <a:pt x="21361" y="52"/>
                                </a:lnTo>
                                <a:lnTo>
                                  <a:pt x="21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曲线 123"/>
                        <wps:cNvSpPr/>
                        <wps:spPr>
                          <a:xfrm rot="0">
                            <a:off x="0" y="0"/>
                            <a:ext cx="3225165" cy="18135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695"/>
                                </a:moveTo>
                                <a:lnTo>
                                  <a:pt x="29" y="423"/>
                                </a:lnTo>
                                <a:lnTo>
                                  <a:pt x="114" y="204"/>
                                </a:lnTo>
                                <a:lnTo>
                                  <a:pt x="238" y="52"/>
                                </a:lnTo>
                                <a:lnTo>
                                  <a:pt x="391" y="0"/>
                                </a:lnTo>
                                <a:lnTo>
                                  <a:pt x="21208" y="0"/>
                                </a:lnTo>
                                <a:lnTo>
                                  <a:pt x="21361" y="52"/>
                                </a:lnTo>
                                <a:lnTo>
                                  <a:pt x="21485" y="204"/>
                                </a:lnTo>
                                <a:lnTo>
                                  <a:pt x="21570" y="423"/>
                                </a:lnTo>
                                <a:lnTo>
                                  <a:pt x="21600" y="695"/>
                                </a:lnTo>
                                <a:lnTo>
                                  <a:pt x="21600" y="20904"/>
                                </a:lnTo>
                                <a:lnTo>
                                  <a:pt x="21570" y="21176"/>
                                </a:lnTo>
                                <a:lnTo>
                                  <a:pt x="21485" y="21395"/>
                                </a:lnTo>
                                <a:lnTo>
                                  <a:pt x="21361" y="21547"/>
                                </a:lnTo>
                                <a:lnTo>
                                  <a:pt x="21208" y="21600"/>
                                </a:lnTo>
                                <a:lnTo>
                                  <a:pt x="391" y="21600"/>
                                </a:lnTo>
                                <a:lnTo>
                                  <a:pt x="238" y="21547"/>
                                </a:lnTo>
                                <a:lnTo>
                                  <a:pt x="114" y="21395"/>
                                </a:lnTo>
                                <a:lnTo>
                                  <a:pt x="29" y="21176"/>
                                </a:lnTo>
                                <a:lnTo>
                                  <a:pt x="0" y="20904"/>
                                </a:lnTo>
                                <a:lnTo>
                                  <a:pt x="0" y="6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曲线 124"/>
                        <wps:cNvSpPr/>
                        <wps:spPr>
                          <a:xfrm rot="0">
                            <a:off x="146050" y="145415"/>
                            <a:ext cx="416560" cy="41655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816" y="0"/>
                                </a:moveTo>
                                <a:lnTo>
                                  <a:pt x="8310" y="296"/>
                                </a:lnTo>
                                <a:lnTo>
                                  <a:pt x="6067" y="1119"/>
                                </a:lnTo>
                                <a:lnTo>
                                  <a:pt x="4056" y="2370"/>
                                </a:lnTo>
                                <a:lnTo>
                                  <a:pt x="2374" y="4049"/>
                                </a:lnTo>
                                <a:lnTo>
                                  <a:pt x="1088" y="6058"/>
                                </a:lnTo>
                                <a:lnTo>
                                  <a:pt x="296" y="8330"/>
                                </a:lnTo>
                                <a:lnTo>
                                  <a:pt x="0" y="10800"/>
                                </a:lnTo>
                                <a:lnTo>
                                  <a:pt x="296" y="13269"/>
                                </a:lnTo>
                                <a:lnTo>
                                  <a:pt x="1088" y="15541"/>
                                </a:lnTo>
                                <a:lnTo>
                                  <a:pt x="2374" y="17550"/>
                                </a:lnTo>
                                <a:lnTo>
                                  <a:pt x="4056" y="19229"/>
                                </a:lnTo>
                                <a:lnTo>
                                  <a:pt x="6067" y="20480"/>
                                </a:lnTo>
                                <a:lnTo>
                                  <a:pt x="8310" y="21303"/>
                                </a:lnTo>
                                <a:lnTo>
                                  <a:pt x="10816" y="21599"/>
                                </a:lnTo>
                                <a:lnTo>
                                  <a:pt x="13289" y="21303"/>
                                </a:lnTo>
                                <a:lnTo>
                                  <a:pt x="15565" y="20480"/>
                                </a:lnTo>
                                <a:lnTo>
                                  <a:pt x="17543" y="19229"/>
                                </a:lnTo>
                                <a:lnTo>
                                  <a:pt x="19225" y="17550"/>
                                </a:lnTo>
                                <a:lnTo>
                                  <a:pt x="20511" y="15541"/>
                                </a:lnTo>
                                <a:lnTo>
                                  <a:pt x="21336" y="13269"/>
                                </a:lnTo>
                                <a:lnTo>
                                  <a:pt x="21600" y="10800"/>
                                </a:lnTo>
                                <a:lnTo>
                                  <a:pt x="21336" y="8330"/>
                                </a:lnTo>
                                <a:lnTo>
                                  <a:pt x="20511" y="6058"/>
                                </a:lnTo>
                                <a:lnTo>
                                  <a:pt x="19225" y="4049"/>
                                </a:lnTo>
                                <a:lnTo>
                                  <a:pt x="17543" y="2370"/>
                                </a:lnTo>
                                <a:lnTo>
                                  <a:pt x="15565" y="1119"/>
                                </a:lnTo>
                                <a:lnTo>
                                  <a:pt x="13289" y="296"/>
                                </a:lnTo>
                                <a:lnTo>
                                  <a:pt x="10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84480" y="264160"/>
                            <a:ext cx="140335" cy="1797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27" name="Text box 127"/>
                        <wps:cNvSpPr/>
                        <wps:spPr>
                          <a:xfrm rot="0">
                            <a:off x="12700" y="10159"/>
                            <a:ext cx="3200400" cy="17926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8">
                          <w:txbxContent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6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ind w:lef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Unauthorized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1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Access</w:t>
                              </w:r>
                            </w:p>
                            <w:p>
                              <w:pPr>
                                <w:spacing w:before="220" w:line="343" w:lineRule="auto"/>
                                <w:ind w:left="20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Unauthorized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access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personal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information remains a major concern for users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29" o:spid="_x0000_s129" coordorigin="765,5155" coordsize="5079,2856" style="position:absolute;&#10;margin-left:38.3pt;&#10;margin-top:151.2pt;&#10;width:253.95001pt;&#10;height:142.8pt;&#10;z-index:63;&#10;mso-position-horizontal:absolute;&#10;mso-position-horizontal-relative:page;&#10;mso-position-vertical:absolute;&#10;mso-wrap-distance-left:0.0pt;&#10;mso-wrap-distance-right:0.0pt;">
                <v:shape type="#_x0000_t0" id="曲线 130" o:spid="_x0000_s130" coordsize="5079,2856" path="m4986,l92,l56,7l27,26l7,55l,91l,2764l7,2800l27,2828l56,2849l92,2856l4986,2856l5022,2849l5051,2828l5071,2800l5078,2764l5078,91l5071,55l5051,26l5022,7l4986,l4986,xe" style="position:absolute;&#10;left:765;&#10;top:5155;&#10;width:5079;&#10;height:2856;" fillcolor="#D2DDF8" stroked="f" strokeweight="1.0pt">
                  <v:stroke color="#000000"/>
                </v:shape>
                <v:shape type="#_x0000_t0" id="曲线 131" o:spid="_x0000_s131" coordsize="5079,2856" path="m,91l7,55l27,26l56,7l92,l4986,l5022,7l5051,26l5071,55l5078,91l5078,2764l5071,2800l5051,2828l5022,2849l4986,2856l92,2856l56,2849l27,2828l7,2800l,2764l,91l,91xe" style="position:absolute;&#10;left:765;&#10;top:5155;&#10;width:5079;&#10;height:2856;" filled="f" stroked="t" strokeweight="0.62024885pt">
                  <v:stroke color="#B8C3DF"/>
                </v:shape>
                <v:shape type="#_x0000_t0" id="曲线 132" o:spid="_x0000_s132" coordsize="656,655" path="m328,l252,8l184,33l123,72l72,122l33,183l9,252l,328l9,403l33,471l72,532l123,584l184,622l252,647l328,655l403,647l472,622l532,584l583,532l622,471l647,403l656,328l647,252l622,183l583,122l532,72l472,33l403,8l328,l328,xe" style="position:absolute;&#10;left:996;&#10;top:5384;&#10;width:656;&#10;height:655;" fillcolor="#1B53DA" stroked="f" strokeweight="1.0pt">
                  <v:stroke color="#000000"/>
                </v:shape>
                <v:shape type="#_x0000_t75" id="Image 133" o:spid="_x0000_s133" style="position:absolute;&#10;left:1214;&#10;top:5571;&#10;width:221;&#10;height:283;" filled="f" stroked="f" strokeweight="1.0pt">
                  <v:imagedata r:id="rId17" o:title="5167281371772987205557"/>
                  <o:lock aspectratio="t"/>
                  <v:stroke color="#000000"/>
                </v:shape>
                <v:shape type="#_x0000_t202" id="Text box 134" o:spid="_x0000_s134" style="position:absolute;&#10;left:786;&#10;top:5171;&#10;width:5040;&#10;height:2823;&#10;mso-wrap-style:square;" filled="f" stroked="f" strokeweight="1.0pt">
                  <v:textbox id="862" inset="0mm,0mm,0mm,0mm" o:insetmode="custom" style="layout-flow:horizontal;&#10;v-text-anchor:top;">
                    <w:txbxContent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6"/>
                          <w:rPr>
                            <w:sz w:val="30"/>
                          </w:rPr>
                        </w:pPr>
                      </w:p>
                      <w:p>
                        <w:pPr>
                          <w:ind w:lef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Unauthorized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1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Access</w:t>
                        </w:r>
                      </w:p>
                      <w:p>
                        <w:pPr>
                          <w:spacing w:before="220" w:line="343" w:lineRule="auto"/>
                          <w:ind w:left="209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Unauthorized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access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to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personal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information remains a major concern for users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4" behindDoc="1" locked="0" layoutInCell="1" hidden="0" allowOverlap="1">
                <wp:simplePos x="0" y="0"/>
                <wp:positionH relativeFrom="page">
                  <wp:posOffset>3850005</wp:posOffset>
                </wp:positionH>
                <wp:positionV relativeFrom="paragraph">
                  <wp:posOffset>1920240</wp:posOffset>
                </wp:positionV>
                <wp:extent cx="3226435" cy="1813560"/>
                <wp:effectExtent l="0" t="0" r="0" b="0"/>
                <wp:wrapTopAndBottom/>
                <wp:docPr id="135" name="Combination 13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36" name="Combination 136"/>
                      <wpg:cNvGrpSpPr/>
                      <wpg:grpSpPr>
                        <a:xfrm rot="0">
                          <a:off x="0" y="0"/>
                          <a:ext cx="3226435" cy="1813560"/>
                          <a:chOff x="0" y="0"/>
                          <a:chExt cx="3226435" cy="18135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37" name="曲线 137"/>
                        <wps:cNvSpPr/>
                        <wps:spPr>
                          <a:xfrm rot="0">
                            <a:off x="0" y="0"/>
                            <a:ext cx="3226435" cy="18135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213" y="0"/>
                                </a:moveTo>
                                <a:lnTo>
                                  <a:pt x="386" y="0"/>
                                </a:lnTo>
                                <a:lnTo>
                                  <a:pt x="238" y="52"/>
                                </a:lnTo>
                                <a:lnTo>
                                  <a:pt x="110" y="204"/>
                                </a:lnTo>
                                <a:lnTo>
                                  <a:pt x="29" y="423"/>
                                </a:lnTo>
                                <a:lnTo>
                                  <a:pt x="0" y="695"/>
                                </a:lnTo>
                                <a:lnTo>
                                  <a:pt x="0" y="20904"/>
                                </a:lnTo>
                                <a:lnTo>
                                  <a:pt x="29" y="21176"/>
                                </a:lnTo>
                                <a:lnTo>
                                  <a:pt x="110" y="21395"/>
                                </a:lnTo>
                                <a:lnTo>
                                  <a:pt x="238" y="21547"/>
                                </a:lnTo>
                                <a:lnTo>
                                  <a:pt x="386" y="21600"/>
                                </a:lnTo>
                                <a:lnTo>
                                  <a:pt x="21213" y="21600"/>
                                </a:lnTo>
                                <a:lnTo>
                                  <a:pt x="21361" y="21547"/>
                                </a:lnTo>
                                <a:lnTo>
                                  <a:pt x="21489" y="21395"/>
                                </a:lnTo>
                                <a:lnTo>
                                  <a:pt x="21570" y="21176"/>
                                </a:lnTo>
                                <a:lnTo>
                                  <a:pt x="21600" y="20904"/>
                                </a:lnTo>
                                <a:lnTo>
                                  <a:pt x="21600" y="695"/>
                                </a:lnTo>
                                <a:lnTo>
                                  <a:pt x="21570" y="423"/>
                                </a:lnTo>
                                <a:lnTo>
                                  <a:pt x="21489" y="204"/>
                                </a:lnTo>
                                <a:lnTo>
                                  <a:pt x="21361" y="52"/>
                                </a:lnTo>
                                <a:lnTo>
                                  <a:pt x="21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曲线 138"/>
                        <wps:cNvSpPr/>
                        <wps:spPr>
                          <a:xfrm rot="0">
                            <a:off x="0" y="0"/>
                            <a:ext cx="3226435" cy="18135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695"/>
                                </a:moveTo>
                                <a:lnTo>
                                  <a:pt x="29" y="423"/>
                                </a:lnTo>
                                <a:lnTo>
                                  <a:pt x="110" y="204"/>
                                </a:lnTo>
                                <a:lnTo>
                                  <a:pt x="238" y="52"/>
                                </a:lnTo>
                                <a:lnTo>
                                  <a:pt x="386" y="0"/>
                                </a:lnTo>
                                <a:lnTo>
                                  <a:pt x="21213" y="0"/>
                                </a:lnTo>
                                <a:lnTo>
                                  <a:pt x="21361" y="52"/>
                                </a:lnTo>
                                <a:lnTo>
                                  <a:pt x="21489" y="204"/>
                                </a:lnTo>
                                <a:lnTo>
                                  <a:pt x="21570" y="423"/>
                                </a:lnTo>
                                <a:lnTo>
                                  <a:pt x="21600" y="695"/>
                                </a:lnTo>
                                <a:lnTo>
                                  <a:pt x="21600" y="20904"/>
                                </a:lnTo>
                                <a:lnTo>
                                  <a:pt x="21570" y="21176"/>
                                </a:lnTo>
                                <a:lnTo>
                                  <a:pt x="21489" y="21395"/>
                                </a:lnTo>
                                <a:lnTo>
                                  <a:pt x="21361" y="21547"/>
                                </a:lnTo>
                                <a:lnTo>
                                  <a:pt x="21213" y="21600"/>
                                </a:lnTo>
                                <a:lnTo>
                                  <a:pt x="386" y="21600"/>
                                </a:lnTo>
                                <a:lnTo>
                                  <a:pt x="238" y="21547"/>
                                </a:lnTo>
                                <a:lnTo>
                                  <a:pt x="110" y="21395"/>
                                </a:lnTo>
                                <a:lnTo>
                                  <a:pt x="29" y="21176"/>
                                </a:lnTo>
                                <a:lnTo>
                                  <a:pt x="0" y="20904"/>
                                </a:lnTo>
                                <a:lnTo>
                                  <a:pt x="0" y="6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曲线 139"/>
                        <wps:cNvSpPr/>
                        <wps:spPr>
                          <a:xfrm rot="0">
                            <a:off x="147319" y="145415"/>
                            <a:ext cx="416560" cy="41655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816" y="0"/>
                                </a:moveTo>
                                <a:lnTo>
                                  <a:pt x="8343" y="296"/>
                                </a:lnTo>
                                <a:lnTo>
                                  <a:pt x="6067" y="1119"/>
                                </a:lnTo>
                                <a:lnTo>
                                  <a:pt x="4056" y="2370"/>
                                </a:lnTo>
                                <a:lnTo>
                                  <a:pt x="2374" y="4049"/>
                                </a:lnTo>
                                <a:lnTo>
                                  <a:pt x="1088" y="6058"/>
                                </a:lnTo>
                                <a:lnTo>
                                  <a:pt x="296" y="8330"/>
                                </a:lnTo>
                                <a:lnTo>
                                  <a:pt x="0" y="10800"/>
                                </a:lnTo>
                                <a:lnTo>
                                  <a:pt x="296" y="13269"/>
                                </a:lnTo>
                                <a:lnTo>
                                  <a:pt x="1088" y="15541"/>
                                </a:lnTo>
                                <a:lnTo>
                                  <a:pt x="2374" y="17550"/>
                                </a:lnTo>
                                <a:lnTo>
                                  <a:pt x="4056" y="19229"/>
                                </a:lnTo>
                                <a:lnTo>
                                  <a:pt x="6067" y="20480"/>
                                </a:lnTo>
                                <a:lnTo>
                                  <a:pt x="8343" y="21303"/>
                                </a:lnTo>
                                <a:lnTo>
                                  <a:pt x="10816" y="21599"/>
                                </a:lnTo>
                                <a:lnTo>
                                  <a:pt x="13289" y="21303"/>
                                </a:lnTo>
                                <a:lnTo>
                                  <a:pt x="15565" y="20480"/>
                                </a:lnTo>
                                <a:lnTo>
                                  <a:pt x="17576" y="19229"/>
                                </a:lnTo>
                                <a:lnTo>
                                  <a:pt x="19225" y="17550"/>
                                </a:lnTo>
                                <a:lnTo>
                                  <a:pt x="20511" y="15541"/>
                                </a:lnTo>
                                <a:lnTo>
                                  <a:pt x="21336" y="13269"/>
                                </a:lnTo>
                                <a:lnTo>
                                  <a:pt x="21600" y="10800"/>
                                </a:lnTo>
                                <a:lnTo>
                                  <a:pt x="21336" y="8330"/>
                                </a:lnTo>
                                <a:lnTo>
                                  <a:pt x="20511" y="6058"/>
                                </a:lnTo>
                                <a:lnTo>
                                  <a:pt x="19225" y="4049"/>
                                </a:lnTo>
                                <a:lnTo>
                                  <a:pt x="17576" y="2370"/>
                                </a:lnTo>
                                <a:lnTo>
                                  <a:pt x="15565" y="1119"/>
                                </a:lnTo>
                                <a:lnTo>
                                  <a:pt x="13289" y="296"/>
                                </a:lnTo>
                                <a:lnTo>
                                  <a:pt x="10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65429" y="276225"/>
                            <a:ext cx="179704" cy="15430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42" name="Text box 142"/>
                        <wps:cNvSpPr/>
                        <wps:spPr>
                          <a:xfrm rot="0">
                            <a:off x="12699" y="10159"/>
                            <a:ext cx="3201670" cy="17926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43">
                          <w:txbxContent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6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ind w:left="212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Implementation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9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Challenges</w:t>
                              </w:r>
                            </w:p>
                            <w:p>
                              <w:pPr>
                                <w:spacing w:before="220" w:line="343" w:lineRule="auto"/>
                                <w:ind w:left="212" w:right="6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Developers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struggle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implementing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proper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authentication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error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handling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44" o:spid="_x0000_s144" coordorigin="6063,5155" coordsize="5081,2856" style="position:absolute;&#10;margin-left:303.15002pt;&#10;margin-top:151.2pt;&#10;width:254.05002pt;&#10;height:142.8pt;&#10;z-index:64;&#10;mso-position-horizontal:absolute;&#10;mso-position-horizontal-relative:page;&#10;mso-position-vertical:absolute;&#10;mso-wrap-distance-left:0.0pt;&#10;mso-wrap-distance-right:0.0pt;">
                <v:shape type="#_x0000_t0" id="曲线 145" o:spid="_x0000_s145" coordsize="5081,2856" path="m4989,l91,l56,7l26,26l7,55l,91l,2764l7,2800l26,2828l56,2849l91,2856l4989,2856l5024,2849l5054,2828l5073,2800l5081,2764l5081,91l5073,55l5054,26l5024,7l4989,l4989,xe" style="position:absolute;&#10;left:6063;&#10;top:5155;&#10;width:5081;&#10;height:2856;" fillcolor="#D2DDF8" stroked="f" strokeweight="1.0pt">
                  <v:stroke color="#000000"/>
                </v:shape>
                <v:shape type="#_x0000_t0" id="曲线 146" o:spid="_x0000_s146" coordsize="5081,2856" path="m,91l7,55l26,26l56,7l91,l4989,l5024,7l5054,26l5073,55l5081,91l5081,2764l5073,2800l5054,2828l5024,2849l4989,2856l91,2856l56,2849l26,2828l7,2800l,2764l,91l,91xe" style="position:absolute;&#10;left:6063;&#10;top:5155;&#10;width:5081;&#10;height:2856;" filled="f" stroked="t" strokeweight="0.62024885pt">
                  <v:stroke color="#B8C3DF"/>
                </v:shape>
                <v:shape type="#_x0000_t0" id="曲线 147" o:spid="_x0000_s147" coordsize="656,655" path="m328,l253,8l184,33l123,72l72,122l33,183l9,252l,328l9,403l33,471l72,532l123,584l184,622l253,647l328,655l403,647l472,622l533,584l583,532l622,471l647,403l656,328l647,252l622,183l583,122l533,72l472,33l403,8l328,l328,xe" style="position:absolute;&#10;left:6295;&#10;top:5384;&#10;width:656;&#10;height:655;" fillcolor="#1B53DA" stroked="f" strokeweight="1.0pt">
                  <v:stroke color="#000000"/>
                </v:shape>
                <v:shape type="#_x0000_t75" id="Image 148" o:spid="_x0000_s148" style="position:absolute;&#10;left:6480;&#10;top:5590;&#10;width:282;&#10;height:243;" filled="f" stroked="f" strokeweight="1.0pt">
                  <v:imagedata r:id="rId19" o:title="4536903601772987205562"/>
                  <o:lock aspectratio="t"/>
                  <v:stroke color="#000000"/>
                </v:shape>
                <v:shape type="#_x0000_t202" id="Text box 149" o:spid="_x0000_s149" style="position:absolute;&#10;left:6083;&#10;top:5171;&#10;width:5042;&#10;height:2823;&#10;mso-wrap-style:square;" filled="f" stroked="f" strokeweight="1.0pt">
                  <v:textbox id="864" inset="0mm,0mm,0mm,0mm" o:insetmode="custom" style="layout-flow:horizontal;&#10;v-text-anchor:top;">
                    <w:txbxContent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6"/>
                          <w:rPr>
                            <w:sz w:val="30"/>
                          </w:rPr>
                        </w:pPr>
                      </w:p>
                      <w:p>
                        <w:pPr>
                          <w:ind w:left="212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Implementation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9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Challenges</w:t>
                        </w:r>
                      </w:p>
                      <w:p>
                        <w:pPr>
                          <w:spacing w:before="220" w:line="343" w:lineRule="auto"/>
                          <w:ind w:left="212" w:right="61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Developers</w:t>
                        </w:r>
                        <w:r>
                          <w:rPr>
                            <w:color w:val="404154"/>
                            <w:spacing w:val="-17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struggle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with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implementing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proper</w:t>
                        </w:r>
                        <w:r>
                          <w:rPr>
                            <w:color w:val="40415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authentication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and</w:t>
                        </w:r>
                        <w:r>
                          <w:rPr>
                            <w:color w:val="404154"/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error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handling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ind w:left="0"/>
        <w:rPr>
          <w:sz w:val="16"/>
        </w:rPr>
      </w:pPr>
    </w:p>
    <w:p>
      <w:pPr>
        <w:pStyle w:val="15"/>
        <w:spacing w:before="1"/>
        <w:ind w:left="0"/>
        <w:rPr>
          <w:sz w:val="19"/>
        </w:rPr>
      </w:pPr>
    </w:p>
    <w:p>
      <w:pPr>
        <w:pStyle w:val="15"/>
        <w:spacing w:before="81"/>
      </w:pPr>
      <w:r>
        <w:rPr>
          <w:rFonts w:ascii="Arial" w:hAnsi="Arial"/>
          <w:b/>
          <w:color w:val="404154"/>
          <w:w w:val="104"/>
        </w:rPr>
        <w:t>Result:</w:t>
      </w:r>
      <w:r>
        <w:rPr>
          <w:rFonts w:ascii="Arial" w:hAnsi="Arial"/>
          <w:b/>
          <w:color w:val="404154"/>
          <w:spacing w:val="-9"/>
          <w:w w:val="104"/>
        </w:rPr>
        <w:t xml:space="preserve"> </w:t>
      </w:r>
      <w:r>
        <w:rPr>
          <w:color w:val="404154"/>
          <w:w w:val="104"/>
        </w:rPr>
        <w:t>Users</w:t>
      </w:r>
      <w:r>
        <w:rPr>
          <w:color w:val="404154"/>
          <w:spacing w:val="4"/>
          <w:w w:val="104"/>
        </w:rPr>
        <w:t xml:space="preserve"> </w:t>
      </w:r>
      <w:r>
        <w:rPr>
          <w:color w:val="404154"/>
          <w:w w:val="104"/>
        </w:rPr>
        <w:t>feel</w:t>
      </w:r>
      <w:r>
        <w:rPr>
          <w:color w:val="404154"/>
          <w:spacing w:val="2"/>
          <w:w w:val="104"/>
        </w:rPr>
        <w:t xml:space="preserve"> </w:t>
      </w:r>
      <w:r>
        <w:rPr>
          <w:color w:val="404154"/>
          <w:w w:val="104"/>
        </w:rPr>
        <w:t>insecure</w:t>
      </w:r>
      <w:r>
        <w:rPr>
          <w:color w:val="404154"/>
          <w:spacing w:val="4"/>
          <w:w w:val="104"/>
        </w:rPr>
        <w:t xml:space="preserve"> </w:t>
      </w:r>
      <w:r>
        <w:rPr>
          <w:color w:val="404154"/>
          <w:w w:val="104"/>
        </w:rPr>
        <w:t>about</w:t>
      </w:r>
      <w:r>
        <w:rPr>
          <w:color w:val="404154"/>
          <w:spacing w:val="3"/>
          <w:w w:val="104"/>
        </w:rPr>
        <w:t xml:space="preserve"> </w:t>
      </w:r>
      <w:r>
        <w:rPr>
          <w:color w:val="404154"/>
          <w:w w:val="104"/>
        </w:rPr>
        <w:t>storing</w:t>
      </w:r>
      <w:r>
        <w:rPr>
          <w:color w:val="404154"/>
          <w:spacing w:val="5"/>
          <w:w w:val="104"/>
        </w:rPr>
        <w:t xml:space="preserve"> </w:t>
      </w:r>
      <w:r>
        <w:rPr>
          <w:color w:val="404154"/>
          <w:w w:val="104"/>
        </w:rPr>
        <w:t>personal</w:t>
      </w:r>
      <w:r>
        <w:rPr>
          <w:color w:val="404154"/>
          <w:spacing w:val="3"/>
          <w:w w:val="104"/>
        </w:rPr>
        <w:t xml:space="preserve"> </w:t>
      </w:r>
      <w:r>
        <w:rPr>
          <w:color w:val="404154"/>
          <w:w w:val="104"/>
        </w:rPr>
        <w:t>goals</w:t>
      </w:r>
      <w:r>
        <w:rPr>
          <w:color w:val="404154"/>
          <w:spacing w:val="-3"/>
          <w:w w:val="104"/>
        </w:rPr>
        <w:t xml:space="preserve"> </w:t>
      </w:r>
      <w:r>
        <w:rPr>
          <w:color w:val="404154"/>
          <w:w w:val="104"/>
        </w:rPr>
        <w:t>online</w:t>
      </w:r>
      <w:r>
        <w:rPr>
          <w:color w:val="404154"/>
          <w:spacing w:val="4"/>
          <w:w w:val="104"/>
        </w:rPr>
        <w:t xml:space="preserve"> </w:t>
      </w:r>
      <w:r>
        <w:rPr>
          <w:color w:val="404154"/>
          <w:w w:val="104"/>
        </w:rPr>
        <w:t>due</w:t>
      </w:r>
      <w:r>
        <w:rPr>
          <w:color w:val="404154"/>
          <w:spacing w:val="4"/>
          <w:w w:val="104"/>
        </w:rPr>
        <w:t xml:space="preserve"> </w:t>
      </w:r>
      <w:r>
        <w:rPr>
          <w:color w:val="404154"/>
          <w:w w:val="104"/>
        </w:rPr>
        <w:t>to</w:t>
      </w:r>
      <w:r>
        <w:rPr>
          <w:color w:val="404154"/>
          <w:spacing w:val="5"/>
          <w:w w:val="104"/>
        </w:rPr>
        <w:t xml:space="preserve"> </w:t>
      </w:r>
      <w:r>
        <w:rPr>
          <w:color w:val="404154"/>
          <w:w w:val="104"/>
        </w:rPr>
        <w:t>inadequate</w:t>
      </w:r>
      <w:r>
        <w:rPr>
          <w:color w:val="404154"/>
          <w:spacing w:val="2"/>
          <w:w w:val="104"/>
        </w:rPr>
        <w:t xml:space="preserve"> </w:t>
      </w:r>
      <w:r>
        <w:rPr>
          <w:color w:val="404154"/>
          <w:w w:val="104"/>
        </w:rPr>
        <w:t>security</w:t>
      </w:r>
      <w:r>
        <w:rPr>
          <w:color w:val="404154"/>
          <w:spacing w:val="4"/>
          <w:w w:val="104"/>
        </w:rPr>
        <w:t xml:space="preserve"> </w:t>
      </w:r>
      <w:r>
        <w:rPr>
          <w:color w:val="404154"/>
          <w:spacing w:val="-2"/>
          <w:w w:val="104"/>
        </w:rPr>
        <w:t>measures.</w:t>
      </w:r>
    </w:p>
    <w:p>
      <w:p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2"/>
      </w:pPr>
      <w:r>
        <w:rPr>
          <w:color w:val="1B1B27"/>
          <w:spacing w:val="-2"/>
          <w:w w:val="110"/>
        </w:rPr>
        <w:t>Solution</w:t>
      </w:r>
    </w:p>
    <w:p>
      <w:pPr>
        <w:spacing w:before="547" w:line="343" w:lineRule="auto"/>
        <w:ind w:left="145" w:right="143"/>
        <w:rPr>
          <w:sz w:val="21"/>
        </w:rPr>
      </w:pPr>
      <w:r>
        <w:rPr>
          <w:color w:val="404154"/>
          <w:w w:val="104"/>
          <w:sz w:val="21"/>
        </w:rPr>
        <w:t>A</w:t>
      </w:r>
      <w:r>
        <w:rPr>
          <w:color w:val="404154"/>
          <w:spacing w:val="-7"/>
          <w:w w:val="104"/>
          <w:sz w:val="21"/>
        </w:rPr>
        <w:t xml:space="preserve"> </w:t>
      </w:r>
      <w:r>
        <w:rPr>
          <w:rFonts w:ascii="Arial" w:hAnsi="Arial"/>
          <w:b/>
          <w:color w:val="1B53DA"/>
          <w:w w:val="104"/>
          <w:sz w:val="21"/>
        </w:rPr>
        <w:t>Node.js</w:t>
      </w:r>
      <w:r>
        <w:rPr>
          <w:rFonts w:ascii="Arial" w:hAnsi="Arial"/>
          <w:b/>
          <w:color w:val="1B53DA"/>
          <w:spacing w:val="-17"/>
          <w:w w:val="104"/>
          <w:sz w:val="21"/>
        </w:rPr>
        <w:t xml:space="preserve"> </w:t>
      </w:r>
      <w:r>
        <w:rPr>
          <w:rFonts w:ascii="Arial" w:hAnsi="Arial"/>
          <w:b/>
          <w:color w:val="1B53DA"/>
          <w:w w:val="104"/>
          <w:sz w:val="21"/>
        </w:rPr>
        <w:t>+</w:t>
      </w:r>
      <w:r>
        <w:rPr>
          <w:rFonts w:ascii="Arial" w:hAnsi="Arial"/>
          <w:b/>
          <w:color w:val="1B53DA"/>
          <w:spacing w:val="-12"/>
          <w:w w:val="104"/>
          <w:sz w:val="21"/>
        </w:rPr>
        <w:t xml:space="preserve"> </w:t>
      </w:r>
      <w:r>
        <w:rPr>
          <w:rFonts w:ascii="Arial" w:hAnsi="Arial"/>
          <w:b/>
          <w:color w:val="1B53DA"/>
          <w:w w:val="104"/>
          <w:sz w:val="21"/>
        </w:rPr>
        <w:t>Express</w:t>
      </w:r>
      <w:r>
        <w:rPr>
          <w:rFonts w:ascii="Arial" w:hAnsi="Arial"/>
          <w:b/>
          <w:color w:val="1B53DA"/>
          <w:spacing w:val="-17"/>
          <w:w w:val="104"/>
          <w:sz w:val="21"/>
        </w:rPr>
        <w:t xml:space="preserve"> </w:t>
      </w:r>
      <w:r>
        <w:rPr>
          <w:rFonts w:ascii="Arial" w:hAnsi="Arial"/>
          <w:b/>
          <w:color w:val="1B53DA"/>
          <w:w w:val="104"/>
          <w:sz w:val="21"/>
        </w:rPr>
        <w:t>Goal</w:t>
      </w:r>
      <w:r>
        <w:rPr>
          <w:rFonts w:ascii="Arial" w:hAnsi="Arial"/>
          <w:b/>
          <w:color w:val="1B53DA"/>
          <w:spacing w:val="-17"/>
          <w:w w:val="104"/>
          <w:sz w:val="21"/>
        </w:rPr>
        <w:t xml:space="preserve"> </w:t>
      </w:r>
      <w:r>
        <w:rPr>
          <w:rFonts w:ascii="Arial" w:hAnsi="Arial"/>
          <w:b/>
          <w:color w:val="1B53DA"/>
          <w:w w:val="104"/>
          <w:sz w:val="21"/>
        </w:rPr>
        <w:t>Management</w:t>
      </w:r>
      <w:r>
        <w:rPr>
          <w:rFonts w:ascii="Arial" w:hAnsi="Arial"/>
          <w:b/>
          <w:color w:val="1B53DA"/>
          <w:spacing w:val="-19"/>
          <w:w w:val="104"/>
          <w:sz w:val="21"/>
        </w:rPr>
        <w:t xml:space="preserve"> </w:t>
      </w:r>
      <w:r>
        <w:rPr>
          <w:rFonts w:ascii="Arial" w:hAnsi="Arial"/>
          <w:b/>
          <w:color w:val="1B53DA"/>
          <w:w w:val="104"/>
          <w:sz w:val="21"/>
        </w:rPr>
        <w:t>Backend</w:t>
      </w:r>
      <w:r>
        <w:rPr>
          <w:rFonts w:ascii="Arial" w:hAnsi="Arial"/>
          <w:b/>
          <w:color w:val="1B53DA"/>
          <w:spacing w:val="-18"/>
          <w:w w:val="104"/>
          <w:sz w:val="21"/>
        </w:rPr>
        <w:t xml:space="preserve"> </w:t>
      </w:r>
      <w:r>
        <w:rPr>
          <w:rFonts w:ascii="Arial" w:hAnsi="Arial"/>
          <w:b/>
          <w:color w:val="1B53DA"/>
          <w:w w:val="104"/>
          <w:sz w:val="21"/>
        </w:rPr>
        <w:t>API</w:t>
      </w:r>
      <w:r>
        <w:rPr>
          <w:rFonts w:ascii="Arial" w:hAnsi="Arial"/>
          <w:b/>
          <w:color w:val="1B53DA"/>
          <w:spacing w:val="-14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that</w:t>
      </w:r>
      <w:r>
        <w:rPr>
          <w:color w:val="404154"/>
          <w:spacing w:val="-7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implements</w:t>
      </w:r>
      <w:r>
        <w:rPr>
          <w:color w:val="404154"/>
          <w:spacing w:val="-4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industry-standard</w:t>
      </w:r>
      <w:r>
        <w:rPr>
          <w:color w:val="404154"/>
          <w:spacing w:val="-7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security</w:t>
      </w:r>
      <w:r>
        <w:rPr>
          <w:color w:val="404154"/>
          <w:spacing w:val="-6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and data management practices:</w:t>
      </w:r>
    </w:p>
    <w:p>
      <w:pPr>
        <w:pStyle w:val="15"/>
        <w:spacing w:before="7"/>
        <w:ind w:left="0"/>
        <w:rPr>
          <w:sz w:val="17"/>
        </w:rPr>
      </w:pPr>
    </w:p>
    <w:p>
      <w:pPr>
        <w:rPr>
          <w:sz w:val="17"/>
        </w:r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15"/>
        <w:spacing w:before="58"/>
        <w:rPr>
          <w:rFonts w:ascii="Calibri" w:hAnsi="Calibri"/>
        </w:rPr>
      </w:pPr>
      <w:r>
        <mc:AlternateContent>
          <mc:Choice Requires="wps">
            <w:drawing>
              <wp:anchor distT="0" distB="0" distL="114298" distR="114298" simplePos="0" relativeHeight="66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221615</wp:posOffset>
                </wp:positionV>
                <wp:extent cx="3224529" cy="15240"/>
                <wp:effectExtent l="0" t="0" r="0" b="0"/>
                <wp:wrapNone/>
                <wp:docPr id="150" name="Rectangle 15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24529" cy="15240"/>
                        </a:xfrm>
                        <a:prstGeom prst="rect"/>
                        <a:solidFill>
                          <a:srgbClr val="1B53DA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51" o:spid="_x0000_s151" fillcolor="#1B53DA" stroked="f" strokeweight="1.0pt" style="position:absolute;&#10;margin-left:38.3pt;&#10;margin-top:17.45pt;&#10;width:253.9pt;&#10;height:1.2000006pt;&#10;z-index:66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rFonts w:ascii="Calibri" w:hAnsi="Calibri"/>
          <w:color w:val="404154"/>
          <w:spacing w:val="-5"/>
        </w:rPr>
        <w:t>01</w:t>
      </w:r>
    </w:p>
    <w:p>
      <w:pPr>
        <w:pStyle w:val="3"/>
        <w:spacing w:before="178"/>
      </w:pPr>
      <w:r>
        <w:rPr>
          <w:color w:val="404154"/>
        </w:rPr>
        <w:t>Secure</w:t>
      </w:r>
      <w:r>
        <w:rPr>
          <w:color w:val="404154"/>
          <w:spacing w:val="5"/>
          <w:w w:val="104"/>
        </w:rPr>
        <w:t xml:space="preserve"> </w:t>
      </w:r>
      <w:r>
        <w:rPr>
          <w:color w:val="404154"/>
          <w:spacing w:val="-2"/>
          <w:w w:val="104"/>
        </w:rPr>
        <w:t>Authentication</w:t>
      </w:r>
    </w:p>
    <w:p>
      <w:pPr>
        <w:pStyle w:val="15"/>
        <w:spacing w:before="219" w:line="343" w:lineRule="auto"/>
      </w:pPr>
      <w:r>
        <w:rPr>
          <w:color w:val="404154"/>
          <w:spacing w:val="-2"/>
          <w:w w:val="110"/>
        </w:rPr>
        <w:t>Provides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secure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registration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login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with </w:t>
      </w:r>
      <w:r>
        <w:rPr>
          <w:color w:val="404154"/>
          <w:w w:val="110"/>
        </w:rPr>
        <w:t>bcrypt password hashing</w:t>
      </w:r>
    </w:p>
    <w:p>
      <w:pPr>
        <w:spacing w:before="58"/>
        <w:ind w:left="14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404154"/>
          <w:spacing w:val="-5"/>
          <w:sz w:val="21"/>
        </w:rPr>
        <w:t>02</w:t>
      </w:r>
    </w:p>
    <w:p>
      <w:pPr>
        <w:pStyle w:val="15"/>
        <w:spacing w:before="10"/>
        <w:ind w:left="0"/>
        <w:rPr>
          <w:rFonts w:ascii="Calibri" w:hAnsi="Calibri"/>
          <w:sz w:val="2"/>
        </w:rPr>
      </w:pPr>
    </w:p>
    <w:p>
      <w:pPr>
        <w:pStyle w:val="15"/>
        <w:spacing w:line="24" w:lineRule="exact"/>
        <w:ind w:left="142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3226435" cy="15240"/>
                <wp:effectExtent l="0" t="0" r="0" b="0"/>
                <wp:docPr id="152" name="Combination 15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53" name="Combination 153"/>
                      <wpg:cNvGrpSpPr/>
                      <wpg:grpSpPr>
                        <a:xfrm rot="0">
                          <a:off x="0" y="0"/>
                          <a:ext cx="3226435" cy="15240"/>
                          <a:chOff x="0" y="0"/>
                          <a:chExt cx="3226435" cy="152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54" name="Rectangle 154"/>
                        <wps:cNvSpPr/>
                        <wps:spPr>
                          <a:xfrm rot="0">
                            <a:off x="0" y="0"/>
                            <a:ext cx="3226435" cy="15240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55" o:spid="_x0000_s155" coordorigin="6061,3232" coordsize="5081,24" style="width:254.05pt;&#10;height:1.2pt;">
                <v:rect type="#_x0000_t1" id="Rectangle 156" o:spid="_x0000_s156" style="position:absolute;&#10;left:6061;&#10;top:3232;&#10;width:5080;&#10;height:23;" fillcolor="#1B53D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3"/>
        <w:spacing w:before="119"/>
      </w:pPr>
      <w:r>
        <w:rPr>
          <w:color w:val="404154"/>
          <w:w w:val="110"/>
        </w:rPr>
        <w:t>JWT</w:t>
      </w:r>
      <w:r>
        <w:rPr>
          <w:color w:val="404154"/>
          <w:spacing w:val="14"/>
          <w:w w:val="110"/>
        </w:rPr>
        <w:t xml:space="preserve"> </w:t>
      </w:r>
      <w:r>
        <w:rPr>
          <w:color w:val="404154"/>
          <w:spacing w:val="-2"/>
          <w:w w:val="110"/>
        </w:rPr>
        <w:t>Protection</w:t>
      </w:r>
    </w:p>
    <w:p>
      <w:pPr>
        <w:spacing w:before="216" w:line="343" w:lineRule="auto"/>
        <w:ind w:left="145"/>
        <w:rPr>
          <w:sz w:val="21"/>
        </w:rPr>
      </w:pPr>
      <w:r>
        <w:rPr>
          <w:color w:val="404154"/>
          <w:w w:val="104"/>
          <w:sz w:val="21"/>
        </w:rPr>
        <w:t>Uses</w:t>
      </w:r>
      <w:r>
        <w:rPr>
          <w:color w:val="404154"/>
          <w:spacing w:val="-8"/>
          <w:w w:val="104"/>
          <w:sz w:val="21"/>
        </w:rPr>
        <w:t xml:space="preserve"> </w:t>
      </w:r>
      <w:r>
        <w:rPr>
          <w:rFonts w:ascii="Arial" w:hAnsi="Arial"/>
          <w:b/>
          <w:color w:val="404154"/>
          <w:w w:val="104"/>
          <w:sz w:val="21"/>
        </w:rPr>
        <w:t>JWT</w:t>
      </w:r>
      <w:r>
        <w:rPr>
          <w:rFonts w:ascii="Arial" w:hAnsi="Arial"/>
          <w:b/>
          <w:color w:val="404154"/>
          <w:spacing w:val="-20"/>
          <w:w w:val="104"/>
          <w:sz w:val="21"/>
        </w:rPr>
        <w:t xml:space="preserve"> </w:t>
      </w:r>
      <w:r>
        <w:rPr>
          <w:rFonts w:ascii="Arial" w:hAnsi="Arial"/>
          <w:b/>
          <w:color w:val="404154"/>
          <w:w w:val="104"/>
          <w:sz w:val="21"/>
        </w:rPr>
        <w:t>authentication</w:t>
      </w:r>
      <w:r>
        <w:rPr>
          <w:rFonts w:ascii="Arial" w:hAnsi="Arial"/>
          <w:b/>
          <w:color w:val="404154"/>
          <w:spacing w:val="-19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to</w:t>
      </w:r>
      <w:r>
        <w:rPr>
          <w:color w:val="404154"/>
          <w:spacing w:val="-5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protect</w:t>
      </w:r>
      <w:r>
        <w:rPr>
          <w:color w:val="404154"/>
          <w:spacing w:val="-6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all</w:t>
      </w:r>
      <w:r>
        <w:rPr>
          <w:color w:val="404154"/>
          <w:spacing w:val="-8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API</w:t>
      </w:r>
      <w:r>
        <w:rPr>
          <w:color w:val="404154"/>
          <w:spacing w:val="-8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 xml:space="preserve">routes </w:t>
      </w:r>
      <w:r>
        <w:rPr>
          <w:color w:val="404154"/>
          <w:w w:val="110"/>
          <w:sz w:val="21"/>
        </w:rPr>
        <w:t>from unauthorized access</w:t>
      </w:r>
    </w:p>
    <w:p>
      <w:pPr>
        <w:spacing w:line="343" w:lineRule="auto"/>
        <w:rPr>
          <w:sz w:val="21"/>
        </w:rPr>
        <w:sectPr>
          <w:type w:val="continuous"/>
          <w:pgSz w:w="11920" w:h="16840"/>
          <w:pgMar w:top="500" w:right="640" w:bottom="280" w:left="620" w:header="720" w:footer="720" w:gutter="0"/>
          <w:cols w:num="2" w:space="362" w:equalWidth="0">
            <w:col w:w="4938" w:space="362"/>
            <w:col w:w="5360"/>
          </w:cols>
          <w:docGrid w:linePitch="312" w:charSpace="0"/>
        </w:sectPr>
      </w:pPr>
    </w:p>
    <w:p>
      <w:pPr>
        <w:pStyle w:val="15"/>
        <w:spacing w:before="7"/>
        <w:ind w:left="0"/>
        <w:rPr>
          <w:sz w:val="29"/>
        </w:rPr>
      </w:pPr>
    </w:p>
    <w:p>
      <w:pPr>
        <w:rPr>
          <w:sz w:val="29"/>
        </w:rPr>
        <w:sectPr>
          <w:type w:val="continuous"/>
          <w:pgSz w:w="11920" w:h="16840"/>
          <w:pgMar w:top="500" w:right="640" w:bottom="280" w:left="620" w:header="720" w:footer="720" w:gutter="0"/>
          <w:docGrid w:linePitch="312" w:charSpace="0"/>
        </w:sectPr>
      </w:pPr>
    </w:p>
    <w:p>
      <w:pPr>
        <w:pStyle w:val="15"/>
        <w:spacing w:before="59"/>
        <w:rPr>
          <w:rFonts w:ascii="Calibri" w:hAnsi="Calibri"/>
        </w:rPr>
      </w:pPr>
      <w:r>
        <mc:AlternateContent>
          <mc:Choice Requires="wps">
            <w:drawing>
              <wp:anchor distT="0" distB="0" distL="114298" distR="114298" simplePos="0" relativeHeight="67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222250</wp:posOffset>
                </wp:positionV>
                <wp:extent cx="3224529" cy="16510"/>
                <wp:effectExtent l="0" t="0" r="0" b="0"/>
                <wp:wrapNone/>
                <wp:docPr id="157" name="Rectangle 15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24529" cy="16510"/>
                        </a:xfrm>
                        <a:prstGeom prst="rect"/>
                        <a:solidFill>
                          <a:srgbClr val="1B53DA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58" o:spid="_x0000_s158" fillcolor="#1B53DA" stroked="f" strokeweight="1.0pt" style="position:absolute;&#10;margin-left:38.3pt;&#10;margin-top:17.5pt;&#10;width:253.9pt;&#10;height:1.3000004pt;&#10;z-index:67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rFonts w:ascii="Calibri" w:hAnsi="Calibri"/>
          <w:color w:val="404154"/>
          <w:spacing w:val="-5"/>
        </w:rPr>
        <w:t>03</w:t>
      </w:r>
    </w:p>
    <w:p>
      <w:pPr>
        <w:pStyle w:val="3"/>
        <w:spacing w:before="177"/>
      </w:pPr>
      <w:r>
        <w:rPr>
          <w:color w:val="404154"/>
          <w:w w:val="104"/>
        </w:rPr>
        <w:t>CRUD</w:t>
      </w:r>
      <w:r>
        <w:rPr>
          <w:color w:val="404154"/>
          <w:spacing w:val="-13"/>
          <w:w w:val="104"/>
        </w:rPr>
        <w:t xml:space="preserve"> </w:t>
      </w:r>
      <w:r>
        <w:rPr>
          <w:color w:val="404154"/>
          <w:spacing w:val="-2"/>
          <w:w w:val="104"/>
        </w:rPr>
        <w:t>Operations</w:t>
      </w:r>
    </w:p>
    <w:p>
      <w:pPr>
        <w:pStyle w:val="15"/>
        <w:spacing w:before="216" w:line="343" w:lineRule="auto"/>
      </w:pPr>
      <w:r>
        <w:rPr>
          <w:color w:val="404154"/>
          <w:w w:val="110"/>
        </w:rPr>
        <w:t>Implements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full</w:t>
      </w:r>
      <w:r>
        <w:rPr>
          <w:color w:val="404154"/>
          <w:spacing w:val="-6"/>
          <w:w w:val="110"/>
        </w:rPr>
        <w:t xml:space="preserve"> </w:t>
      </w:r>
      <w:r>
        <w:rPr>
          <w:rFonts w:ascii="Arial" w:hAnsi="Arial"/>
          <w:b/>
          <w:color w:val="404154"/>
          <w:w w:val="110"/>
        </w:rPr>
        <w:t>CRUD</w:t>
      </w:r>
      <w:r>
        <w:rPr>
          <w:rFonts w:ascii="Arial" w:hAnsi="Arial"/>
          <w:b/>
          <w:color w:val="404154"/>
          <w:spacing w:val="-18"/>
          <w:w w:val="110"/>
        </w:rPr>
        <w:t xml:space="preserve"> </w:t>
      </w:r>
      <w:r>
        <w:rPr>
          <w:rFonts w:ascii="Arial" w:hAnsi="Arial"/>
          <w:b/>
          <w:color w:val="404154"/>
          <w:w w:val="110"/>
        </w:rPr>
        <w:t>operations</w:t>
      </w:r>
      <w:r>
        <w:rPr>
          <w:rFonts w:ascii="Arial" w:hAnsi="Arial"/>
          <w:b/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goal </w:t>
      </w:r>
      <w:r>
        <w:rPr>
          <w:color w:val="404154"/>
          <w:spacing w:val="-2"/>
          <w:w w:val="110"/>
        </w:rPr>
        <w:t>management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with user-based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access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control</w:t>
      </w:r>
    </w:p>
    <w:p>
      <w:pPr>
        <w:spacing w:before="59"/>
        <w:ind w:left="14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404154"/>
          <w:spacing w:val="-5"/>
          <w:sz w:val="21"/>
        </w:rPr>
        <w:t>04</w:t>
      </w:r>
    </w:p>
    <w:p>
      <w:pPr>
        <w:pStyle w:val="15"/>
        <w:spacing w:before="9"/>
        <w:ind w:left="0"/>
        <w:rPr>
          <w:rFonts w:ascii="Calibri" w:hAnsi="Calibri"/>
          <w:sz w:val="2"/>
        </w:rPr>
      </w:pPr>
    </w:p>
    <w:p>
      <w:pPr>
        <w:pStyle w:val="15"/>
        <w:spacing w:line="26" w:lineRule="exact"/>
        <w:ind w:left="142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3226435" cy="17145"/>
                <wp:effectExtent l="0" t="0" r="0" b="0"/>
                <wp:docPr id="159" name="Combination 15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60" name="Combination 160"/>
                      <wpg:cNvGrpSpPr/>
                      <wpg:grpSpPr>
                        <a:xfrm rot="0">
                          <a:off x="0" y="0"/>
                          <a:ext cx="3226435" cy="17145"/>
                          <a:chOff x="0" y="0"/>
                          <a:chExt cx="3226435" cy="171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61" name="Rectangle 161"/>
                        <wps:cNvSpPr/>
                        <wps:spPr>
                          <a:xfrm rot="0">
                            <a:off x="0" y="0"/>
                            <a:ext cx="3226435" cy="17145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62" o:spid="_x0000_s162" coordorigin="6061,5536" coordsize="5081,27" style="width:254.05pt;&#10;height:1.35pt;">
                <v:rect type="#_x0000_t1" id="Rectangle 163" o:spid="_x0000_s163" style="position:absolute;&#10;left:6061;&#10;top:5536;&#10;width:5080;&#10;height:26;" fillcolor="#1B53D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3"/>
        <w:spacing w:before="117"/>
      </w:pPr>
      <w:r>
        <w:rPr>
          <w:color w:val="404154"/>
          <w:w w:val="115"/>
        </w:rPr>
        <w:t>Error</w:t>
      </w:r>
      <w:r>
        <w:rPr>
          <w:color w:val="404154"/>
          <w:spacing w:val="-1"/>
          <w:w w:val="115"/>
        </w:rPr>
        <w:t xml:space="preserve"> </w:t>
      </w:r>
      <w:r>
        <w:rPr>
          <w:color w:val="404154"/>
          <w:spacing w:val="-2"/>
          <w:w w:val="115"/>
        </w:rPr>
        <w:t>Handling</w:t>
      </w:r>
    </w:p>
    <w:p>
      <w:pPr>
        <w:spacing w:before="217" w:line="343" w:lineRule="auto"/>
        <w:ind w:left="145" w:right="273"/>
        <w:rPr>
          <w:sz w:val="21"/>
        </w:rPr>
      </w:pPr>
      <w:r>
        <w:rPr>
          <w:color w:val="404154"/>
          <w:sz w:val="21"/>
        </w:rPr>
        <w:t xml:space="preserve">Ensures a centralized </w:t>
      </w:r>
      <w:r>
        <w:rPr>
          <w:rFonts w:ascii="Arial" w:hAnsi="Arial"/>
          <w:b/>
          <w:color w:val="404154"/>
          <w:sz w:val="21"/>
        </w:rPr>
        <w:t>error</w:t>
      </w:r>
      <w:r>
        <w:rPr>
          <w:rFonts w:ascii="Arial" w:hAnsi="Arial"/>
          <w:b/>
          <w:color w:val="404154"/>
          <w:spacing w:val="-2"/>
          <w:sz w:val="21"/>
        </w:rPr>
        <w:t xml:space="preserve"> </w:t>
      </w:r>
      <w:r>
        <w:rPr>
          <w:rFonts w:ascii="Arial" w:hAnsi="Arial"/>
          <w:b/>
          <w:color w:val="404154"/>
          <w:sz w:val="21"/>
        </w:rPr>
        <w:t>handling</w:t>
      </w:r>
      <w:r>
        <w:rPr>
          <w:rFonts w:ascii="Arial" w:hAnsi="Arial"/>
          <w:b/>
          <w:color w:val="404154"/>
          <w:spacing w:val="-4"/>
          <w:sz w:val="21"/>
        </w:rPr>
        <w:t xml:space="preserve"> </w:t>
      </w:r>
      <w:r>
        <w:rPr>
          <w:rFonts w:ascii="Arial" w:hAnsi="Arial"/>
          <w:b/>
          <w:color w:val="404154"/>
          <w:sz w:val="21"/>
        </w:rPr>
        <w:t xml:space="preserve">middleware </w:t>
      </w:r>
      <w:r>
        <w:rPr>
          <w:color w:val="404154"/>
          <w:w w:val="104"/>
          <w:sz w:val="21"/>
        </w:rPr>
        <w:t>for consistent and safe responses</w:t>
      </w:r>
    </w:p>
    <w:p>
      <w:pPr>
        <w:spacing w:line="343" w:lineRule="auto"/>
        <w:rPr>
          <w:sz w:val="21"/>
        </w:rPr>
        <w:sectPr>
          <w:type w:val="continuous"/>
          <w:pgSz w:w="11920" w:h="16840"/>
          <w:pgMar w:top="500" w:right="640" w:bottom="280" w:left="620" w:header="720" w:footer="720" w:gutter="0"/>
          <w:cols w:num="2" w:space="598" w:equalWidth="0">
            <w:col w:w="4702" w:space="598"/>
            <w:col w:w="5360"/>
          </w:cols>
          <w:docGrid w:linePitch="312" w:charSpace="0"/>
        </w:sectPr>
      </w:pPr>
    </w:p>
    <w:p>
      <w:pPr>
        <w:pStyle w:val="15"/>
        <w:spacing w:before="6"/>
        <w:ind w:left="0"/>
        <w:rPr>
          <w:sz w:val="29"/>
        </w:rPr>
      </w:pPr>
    </w:p>
    <w:p>
      <w:pPr>
        <w:rPr>
          <w:sz w:val="29"/>
        </w:rPr>
        <w:sectPr>
          <w:type w:val="continuous"/>
          <w:pgSz w:w="11920" w:h="16840"/>
          <w:pgMar w:top="500" w:right="640" w:bottom="280" w:left="620" w:header="720" w:footer="720" w:gutter="0"/>
          <w:docGrid w:linePitch="312" w:charSpace="0"/>
        </w:sectPr>
      </w:pPr>
    </w:p>
    <w:p>
      <w:pPr>
        <w:pStyle w:val="15"/>
        <w:spacing w:before="59"/>
        <w:rPr>
          <w:rFonts w:ascii="Calibri" w:hAnsi="Calibri"/>
        </w:rPr>
      </w:pPr>
      <w:r>
        <mc:AlternateContent>
          <mc:Choice Requires="wps">
            <w:drawing>
              <wp:anchor distT="0" distB="0" distL="114298" distR="114298" simplePos="0" relativeHeight="6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64" name="Rectangle 16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65" o:spid="_x0000_s165" fillcolor="#F8F8FF" stroked="f" strokeweight="1.0pt" style="position:absolute;&#10;margin-left:0.0pt;&#10;margin-top:0.0pt;&#10;width:595.45pt;&#10;height:841.7pt;&#10;z-index:-34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68" behindDoc="0" locked="0" layoutInCell="1" hidden="0" allowOverlap="1">
                <wp:simplePos x="0" y="0"/>
                <wp:positionH relativeFrom="page">
                  <wp:posOffset>5273040</wp:posOffset>
                </wp:positionH>
                <wp:positionV relativeFrom="page">
                  <wp:posOffset>9980296</wp:posOffset>
                </wp:positionV>
                <wp:extent cx="2291080" cy="652780"/>
                <wp:effectExtent l="0" t="0" r="0" b="0"/>
                <wp:wrapNone/>
                <wp:docPr id="166" name="Combination 16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67" name="Combination 167"/>
                      <wpg:cNvGrpSpPr/>
                      <wpg:grpSpPr>
                        <a:xfrm rot="0">
                          <a:off x="0" y="0"/>
                          <a:ext cx="2291080" cy="652780"/>
                          <a:chOff x="0" y="0"/>
                          <a:chExt cx="2291080" cy="6527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69" name="Image 169">
                            <a:hlinkClick r:id="rId21"/>
                          </pic:cNvPr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97839" y="22860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70" name="Rectangle 170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72" o:spid="_x0000_s172" coordorigin="8304,15717" coordsize="3608,1028" style="position:absolute;&#10;margin-left:415.2pt;&#10;margin-top:785.85004pt;&#10;width:180.4pt;&#10;height:51.400036pt;&#10;z-index:68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173" o:spid="_x0000_s173" style="position:absolute;&#10;left:9088;&#10;top:16077;&#10;width:2712;&#10;height:648;" filled="f" stroked="f" strokeweight="1.0pt" href="https://gamma.app/?utm_source=made-with-gamma">
                  <v:imagedata r:id="rId22" o:title="3812322621772987205601"/>
                  <o:lock aspectratio="t"/>
                  <v:stroke color="#000000"/>
                </v:shape>
                <v:rect type="#_x0000_t1" id="Rectangle 174" o:spid="_x0000_s174" style="position:absolute;&#10;left:8304;&#10;top:15717;&#10;width:3607;&#10;height:1028;" fillcolor="#F8F8FF" stroked="f" strokeweight="1.0pt">
                  <v:stroke color="#000000"/>
                </v:rect>
                <v:rect type="#_x0000_t1" id="Rectangle 175" o:spid="_x0000_s175" style="position:absolute;&#10;left:8304;&#10;top:15717;&#10;width:3607;&#10;height:1028;" filled="f" stroked="t" strokeweight="1.0pt">
                  <v:stroke color="#F8F8FF"/>
                </v:rect>
              </v:group>
            </w:pict>
          </mc:Fallback>
        </mc:AlternateContent>
      </w:r>
      <w:r>
        <w:rPr>
          <w:rFonts w:ascii="Calibri" w:hAnsi="Calibri"/>
          <w:color w:val="404154"/>
          <w:spacing w:val="-5"/>
        </w:rPr>
        <w:t>05</w:t>
      </w:r>
    </w:p>
    <w:p>
      <w:pPr>
        <w:pStyle w:val="15"/>
        <w:spacing w:before="9"/>
        <w:ind w:left="0"/>
        <w:rPr>
          <w:rFonts w:ascii="Calibri" w:hAnsi="Calibri"/>
          <w:sz w:val="2"/>
        </w:rPr>
      </w:pPr>
    </w:p>
    <w:p>
      <w:pPr>
        <w:pStyle w:val="15"/>
        <w:spacing w:line="26" w:lineRule="exact"/>
        <w:ind w:right="-101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3225165" cy="17145"/>
                <wp:effectExtent l="0" t="0" r="0" b="0"/>
                <wp:docPr id="176" name="Combination 17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77" name="Combination 177"/>
                      <wpg:cNvGrpSpPr/>
                      <wpg:grpSpPr>
                        <a:xfrm rot="0">
                          <a:off x="0" y="0"/>
                          <a:ext cx="3225165" cy="17145"/>
                          <a:chOff x="0" y="0"/>
                          <a:chExt cx="3225165" cy="171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8" name="Rectangle 178"/>
                        <wps:cNvSpPr/>
                        <wps:spPr>
                          <a:xfrm rot="0">
                            <a:off x="0" y="0"/>
                            <a:ext cx="3225165" cy="17145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79" o:spid="_x0000_s179" coordorigin="764,7841" coordsize="5079,27" style="width:253.95001pt;&#10;height:1.35pt;">
                <v:rect type="#_x0000_t1" id="Rectangle 180" o:spid="_x0000_s180" style="position:absolute;&#10;left:764;&#10;top:7841;&#10;width:5079;&#10;height:27;" fillcolor="#1B53D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3"/>
      </w:pPr>
      <w:r>
        <w:rPr>
          <w:color w:val="404154"/>
        </w:rPr>
        <w:t>MongoDB</w:t>
      </w:r>
      <w:r>
        <w:rPr>
          <w:color w:val="404154"/>
          <w:spacing w:val="27"/>
          <w:w w:val="104"/>
        </w:rPr>
        <w:t xml:space="preserve"> </w:t>
      </w:r>
      <w:r>
        <w:rPr>
          <w:color w:val="404154"/>
          <w:spacing w:val="-2"/>
          <w:w w:val="104"/>
        </w:rPr>
        <w:t>Storage</w:t>
      </w:r>
    </w:p>
    <w:p>
      <w:pPr>
        <w:pStyle w:val="15"/>
        <w:spacing w:before="216"/>
      </w:pPr>
      <w:r>
        <w:rPr>
          <w:color w:val="404154"/>
          <w:w w:val="104"/>
        </w:rPr>
        <w:t>Stores</w:t>
      </w:r>
      <w:r>
        <w:rPr>
          <w:color w:val="404154"/>
          <w:spacing w:val="-7"/>
          <w:w w:val="104"/>
        </w:rPr>
        <w:t xml:space="preserve"> </w:t>
      </w:r>
      <w:r>
        <w:rPr>
          <w:color w:val="404154"/>
          <w:w w:val="104"/>
        </w:rPr>
        <w:t>data</w:t>
      </w:r>
      <w:r>
        <w:rPr>
          <w:color w:val="404154"/>
          <w:spacing w:val="-12"/>
          <w:w w:val="104"/>
        </w:rPr>
        <w:t xml:space="preserve"> </w:t>
      </w:r>
      <w:r>
        <w:rPr>
          <w:color w:val="404154"/>
          <w:w w:val="104"/>
        </w:rPr>
        <w:t>securely</w:t>
      </w:r>
      <w:r>
        <w:rPr>
          <w:color w:val="404154"/>
          <w:spacing w:val="-7"/>
          <w:w w:val="104"/>
        </w:rPr>
        <w:t xml:space="preserve"> </w:t>
      </w:r>
      <w:r>
        <w:rPr>
          <w:color w:val="404154"/>
          <w:w w:val="104"/>
        </w:rPr>
        <w:t>in</w:t>
      </w:r>
      <w:r>
        <w:rPr>
          <w:color w:val="404154"/>
          <w:spacing w:val="-8"/>
          <w:w w:val="104"/>
        </w:rPr>
        <w:t xml:space="preserve"> </w:t>
      </w:r>
      <w:r>
        <w:rPr>
          <w:rFonts w:ascii="Arial" w:hAnsi="Arial"/>
          <w:b/>
          <w:color w:val="404154"/>
          <w:w w:val="104"/>
        </w:rPr>
        <w:t>MongoDB</w:t>
      </w:r>
      <w:r>
        <w:rPr>
          <w:rFonts w:ascii="Arial" w:hAnsi="Arial"/>
          <w:b/>
          <w:color w:val="404154"/>
          <w:spacing w:val="-18"/>
          <w:w w:val="104"/>
        </w:rPr>
        <w:t xml:space="preserve"> </w:t>
      </w:r>
      <w:r>
        <w:rPr>
          <w:color w:val="404154"/>
          <w:w w:val="104"/>
        </w:rPr>
        <w:t>using</w:t>
      </w:r>
      <w:r>
        <w:rPr>
          <w:color w:val="404154"/>
          <w:spacing w:val="-9"/>
          <w:w w:val="104"/>
        </w:rPr>
        <w:t xml:space="preserve"> </w:t>
      </w:r>
      <w:r>
        <w:rPr>
          <w:color w:val="404154"/>
          <w:spacing w:val="-2"/>
          <w:w w:val="104"/>
        </w:rPr>
        <w:t>structured</w:t>
      </w:r>
    </w:p>
    <w:p>
      <w:pPr>
        <w:pStyle w:val="15"/>
        <w:spacing w:before="103"/>
      </w:pPr>
      <w:r>
        <w:rPr>
          <w:color w:val="404154"/>
          <w:w w:val="104"/>
        </w:rPr>
        <w:t>models</w:t>
      </w:r>
      <w:r>
        <w:rPr>
          <w:color w:val="404154"/>
          <w:spacing w:val="4"/>
          <w:w w:val="104"/>
        </w:rPr>
        <w:t xml:space="preserve"> </w:t>
      </w:r>
      <w:r>
        <w:rPr>
          <w:color w:val="404154"/>
          <w:w w:val="104"/>
        </w:rPr>
        <w:t>and</w:t>
      </w:r>
      <w:r>
        <w:rPr>
          <w:color w:val="404154"/>
          <w:spacing w:val="2"/>
          <w:w w:val="104"/>
        </w:rPr>
        <w:t xml:space="preserve"> </w:t>
      </w:r>
      <w:r>
        <w:rPr>
          <w:color w:val="404154"/>
          <w:w w:val="104"/>
        </w:rPr>
        <w:t>schema</w:t>
      </w:r>
      <w:r>
        <w:rPr>
          <w:color w:val="404154"/>
          <w:spacing w:val="4"/>
          <w:w w:val="104"/>
        </w:rPr>
        <w:t xml:space="preserve"> </w:t>
      </w:r>
      <w:r>
        <w:rPr>
          <w:color w:val="404154"/>
          <w:spacing w:val="-2"/>
          <w:w w:val="104"/>
        </w:rPr>
        <w:t>validation</w:t>
      </w:r>
    </w:p>
    <w:p>
      <w:pPr>
        <w:spacing w:before="59"/>
        <w:ind w:left="14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404154"/>
          <w:spacing w:val="-5"/>
          <w:sz w:val="21"/>
        </w:rPr>
        <w:t>06</w:t>
      </w:r>
    </w:p>
    <w:p>
      <w:pPr>
        <w:pStyle w:val="15"/>
        <w:spacing w:before="9"/>
        <w:ind w:left="0"/>
        <w:rPr>
          <w:rFonts w:ascii="Calibri" w:hAnsi="Calibri"/>
          <w:sz w:val="2"/>
        </w:rPr>
      </w:pPr>
    </w:p>
    <w:p>
      <w:pPr>
        <w:pStyle w:val="15"/>
        <w:spacing w:line="26" w:lineRule="exact"/>
        <w:ind w:left="142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3226435" cy="17145"/>
                <wp:effectExtent l="0" t="0" r="0" b="0"/>
                <wp:docPr id="181" name="Combination 18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82" name="Combination 182"/>
                      <wpg:cNvGrpSpPr/>
                      <wpg:grpSpPr>
                        <a:xfrm rot="0">
                          <a:off x="0" y="0"/>
                          <a:ext cx="3226435" cy="17145"/>
                          <a:chOff x="0" y="0"/>
                          <a:chExt cx="3226435" cy="171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83" name="Rectangle 183"/>
                        <wps:cNvSpPr/>
                        <wps:spPr>
                          <a:xfrm rot="0">
                            <a:off x="0" y="0"/>
                            <a:ext cx="3226435" cy="17145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84" o:spid="_x0000_s184" coordorigin="6060,7841" coordsize="5081,27" style="width:254.05pt;&#10;height:1.35pt;">
                <v:rect type="#_x0000_t1" id="Rectangle 185" o:spid="_x0000_s185" style="position:absolute;&#10;left:6060;&#10;top:7841;&#10;width:5080;&#10;height:27;" fillcolor="#1B53D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3"/>
      </w:pPr>
      <w:r>
        <w:rPr>
          <w:color w:val="404154"/>
        </w:rPr>
        <w:t>Modular</w:t>
      </w:r>
      <w:r>
        <w:rPr>
          <w:color w:val="404154"/>
          <w:spacing w:val="27"/>
          <w:w w:val="104"/>
        </w:rPr>
        <w:t xml:space="preserve"> </w:t>
      </w:r>
      <w:r>
        <w:rPr>
          <w:color w:val="404154"/>
          <w:spacing w:val="-2"/>
          <w:w w:val="104"/>
        </w:rPr>
        <w:t>Design</w:t>
      </w:r>
    </w:p>
    <w:p>
      <w:pPr>
        <w:pStyle w:val="15"/>
        <w:spacing w:before="216"/>
        <w:rPr>
          <w:rFonts w:ascii="Times New Roman" w:hAnsi="Times New Roman"/>
        </w:rPr>
      </w:pPr>
      <w:r>
        <w:rPr>
          <w:color w:val="404154"/>
          <w:spacing w:val="-2"/>
          <w:w w:val="110"/>
        </w:rPr>
        <w:t>Follows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modular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architecture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spacing w:val="-2"/>
          <w:w w:val="110"/>
        </w:rPr>
        <w:t>with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Routes</w:t>
      </w:r>
      <w:r>
        <w:rPr>
          <w:color w:val="404154"/>
          <w:spacing w:val="-6"/>
          <w:w w:val="110"/>
        </w:rPr>
        <w:t xml:space="preserve"> </w:t>
      </w:r>
      <w:r>
        <w:rPr>
          <w:rFonts w:ascii="Times New Roman" w:hAnsi="Times New Roman"/>
          <w:color w:val="404154"/>
          <w:spacing w:val="-10"/>
          <w:w w:val="110"/>
        </w:rPr>
        <w:t>→</w:t>
      </w:r>
    </w:p>
    <w:p>
      <w:pPr>
        <w:pStyle w:val="15"/>
        <w:spacing w:before="100"/>
      </w:pPr>
      <w:r>
        <w:rPr>
          <w:color w:val="404154"/>
          <w:w w:val="104"/>
        </w:rPr>
        <w:t>Models</w:t>
      </w:r>
      <w:r>
        <w:rPr>
          <w:color w:val="404154"/>
          <w:spacing w:val="11"/>
          <w:w w:val="104"/>
        </w:rPr>
        <w:t xml:space="preserve"> </w:t>
      </w:r>
      <w:r>
        <w:rPr>
          <w:rFonts w:ascii="Times New Roman" w:hAnsi="Times New Roman"/>
          <w:color w:val="404154"/>
          <w:w w:val="104"/>
        </w:rPr>
        <w:t>→</w:t>
      </w:r>
      <w:r>
        <w:rPr>
          <w:rFonts w:ascii="Times New Roman" w:hAnsi="Times New Roman"/>
          <w:color w:val="404154"/>
          <w:spacing w:val="14"/>
          <w:w w:val="104"/>
        </w:rPr>
        <w:t xml:space="preserve"> </w:t>
      </w:r>
      <w:r>
        <w:rPr>
          <w:color w:val="404154"/>
          <w:w w:val="104"/>
        </w:rPr>
        <w:t>Middleware</w:t>
      </w:r>
      <w:r>
        <w:rPr>
          <w:color w:val="404154"/>
          <w:spacing w:val="13"/>
          <w:w w:val="104"/>
        </w:rPr>
        <w:t xml:space="preserve"> </w:t>
      </w:r>
      <w:r>
        <w:rPr>
          <w:color w:val="404154"/>
          <w:w w:val="104"/>
        </w:rPr>
        <w:t>for</w:t>
      </w:r>
      <w:r>
        <w:rPr>
          <w:color w:val="404154"/>
          <w:spacing w:val="12"/>
          <w:w w:val="104"/>
        </w:rPr>
        <w:t xml:space="preserve"> </w:t>
      </w:r>
      <w:r>
        <w:rPr>
          <w:color w:val="404154"/>
          <w:spacing w:val="-2"/>
          <w:w w:val="104"/>
        </w:rPr>
        <w:t>scalability</w:t>
      </w:r>
    </w:p>
    <w:p>
      <w:pPr>
        <w:sectPr>
          <w:type w:val="continuous"/>
          <w:pgSz w:w="11920" w:h="16840"/>
          <w:pgMar w:top="500" w:right="640" w:bottom="280" w:left="620" w:header="720" w:footer="720" w:gutter="0"/>
          <w:cols w:num="2" w:space="109" w:equalWidth="0">
            <w:col w:w="5190" w:space="109"/>
            <w:col w:w="5361"/>
          </w:cols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298" distR="114298" simplePos="0" relativeHeight="7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86" name="Rectangle 18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87" o:spid="_x0000_s187" fillcolor="#F8F8FF" stroked="f" strokeweight="1.0pt" style="position:absolute;&#10;margin-left:0.0pt;&#10;margin-top:0.0pt;&#10;width:595.45pt;&#10;height:841.7pt;&#10;z-index:-33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75" behindDoc="0" locked="0" layoutInCell="1" hidden="0" allowOverlap="1">
                <wp:simplePos x="0" y="0"/>
                <wp:positionH relativeFrom="page">
                  <wp:posOffset>5273040</wp:posOffset>
                </wp:positionH>
                <wp:positionV relativeFrom="page">
                  <wp:posOffset>9980296</wp:posOffset>
                </wp:positionV>
                <wp:extent cx="2291080" cy="652780"/>
                <wp:effectExtent l="0" t="0" r="0" b="0"/>
                <wp:wrapNone/>
                <wp:docPr id="188" name="Combination 18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89" name="Combination 189"/>
                      <wpg:cNvGrpSpPr/>
                      <wpg:grpSpPr>
                        <a:xfrm rot="0">
                          <a:off x="0" y="0"/>
                          <a:ext cx="2291080" cy="652780"/>
                          <a:chOff x="0" y="0"/>
                          <a:chExt cx="2291080" cy="6527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91" name="Image 191">
                            <a:hlinkClick r:id="rId24"/>
                          </pic:cNvPr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97839" y="22860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92" name="Rectangle 192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94" o:spid="_x0000_s194" coordorigin="8304,15717" coordsize="3608,1028" style="position:absolute;&#10;margin-left:415.2pt;&#10;margin-top:785.85004pt;&#10;width:180.4pt;&#10;height:51.400036pt;&#10;z-index:75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195" o:spid="_x0000_s195" style="position:absolute;&#10;left:9088;&#10;top:16077;&#10;width:2712;&#10;height:648;" filled="f" stroked="f" strokeweight="1.0pt" href="https://gamma.app/?utm_source=made-with-gamma">
                  <v:imagedata r:id="rId25" o:title="918593591772987205612"/>
                  <o:lock aspectratio="t"/>
                  <v:stroke color="#000000"/>
                </v:shape>
                <v:rect type="#_x0000_t1" id="Rectangle 196" o:spid="_x0000_s196" style="position:absolute;&#10;left:8304;&#10;top:15717;&#10;width:3607;&#10;height:1028;" fillcolor="#F8F8FF" stroked="f" strokeweight="1.0pt">
                  <v:stroke color="#000000"/>
                </v:rect>
                <v:rect type="#_x0000_t1" id="Rectangle 197" o:spid="_x0000_s197" style="position:absolute;&#10;left:8304;&#10;top:15717;&#10;width:3607;&#10;height:1028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  <w:w w:val="104"/>
        </w:rPr>
        <w:t>Alignment</w:t>
      </w:r>
      <w:r>
        <w:rPr>
          <w:color w:val="1B1B27"/>
          <w:spacing w:val="51"/>
          <w:w w:val="104"/>
        </w:rPr>
        <w:t xml:space="preserve"> </w:t>
      </w:r>
      <w:r>
        <w:rPr>
          <w:color w:val="1B1B27"/>
          <w:w w:val="104"/>
        </w:rPr>
        <w:t>with</w:t>
      </w:r>
      <w:r>
        <w:rPr>
          <w:color w:val="1B1B27"/>
          <w:spacing w:val="60"/>
          <w:w w:val="104"/>
        </w:rPr>
        <w:t xml:space="preserve"> </w:t>
      </w:r>
      <w:r>
        <w:rPr>
          <w:color w:val="1B1B27"/>
          <w:spacing w:val="-2"/>
          <w:w w:val="104"/>
        </w:rPr>
        <w:t>Implementation</w:t>
      </w:r>
    </w:p>
    <w:p>
      <w:pPr>
        <w:pStyle w:val="15"/>
        <w:spacing w:before="551" w:line="346" w:lineRule="auto"/>
      </w:pPr>
      <w:r>
        <w:rPr>
          <w:color w:val="404154"/>
          <w:w w:val="110"/>
        </w:rPr>
        <w:t xml:space="preserve">The actual backend implementation confirms full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4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 xml:space="preserve">Fit according to project </w:t>
      </w:r>
      <w:r>
        <w:rPr>
          <w:color w:val="404154"/>
          <w:spacing w:val="-2"/>
          <w:w w:val="115"/>
        </w:rPr>
        <w:t>requirements:</w:t>
      </w:r>
    </w:p>
    <w:p>
      <w:pPr>
        <w:pStyle w:val="15"/>
        <w:spacing w:before="4"/>
        <w:ind w:left="0"/>
        <w:rPr>
          <w:sz w:val="14"/>
        </w:rPr>
      </w:pPr>
      <w:r>
        <mc:AlternateContent>
          <mc:Choice Requires="wps">
            <w:drawing>
              <wp:anchor distT="0" distB="0" distL="0" distR="0" simplePos="0" relativeHeight="69" behindDoc="1" locked="0" layoutInCell="1" hidden="0" allowOverlap="1">
                <wp:simplePos x="0" y="0"/>
                <wp:positionH relativeFrom="page">
                  <wp:posOffset>469265</wp:posOffset>
                </wp:positionH>
                <wp:positionV relativeFrom="paragraph">
                  <wp:posOffset>118745</wp:posOffset>
                </wp:positionV>
                <wp:extent cx="3249930" cy="1069340"/>
                <wp:effectExtent l="0" t="0" r="0" b="0"/>
                <wp:wrapTopAndBottom/>
                <wp:docPr id="198" name="Combination 19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99" name="Combination 199"/>
                      <wpg:cNvGrpSpPr/>
                      <wpg:grpSpPr>
                        <a:xfrm rot="0">
                          <a:off x="0" y="0"/>
                          <a:ext cx="3249930" cy="1069340"/>
                          <a:chOff x="0" y="0"/>
                          <a:chExt cx="3249930" cy="10693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00" name="曲线 200"/>
                        <wps:cNvSpPr/>
                        <wps:spPr>
                          <a:xfrm rot="0">
                            <a:off x="16510" y="8255"/>
                            <a:ext cx="3225165" cy="10534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093" y="0"/>
                                </a:moveTo>
                                <a:lnTo>
                                  <a:pt x="506" y="0"/>
                                </a:lnTo>
                                <a:lnTo>
                                  <a:pt x="306" y="130"/>
                                </a:lnTo>
                                <a:lnTo>
                                  <a:pt x="144" y="455"/>
                                </a:lnTo>
                                <a:lnTo>
                                  <a:pt x="38" y="950"/>
                                </a:lnTo>
                                <a:lnTo>
                                  <a:pt x="0" y="1549"/>
                                </a:lnTo>
                                <a:lnTo>
                                  <a:pt x="0" y="20037"/>
                                </a:lnTo>
                                <a:lnTo>
                                  <a:pt x="38" y="20649"/>
                                </a:lnTo>
                                <a:lnTo>
                                  <a:pt x="144" y="21144"/>
                                </a:lnTo>
                                <a:lnTo>
                                  <a:pt x="306" y="21469"/>
                                </a:lnTo>
                                <a:lnTo>
                                  <a:pt x="506" y="21600"/>
                                </a:lnTo>
                                <a:lnTo>
                                  <a:pt x="21093" y="21600"/>
                                </a:lnTo>
                                <a:lnTo>
                                  <a:pt x="21289" y="21469"/>
                                </a:lnTo>
                                <a:lnTo>
                                  <a:pt x="21451" y="21144"/>
                                </a:lnTo>
                                <a:lnTo>
                                  <a:pt x="21561" y="20649"/>
                                </a:lnTo>
                                <a:lnTo>
                                  <a:pt x="21600" y="20037"/>
                                </a:lnTo>
                                <a:lnTo>
                                  <a:pt x="21600" y="1549"/>
                                </a:lnTo>
                                <a:lnTo>
                                  <a:pt x="21561" y="950"/>
                                </a:lnTo>
                                <a:lnTo>
                                  <a:pt x="21451" y="455"/>
                                </a:lnTo>
                                <a:lnTo>
                                  <a:pt x="21289" y="130"/>
                                </a:lnTo>
                                <a:lnTo>
                                  <a:pt x="2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曲线 201"/>
                        <wps:cNvSpPr/>
                        <wps:spPr>
                          <a:xfrm rot="0">
                            <a:off x="16510" y="8255"/>
                            <a:ext cx="3225165" cy="10534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549"/>
                                </a:moveTo>
                                <a:lnTo>
                                  <a:pt x="38" y="950"/>
                                </a:lnTo>
                                <a:lnTo>
                                  <a:pt x="144" y="455"/>
                                </a:lnTo>
                                <a:lnTo>
                                  <a:pt x="306" y="130"/>
                                </a:lnTo>
                                <a:lnTo>
                                  <a:pt x="506" y="0"/>
                                </a:lnTo>
                                <a:lnTo>
                                  <a:pt x="21093" y="0"/>
                                </a:lnTo>
                                <a:lnTo>
                                  <a:pt x="21289" y="130"/>
                                </a:lnTo>
                                <a:lnTo>
                                  <a:pt x="21451" y="455"/>
                                </a:lnTo>
                                <a:lnTo>
                                  <a:pt x="21561" y="950"/>
                                </a:lnTo>
                                <a:lnTo>
                                  <a:pt x="21600" y="1549"/>
                                </a:lnTo>
                                <a:lnTo>
                                  <a:pt x="21600" y="20037"/>
                                </a:lnTo>
                                <a:lnTo>
                                  <a:pt x="21561" y="20649"/>
                                </a:lnTo>
                                <a:lnTo>
                                  <a:pt x="21451" y="21144"/>
                                </a:lnTo>
                                <a:lnTo>
                                  <a:pt x="21289" y="21469"/>
                                </a:lnTo>
                                <a:lnTo>
                                  <a:pt x="21093" y="21600"/>
                                </a:lnTo>
                                <a:lnTo>
                                  <a:pt x="506" y="21600"/>
                                </a:lnTo>
                                <a:lnTo>
                                  <a:pt x="306" y="21469"/>
                                </a:lnTo>
                                <a:lnTo>
                                  <a:pt x="144" y="21144"/>
                                </a:lnTo>
                                <a:lnTo>
                                  <a:pt x="38" y="20649"/>
                                </a:lnTo>
                                <a:lnTo>
                                  <a:pt x="0" y="20037"/>
                                </a:lnTo>
                                <a:lnTo>
                                  <a:pt x="0" y="15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曲线 202"/>
                        <wps:cNvSpPr/>
                        <wps:spPr>
                          <a:xfrm rot="0">
                            <a:off x="0" y="8255"/>
                            <a:ext cx="64135" cy="10534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906" y="0"/>
                                </a:moveTo>
                                <a:lnTo>
                                  <a:pt x="6629" y="52"/>
                                </a:lnTo>
                                <a:lnTo>
                                  <a:pt x="3207" y="195"/>
                                </a:lnTo>
                                <a:lnTo>
                                  <a:pt x="855" y="403"/>
                                </a:lnTo>
                                <a:lnTo>
                                  <a:pt x="0" y="664"/>
                                </a:lnTo>
                                <a:lnTo>
                                  <a:pt x="0" y="20935"/>
                                </a:lnTo>
                                <a:lnTo>
                                  <a:pt x="855" y="21196"/>
                                </a:lnTo>
                                <a:lnTo>
                                  <a:pt x="3207" y="21404"/>
                                </a:lnTo>
                                <a:lnTo>
                                  <a:pt x="6629" y="21547"/>
                                </a:lnTo>
                                <a:lnTo>
                                  <a:pt x="10906" y="21600"/>
                                </a:lnTo>
                                <a:lnTo>
                                  <a:pt x="14970" y="21547"/>
                                </a:lnTo>
                                <a:lnTo>
                                  <a:pt x="18392" y="21404"/>
                                </a:lnTo>
                                <a:lnTo>
                                  <a:pt x="20744" y="21196"/>
                                </a:lnTo>
                                <a:lnTo>
                                  <a:pt x="21600" y="20935"/>
                                </a:lnTo>
                                <a:lnTo>
                                  <a:pt x="21600" y="664"/>
                                </a:lnTo>
                                <a:lnTo>
                                  <a:pt x="20744" y="403"/>
                                </a:lnTo>
                                <a:lnTo>
                                  <a:pt x="18392" y="195"/>
                                </a:lnTo>
                                <a:lnTo>
                                  <a:pt x="14970" y="52"/>
                                </a:lnTo>
                                <a:lnTo>
                                  <a:pt x="10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Text box 203"/>
                        <wps:cNvSpPr/>
                        <wps:spPr>
                          <a:xfrm rot="0">
                            <a:off x="0" y="0"/>
                            <a:ext cx="3249930" cy="10693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04">
                          <w:txbxContent>
                            <w:p>
                              <w:pPr>
                                <w:spacing w:before="238"/>
                                <w:ind w:left="343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Auth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>APIs</w:t>
                              </w:r>
                            </w:p>
                            <w:p>
                              <w:pPr>
                                <w:spacing w:before="219" w:line="343" w:lineRule="auto"/>
                                <w:ind w:left="343" w:right="16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Implemented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bcrypt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hashing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JWT login for secure user authentication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05" o:spid="_x0000_s205" coordorigin="739,2857" coordsize="5118,1684" style="position:absolute;&#10;margin-left:36.95pt;&#10;margin-top:9.350001pt;&#10;width:255.90001pt;&#10;height:84.200005pt;&#10;z-index:69;&#10;mso-position-horizontal:absolute;&#10;mso-position-horizontal-relative:page;&#10;mso-position-vertical:absolute;&#10;mso-wrap-distance-left:0.0pt;&#10;mso-wrap-distance-right:0.0pt;">
                <v:shape type="#_x0000_t0" id="曲线 206" o:spid="_x0000_s206" coordsize="5079,1659" path="m4959,l119,l72,9l34,34l9,72l,119l,1539l9,1585l34,1624l72,1649l119,1659l4959,1659l5005,1649l5043,1624l5069,1585l5078,1539l5078,119l5069,72l5043,34l5005,9l4959,l4959,xe" style="position:absolute;&#10;left:765;&#10;top:2870;&#10;width:5079;&#10;height:1659;" fillcolor="#F8F8FF" stroked="f" strokeweight="1.0pt">
                  <v:stroke color="#000000"/>
                </v:shape>
                <v:shape type="#_x0000_t0" id="曲线 207" o:spid="_x0000_s207" coordsize="5079,1659" path="m,119l9,72l34,34l72,9l119,l4959,l5005,9l5043,34l5069,72l5078,119l5078,1539l5069,1585l5043,1624l5005,1649l4959,1659l119,1659l72,1649l34,1624l9,1585l,1539l,119l,119xe" style="position:absolute;&#10;left:765;&#10;top:2870;&#10;width:5079;&#10;height:1659;" filled="f" stroked="t" strokeweight="1.2404693pt">
                  <v:stroke color="#B8C3DF"/>
                </v:shape>
                <v:shape type="#_x0000_t0" id="曲线 208" o:spid="_x0000_s208" coordsize="101,1659" path="m50,l31,3l14,14l3,30l,50l,1607l3,1627l14,1643l31,1654l50,1659l69,1654l86,1643l97,1627l101,1607l101,50l97,30l86,14l69,3l50,l50,xe" style="position:absolute;&#10;left:739;&#10;top:2870;&#10;width:101;&#10;height:1659;" fillcolor="#1B53DA" stroked="f" strokeweight="1.0pt">
                  <v:stroke color="#000000"/>
                </v:shape>
                <v:shape type="#_x0000_t202" id="Text box 209" o:spid="_x0000_s209" style="position:absolute;&#10;left:739;&#10;top:2857;&#10;width:5118;&#10;height:1683;&#10;mso-wrap-style:square;" filled="f" stroked="f" strokeweight="1.0pt">
                  <v:textbox id="867" inset="0mm,0mm,0mm,0mm" o:insetmode="custom" style="layout-flow:horizontal;&#10;v-text-anchor:top;">
                    <w:txbxContent>
                      <w:p>
                        <w:pPr>
                          <w:spacing w:before="238"/>
                          <w:ind w:left="343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Auth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w w:val="110"/>
                            <w:sz w:val="27"/>
                          </w:rPr>
                          <w:t>APIs</w:t>
                        </w:r>
                      </w:p>
                      <w:p>
                        <w:pPr>
                          <w:spacing w:before="219" w:line="343" w:lineRule="auto"/>
                          <w:ind w:left="343" w:right="16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Implemented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with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bcrypt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hashing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and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JWT login for secure user authentication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0" behindDoc="1" locked="0" layoutInCell="1" hidden="0" allowOverlap="1">
                <wp:simplePos x="0" y="0"/>
                <wp:positionH relativeFrom="page">
                  <wp:posOffset>3834129</wp:posOffset>
                </wp:positionH>
                <wp:positionV relativeFrom="paragraph">
                  <wp:posOffset>118745</wp:posOffset>
                </wp:positionV>
                <wp:extent cx="3249929" cy="1069340"/>
                <wp:effectExtent l="0" t="0" r="0" b="0"/>
                <wp:wrapTopAndBottom/>
                <wp:docPr id="210" name="Combination 21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11" name="Combination 211"/>
                      <wpg:cNvGrpSpPr/>
                      <wpg:grpSpPr>
                        <a:xfrm rot="0">
                          <a:off x="0" y="0"/>
                          <a:ext cx="3249929" cy="1069340"/>
                          <a:chOff x="0" y="0"/>
                          <a:chExt cx="3249929" cy="10693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12" name="曲线 212"/>
                        <wps:cNvSpPr/>
                        <wps:spPr>
                          <a:xfrm rot="0">
                            <a:off x="15240" y="8255"/>
                            <a:ext cx="3226435" cy="10534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094" y="0"/>
                                </a:moveTo>
                                <a:lnTo>
                                  <a:pt x="510" y="0"/>
                                </a:lnTo>
                                <a:lnTo>
                                  <a:pt x="310" y="130"/>
                                </a:lnTo>
                                <a:lnTo>
                                  <a:pt x="148" y="455"/>
                                </a:lnTo>
                                <a:lnTo>
                                  <a:pt x="42" y="950"/>
                                </a:lnTo>
                                <a:lnTo>
                                  <a:pt x="0" y="1549"/>
                                </a:lnTo>
                                <a:lnTo>
                                  <a:pt x="0" y="20037"/>
                                </a:lnTo>
                                <a:lnTo>
                                  <a:pt x="42" y="20649"/>
                                </a:lnTo>
                                <a:lnTo>
                                  <a:pt x="148" y="21144"/>
                                </a:lnTo>
                                <a:lnTo>
                                  <a:pt x="310" y="21469"/>
                                </a:lnTo>
                                <a:lnTo>
                                  <a:pt x="510" y="21600"/>
                                </a:lnTo>
                                <a:lnTo>
                                  <a:pt x="21094" y="21600"/>
                                </a:lnTo>
                                <a:lnTo>
                                  <a:pt x="21289" y="21469"/>
                                </a:lnTo>
                                <a:lnTo>
                                  <a:pt x="21451" y="21144"/>
                                </a:lnTo>
                                <a:lnTo>
                                  <a:pt x="21561" y="20649"/>
                                </a:lnTo>
                                <a:lnTo>
                                  <a:pt x="21600" y="20037"/>
                                </a:lnTo>
                                <a:lnTo>
                                  <a:pt x="21600" y="1549"/>
                                </a:lnTo>
                                <a:lnTo>
                                  <a:pt x="21561" y="950"/>
                                </a:lnTo>
                                <a:lnTo>
                                  <a:pt x="21451" y="455"/>
                                </a:lnTo>
                                <a:lnTo>
                                  <a:pt x="21289" y="130"/>
                                </a:lnTo>
                                <a:lnTo>
                                  <a:pt x="21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曲线 213"/>
                        <wps:cNvSpPr/>
                        <wps:spPr>
                          <a:xfrm rot="0">
                            <a:off x="15240" y="8255"/>
                            <a:ext cx="3226435" cy="10534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549"/>
                                </a:moveTo>
                                <a:lnTo>
                                  <a:pt x="42" y="950"/>
                                </a:lnTo>
                                <a:lnTo>
                                  <a:pt x="148" y="455"/>
                                </a:lnTo>
                                <a:lnTo>
                                  <a:pt x="310" y="130"/>
                                </a:lnTo>
                                <a:lnTo>
                                  <a:pt x="510" y="0"/>
                                </a:lnTo>
                                <a:lnTo>
                                  <a:pt x="21094" y="0"/>
                                </a:lnTo>
                                <a:lnTo>
                                  <a:pt x="21289" y="130"/>
                                </a:lnTo>
                                <a:lnTo>
                                  <a:pt x="21451" y="455"/>
                                </a:lnTo>
                                <a:lnTo>
                                  <a:pt x="21561" y="950"/>
                                </a:lnTo>
                                <a:lnTo>
                                  <a:pt x="21600" y="1549"/>
                                </a:lnTo>
                                <a:lnTo>
                                  <a:pt x="21600" y="20037"/>
                                </a:lnTo>
                                <a:lnTo>
                                  <a:pt x="21561" y="20649"/>
                                </a:lnTo>
                                <a:lnTo>
                                  <a:pt x="21451" y="21144"/>
                                </a:lnTo>
                                <a:lnTo>
                                  <a:pt x="21289" y="21469"/>
                                </a:lnTo>
                                <a:lnTo>
                                  <a:pt x="21094" y="21600"/>
                                </a:lnTo>
                                <a:lnTo>
                                  <a:pt x="510" y="21600"/>
                                </a:lnTo>
                                <a:lnTo>
                                  <a:pt x="310" y="21469"/>
                                </a:lnTo>
                                <a:lnTo>
                                  <a:pt x="148" y="21144"/>
                                </a:lnTo>
                                <a:lnTo>
                                  <a:pt x="42" y="20649"/>
                                </a:lnTo>
                                <a:lnTo>
                                  <a:pt x="0" y="20037"/>
                                </a:lnTo>
                                <a:lnTo>
                                  <a:pt x="0" y="15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曲线 214"/>
                        <wps:cNvSpPr/>
                        <wps:spPr>
                          <a:xfrm rot="0">
                            <a:off x="0" y="8255"/>
                            <a:ext cx="62864" cy="10534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909" y="0"/>
                                </a:moveTo>
                                <a:lnTo>
                                  <a:pt x="6545" y="52"/>
                                </a:lnTo>
                                <a:lnTo>
                                  <a:pt x="3272" y="195"/>
                                </a:lnTo>
                                <a:lnTo>
                                  <a:pt x="872" y="390"/>
                                </a:lnTo>
                                <a:lnTo>
                                  <a:pt x="0" y="637"/>
                                </a:lnTo>
                                <a:lnTo>
                                  <a:pt x="0" y="20949"/>
                                </a:lnTo>
                                <a:lnTo>
                                  <a:pt x="872" y="21209"/>
                                </a:lnTo>
                                <a:lnTo>
                                  <a:pt x="3272" y="21404"/>
                                </a:lnTo>
                                <a:lnTo>
                                  <a:pt x="6545" y="21547"/>
                                </a:lnTo>
                                <a:lnTo>
                                  <a:pt x="10909" y="21600"/>
                                </a:lnTo>
                                <a:lnTo>
                                  <a:pt x="15054" y="21547"/>
                                </a:lnTo>
                                <a:lnTo>
                                  <a:pt x="18327" y="21404"/>
                                </a:lnTo>
                                <a:lnTo>
                                  <a:pt x="20727" y="21209"/>
                                </a:lnTo>
                                <a:lnTo>
                                  <a:pt x="21600" y="20949"/>
                                </a:lnTo>
                                <a:lnTo>
                                  <a:pt x="21600" y="637"/>
                                </a:lnTo>
                                <a:lnTo>
                                  <a:pt x="20727" y="390"/>
                                </a:lnTo>
                                <a:lnTo>
                                  <a:pt x="18327" y="195"/>
                                </a:lnTo>
                                <a:lnTo>
                                  <a:pt x="15054" y="52"/>
                                </a:lnTo>
                                <a:lnTo>
                                  <a:pt x="10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Text box 215"/>
                        <wps:cNvSpPr/>
                        <wps:spPr>
                          <a:xfrm rot="0">
                            <a:off x="0" y="0"/>
                            <a:ext cx="3249929" cy="10693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16">
                          <w:txbxContent>
                            <w:p>
                              <w:pPr>
                                <w:spacing w:before="238"/>
                                <w:ind w:left="344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95"/>
                                  <w:sz w:val="27"/>
                                </w:rPr>
                                <w:t>Goal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3"/>
                                  <w:w w:val="9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sz w:val="27"/>
                                </w:rPr>
                                <w:t>CRUD</w:t>
                              </w:r>
                            </w:p>
                            <w:p>
                              <w:pPr>
                                <w:spacing w:before="219" w:line="343" w:lineRule="auto"/>
                                <w:ind w:left="3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 xml:space="preserve">Complete with user-based access control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ensuring data protection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17" o:spid="_x0000_s217" coordorigin="6037,2857" coordsize="5117,1684" style="position:absolute;&#10;margin-left:301.9pt;&#10;margin-top:9.350001pt;&#10;width:255.89998pt;&#10;height:84.200005pt;&#10;z-index:70;&#10;mso-position-horizontal:absolute;&#10;mso-position-horizontal-relative:page;&#10;mso-position-vertical:absolute;&#10;mso-wrap-distance-left:0.0pt;&#10;mso-wrap-distance-right:0.0pt;">
                <v:shape type="#_x0000_t0" id="曲线 218" o:spid="_x0000_s218" coordsize="5081,1659" path="m4961,l119,l72,9l35,34l10,72l,119l,1539l10,1585l35,1624l72,1649l119,1659l4961,1659l5007,1649l5045,1624l5072,1585l5080,1539l5080,119l5072,72l5045,34l5007,9l4961,l4961,xe" style="position:absolute;&#10;left:6062;&#10;top:2870;&#10;width:5081;&#10;height:1659;" fillcolor="#F8F8FF" stroked="f" strokeweight="1.0pt">
                  <v:stroke color="#000000"/>
                </v:shape>
                <v:shape type="#_x0000_t0" id="曲线 219" o:spid="_x0000_s219" coordsize="5081,1659" path="m,119l10,72l35,34l72,9l119,l4961,l5007,9l5045,34l5072,72l5080,119l5080,1539l5072,1585l5045,1624l5007,1649l4961,1659l119,1659l72,1649l35,1624l10,1585l,1539l,119l,119xe" style="position:absolute;&#10;left:6062;&#10;top:2870;&#10;width:5081;&#10;height:1659;" filled="f" stroked="t" strokeweight="1.2404693pt">
                  <v:stroke color="#B8C3DF"/>
                </v:shape>
                <v:shape type="#_x0000_t0" id="曲线 220" o:spid="_x0000_s220" coordsize="98,1659" path="m49,l29,3l14,14l3,29l,48l,1608l3,1628l14,1643l29,1654l49,1659l68,1654l84,1643l95,1628l98,1608l98,48l95,29l84,14l68,3l49,l49,xe" style="position:absolute;&#10;left:6037;&#10;top:2870;&#10;width:98;&#10;height:1659;" fillcolor="#1B53DA" stroked="f" strokeweight="1.0pt">
                  <v:stroke color="#000000"/>
                </v:shape>
                <v:shape type="#_x0000_t202" id="Text box 221" o:spid="_x0000_s221" style="position:absolute;&#10;left:6037;&#10;top:2857;&#10;width:5117;&#10;height:1683;&#10;mso-wrap-style:square;" filled="f" stroked="f" strokeweight="1.0pt">
                  <v:textbox id="868" inset="0mm,0mm,0mm,0mm" o:insetmode="custom" style="layout-flow:horizontal;&#10;v-text-anchor:top;">
                    <w:txbxContent>
                      <w:p>
                        <w:pPr>
                          <w:spacing w:before="238"/>
                          <w:ind w:left="344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95"/>
                            <w:sz w:val="27"/>
                          </w:rPr>
                          <w:t>Goal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3"/>
                            <w:w w:val="9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sz w:val="27"/>
                          </w:rPr>
                          <w:t>CRUD</w:t>
                        </w:r>
                      </w:p>
                      <w:p>
                        <w:pPr>
                          <w:spacing w:before="219" w:line="343" w:lineRule="auto"/>
                          <w:ind w:left="34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 xml:space="preserve">Complete with user-based access control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ensuring data protection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1" behindDoc="1" locked="0" layoutInCell="1" hidden="0" allowOverlap="1">
                <wp:simplePos x="0" y="0"/>
                <wp:positionH relativeFrom="page">
                  <wp:posOffset>469265</wp:posOffset>
                </wp:positionH>
                <wp:positionV relativeFrom="paragraph">
                  <wp:posOffset>1310640</wp:posOffset>
                </wp:positionV>
                <wp:extent cx="3249930" cy="1069340"/>
                <wp:effectExtent l="0" t="0" r="0" b="0"/>
                <wp:wrapTopAndBottom/>
                <wp:docPr id="222" name="Combination 22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23" name="Combination 223"/>
                      <wpg:cNvGrpSpPr/>
                      <wpg:grpSpPr>
                        <a:xfrm rot="0">
                          <a:off x="0" y="0"/>
                          <a:ext cx="3249930" cy="1069340"/>
                          <a:chOff x="0" y="0"/>
                          <a:chExt cx="3249930" cy="10693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24" name="曲线 224"/>
                        <wps:cNvSpPr/>
                        <wps:spPr>
                          <a:xfrm rot="0">
                            <a:off x="16510" y="7620"/>
                            <a:ext cx="3225165" cy="10534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093" y="0"/>
                                </a:moveTo>
                                <a:lnTo>
                                  <a:pt x="506" y="0"/>
                                </a:lnTo>
                                <a:lnTo>
                                  <a:pt x="306" y="117"/>
                                </a:lnTo>
                                <a:lnTo>
                                  <a:pt x="144" y="455"/>
                                </a:lnTo>
                                <a:lnTo>
                                  <a:pt x="38" y="951"/>
                                </a:lnTo>
                                <a:lnTo>
                                  <a:pt x="0" y="1550"/>
                                </a:lnTo>
                                <a:lnTo>
                                  <a:pt x="0" y="20049"/>
                                </a:lnTo>
                                <a:lnTo>
                                  <a:pt x="38" y="20662"/>
                                </a:lnTo>
                                <a:lnTo>
                                  <a:pt x="144" y="21144"/>
                                </a:lnTo>
                                <a:lnTo>
                                  <a:pt x="306" y="21482"/>
                                </a:lnTo>
                                <a:lnTo>
                                  <a:pt x="506" y="21600"/>
                                </a:lnTo>
                                <a:lnTo>
                                  <a:pt x="21093" y="21600"/>
                                </a:lnTo>
                                <a:lnTo>
                                  <a:pt x="21289" y="21482"/>
                                </a:lnTo>
                                <a:lnTo>
                                  <a:pt x="21451" y="21144"/>
                                </a:lnTo>
                                <a:lnTo>
                                  <a:pt x="21561" y="20662"/>
                                </a:lnTo>
                                <a:lnTo>
                                  <a:pt x="21600" y="20049"/>
                                </a:lnTo>
                                <a:lnTo>
                                  <a:pt x="21600" y="1550"/>
                                </a:lnTo>
                                <a:lnTo>
                                  <a:pt x="21561" y="951"/>
                                </a:lnTo>
                                <a:lnTo>
                                  <a:pt x="21451" y="455"/>
                                </a:lnTo>
                                <a:lnTo>
                                  <a:pt x="21289" y="117"/>
                                </a:lnTo>
                                <a:lnTo>
                                  <a:pt x="2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曲线 225"/>
                        <wps:cNvSpPr/>
                        <wps:spPr>
                          <a:xfrm rot="0">
                            <a:off x="16510" y="7620"/>
                            <a:ext cx="3225165" cy="10534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550"/>
                                </a:moveTo>
                                <a:lnTo>
                                  <a:pt x="38" y="951"/>
                                </a:lnTo>
                                <a:lnTo>
                                  <a:pt x="144" y="455"/>
                                </a:lnTo>
                                <a:lnTo>
                                  <a:pt x="306" y="117"/>
                                </a:lnTo>
                                <a:lnTo>
                                  <a:pt x="506" y="0"/>
                                </a:lnTo>
                                <a:lnTo>
                                  <a:pt x="21093" y="0"/>
                                </a:lnTo>
                                <a:lnTo>
                                  <a:pt x="21289" y="117"/>
                                </a:lnTo>
                                <a:lnTo>
                                  <a:pt x="21451" y="455"/>
                                </a:lnTo>
                                <a:lnTo>
                                  <a:pt x="21561" y="951"/>
                                </a:lnTo>
                                <a:lnTo>
                                  <a:pt x="21600" y="1550"/>
                                </a:lnTo>
                                <a:lnTo>
                                  <a:pt x="21600" y="20049"/>
                                </a:lnTo>
                                <a:lnTo>
                                  <a:pt x="21561" y="20662"/>
                                </a:lnTo>
                                <a:lnTo>
                                  <a:pt x="21451" y="21144"/>
                                </a:lnTo>
                                <a:lnTo>
                                  <a:pt x="21289" y="21482"/>
                                </a:lnTo>
                                <a:lnTo>
                                  <a:pt x="21093" y="21600"/>
                                </a:lnTo>
                                <a:lnTo>
                                  <a:pt x="506" y="21600"/>
                                </a:lnTo>
                                <a:lnTo>
                                  <a:pt x="306" y="21482"/>
                                </a:lnTo>
                                <a:lnTo>
                                  <a:pt x="144" y="21144"/>
                                </a:lnTo>
                                <a:lnTo>
                                  <a:pt x="38" y="20662"/>
                                </a:lnTo>
                                <a:lnTo>
                                  <a:pt x="0" y="20049"/>
                                </a:lnTo>
                                <a:lnTo>
                                  <a:pt x="0" y="15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曲线 226"/>
                        <wps:cNvSpPr/>
                        <wps:spPr>
                          <a:xfrm rot="0">
                            <a:off x="0" y="7620"/>
                            <a:ext cx="64135" cy="10534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906" y="0"/>
                                </a:moveTo>
                                <a:lnTo>
                                  <a:pt x="6629" y="52"/>
                                </a:lnTo>
                                <a:lnTo>
                                  <a:pt x="3207" y="195"/>
                                </a:lnTo>
                                <a:lnTo>
                                  <a:pt x="855" y="403"/>
                                </a:lnTo>
                                <a:lnTo>
                                  <a:pt x="0" y="651"/>
                                </a:lnTo>
                                <a:lnTo>
                                  <a:pt x="0" y="20948"/>
                                </a:lnTo>
                                <a:lnTo>
                                  <a:pt x="855" y="21209"/>
                                </a:lnTo>
                                <a:lnTo>
                                  <a:pt x="3207" y="21417"/>
                                </a:lnTo>
                                <a:lnTo>
                                  <a:pt x="6629" y="21547"/>
                                </a:lnTo>
                                <a:lnTo>
                                  <a:pt x="10906" y="21600"/>
                                </a:lnTo>
                                <a:lnTo>
                                  <a:pt x="14970" y="21547"/>
                                </a:lnTo>
                                <a:lnTo>
                                  <a:pt x="18392" y="21417"/>
                                </a:lnTo>
                                <a:lnTo>
                                  <a:pt x="20744" y="21209"/>
                                </a:lnTo>
                                <a:lnTo>
                                  <a:pt x="21600" y="20948"/>
                                </a:lnTo>
                                <a:lnTo>
                                  <a:pt x="21600" y="651"/>
                                </a:lnTo>
                                <a:lnTo>
                                  <a:pt x="20744" y="403"/>
                                </a:lnTo>
                                <a:lnTo>
                                  <a:pt x="18392" y="195"/>
                                </a:lnTo>
                                <a:lnTo>
                                  <a:pt x="14970" y="52"/>
                                </a:lnTo>
                                <a:lnTo>
                                  <a:pt x="10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Text box 227"/>
                        <wps:cNvSpPr/>
                        <wps:spPr>
                          <a:xfrm rot="0">
                            <a:off x="0" y="0"/>
                            <a:ext cx="3249930" cy="10693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28">
                          <w:txbxContent>
                            <w:p>
                              <w:pPr>
                                <w:spacing w:before="238"/>
                                <w:ind w:left="343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Auth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6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Middleware</w:t>
                              </w:r>
                            </w:p>
                            <w:p>
                              <w:pPr>
                                <w:spacing w:before="219" w:line="343" w:lineRule="auto"/>
                                <w:ind w:left="34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Protects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routes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requiring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authentication before processing requests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29" o:spid="_x0000_s229" coordorigin="739,4734" coordsize="5118,1684" style="position:absolute;&#10;margin-left:36.95pt;&#10;margin-top:103.200005pt;&#10;width:255.90001pt;&#10;height:84.200005pt;&#10;z-index:71;&#10;mso-position-horizontal:absolute;&#10;mso-position-horizontal-relative:page;&#10;mso-position-vertical:absolute;&#10;mso-wrap-distance-left:0.0pt;&#10;mso-wrap-distance-right:0.0pt;">
                <v:shape type="#_x0000_t0" id="曲线 230" o:spid="_x0000_s230" coordsize="5079,1659" path="m4959,l119,l72,9l34,35l9,73l,119l,1539l9,1586l34,1623l72,1649l119,1658l4959,1658l5005,1649l5043,1623l5069,1586l5078,1539l5078,119l5069,73l5043,35l5005,9l4959,l4959,xe" style="position:absolute;&#10;left:765;&#10;top:4746;&#10;width:5079;&#10;height:1659;" fillcolor="#F8F8FF" stroked="f" strokeweight="1.0pt">
                  <v:stroke color="#000000"/>
                </v:shape>
                <v:shape type="#_x0000_t0" id="曲线 231" o:spid="_x0000_s231" coordsize="5079,1659" path="m,119l9,73l34,35l72,9l119,l4959,l5005,9l5043,35l5069,73l5078,119l5078,1539l5069,1586l5043,1623l5005,1649l4959,1658l119,1658l72,1649l34,1623l9,1586l,1539l,119l,119xe" style="position:absolute;&#10;left:765;&#10;top:4746;&#10;width:5079;&#10;height:1659;" filled="f" stroked="t" strokeweight="1.2404693pt">
                  <v:stroke color="#B8C3DF"/>
                </v:shape>
                <v:shape type="#_x0000_t0" id="曲线 232" o:spid="_x0000_s232" coordsize="101,1659" path="m50,l31,4l14,15l3,31l,50l,1608l3,1628l14,1644l31,1654l50,1658l69,1654l86,1644l97,1628l101,1608l101,50l97,31l86,15l69,4l50,l50,xe" style="position:absolute;&#10;left:739;&#10;top:4746;&#10;width:101;&#10;height:1659;" fillcolor="#1B53DA" stroked="f" strokeweight="1.0pt">
                  <v:stroke color="#000000"/>
                </v:shape>
                <v:shape type="#_x0000_t202" id="Text box 233" o:spid="_x0000_s233" style="position:absolute;&#10;left:739;&#10;top:4734;&#10;width:5118;&#10;height:1684;&#10;mso-wrap-style:square;" filled="f" stroked="f" strokeweight="1.0pt">
                  <v:textbox id="869" inset="0mm,0mm,0mm,0mm" o:insetmode="custom" style="layout-flow:horizontal;&#10;v-text-anchor:top;">
                    <w:txbxContent>
                      <w:p>
                        <w:pPr>
                          <w:spacing w:before="238"/>
                          <w:ind w:left="343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Auth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6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Middleware</w:t>
                        </w:r>
                      </w:p>
                      <w:p>
                        <w:pPr>
                          <w:spacing w:before="219" w:line="343" w:lineRule="auto"/>
                          <w:ind w:left="343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Protects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all</w:t>
                        </w:r>
                        <w:r>
                          <w:rPr>
                            <w:color w:val="404154"/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routes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requiring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authentication before processing requests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2" behindDoc="1" locked="0" layoutInCell="1" hidden="0" allowOverlap="1">
                <wp:simplePos x="0" y="0"/>
                <wp:positionH relativeFrom="page">
                  <wp:posOffset>3834129</wp:posOffset>
                </wp:positionH>
                <wp:positionV relativeFrom="paragraph">
                  <wp:posOffset>1310640</wp:posOffset>
                </wp:positionV>
                <wp:extent cx="3249929" cy="1069340"/>
                <wp:effectExtent l="0" t="0" r="0" b="0"/>
                <wp:wrapTopAndBottom/>
                <wp:docPr id="234" name="Combination 23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5" name="Combination 235"/>
                      <wpg:cNvGrpSpPr/>
                      <wpg:grpSpPr>
                        <a:xfrm rot="0">
                          <a:off x="0" y="0"/>
                          <a:ext cx="3249929" cy="1069340"/>
                          <a:chOff x="0" y="0"/>
                          <a:chExt cx="3249929" cy="10693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36" name="曲线 236"/>
                        <wps:cNvSpPr/>
                        <wps:spPr>
                          <a:xfrm rot="0">
                            <a:off x="15240" y="7620"/>
                            <a:ext cx="3226435" cy="10534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094" y="0"/>
                                </a:moveTo>
                                <a:lnTo>
                                  <a:pt x="510" y="0"/>
                                </a:lnTo>
                                <a:lnTo>
                                  <a:pt x="310" y="117"/>
                                </a:lnTo>
                                <a:lnTo>
                                  <a:pt x="148" y="455"/>
                                </a:lnTo>
                                <a:lnTo>
                                  <a:pt x="42" y="951"/>
                                </a:lnTo>
                                <a:lnTo>
                                  <a:pt x="0" y="1550"/>
                                </a:lnTo>
                                <a:lnTo>
                                  <a:pt x="0" y="20049"/>
                                </a:lnTo>
                                <a:lnTo>
                                  <a:pt x="42" y="20662"/>
                                </a:lnTo>
                                <a:lnTo>
                                  <a:pt x="148" y="21144"/>
                                </a:lnTo>
                                <a:lnTo>
                                  <a:pt x="310" y="21482"/>
                                </a:lnTo>
                                <a:lnTo>
                                  <a:pt x="510" y="21600"/>
                                </a:lnTo>
                                <a:lnTo>
                                  <a:pt x="21094" y="21600"/>
                                </a:lnTo>
                                <a:lnTo>
                                  <a:pt x="21289" y="21482"/>
                                </a:lnTo>
                                <a:lnTo>
                                  <a:pt x="21451" y="21144"/>
                                </a:lnTo>
                                <a:lnTo>
                                  <a:pt x="21561" y="20662"/>
                                </a:lnTo>
                                <a:lnTo>
                                  <a:pt x="21600" y="20049"/>
                                </a:lnTo>
                                <a:lnTo>
                                  <a:pt x="21600" y="1550"/>
                                </a:lnTo>
                                <a:lnTo>
                                  <a:pt x="21561" y="951"/>
                                </a:lnTo>
                                <a:lnTo>
                                  <a:pt x="21451" y="455"/>
                                </a:lnTo>
                                <a:lnTo>
                                  <a:pt x="21289" y="117"/>
                                </a:lnTo>
                                <a:lnTo>
                                  <a:pt x="21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曲线 237"/>
                        <wps:cNvSpPr/>
                        <wps:spPr>
                          <a:xfrm rot="0">
                            <a:off x="15240" y="7620"/>
                            <a:ext cx="3226435" cy="10534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550"/>
                                </a:moveTo>
                                <a:lnTo>
                                  <a:pt x="42" y="951"/>
                                </a:lnTo>
                                <a:lnTo>
                                  <a:pt x="148" y="455"/>
                                </a:lnTo>
                                <a:lnTo>
                                  <a:pt x="310" y="117"/>
                                </a:lnTo>
                                <a:lnTo>
                                  <a:pt x="510" y="0"/>
                                </a:lnTo>
                                <a:lnTo>
                                  <a:pt x="21094" y="0"/>
                                </a:lnTo>
                                <a:lnTo>
                                  <a:pt x="21289" y="117"/>
                                </a:lnTo>
                                <a:lnTo>
                                  <a:pt x="21451" y="455"/>
                                </a:lnTo>
                                <a:lnTo>
                                  <a:pt x="21561" y="951"/>
                                </a:lnTo>
                                <a:lnTo>
                                  <a:pt x="21600" y="1550"/>
                                </a:lnTo>
                                <a:lnTo>
                                  <a:pt x="21600" y="20049"/>
                                </a:lnTo>
                                <a:lnTo>
                                  <a:pt x="21561" y="20662"/>
                                </a:lnTo>
                                <a:lnTo>
                                  <a:pt x="21451" y="21144"/>
                                </a:lnTo>
                                <a:lnTo>
                                  <a:pt x="21289" y="21482"/>
                                </a:lnTo>
                                <a:lnTo>
                                  <a:pt x="21094" y="21600"/>
                                </a:lnTo>
                                <a:lnTo>
                                  <a:pt x="510" y="21600"/>
                                </a:lnTo>
                                <a:lnTo>
                                  <a:pt x="310" y="21482"/>
                                </a:lnTo>
                                <a:lnTo>
                                  <a:pt x="148" y="21144"/>
                                </a:lnTo>
                                <a:lnTo>
                                  <a:pt x="42" y="20662"/>
                                </a:lnTo>
                                <a:lnTo>
                                  <a:pt x="0" y="20049"/>
                                </a:lnTo>
                                <a:lnTo>
                                  <a:pt x="0" y="15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曲线 238"/>
                        <wps:cNvSpPr/>
                        <wps:spPr>
                          <a:xfrm rot="0">
                            <a:off x="0" y="7620"/>
                            <a:ext cx="62864" cy="10534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909" y="0"/>
                                </a:moveTo>
                                <a:lnTo>
                                  <a:pt x="6545" y="52"/>
                                </a:lnTo>
                                <a:lnTo>
                                  <a:pt x="3272" y="182"/>
                                </a:lnTo>
                                <a:lnTo>
                                  <a:pt x="872" y="390"/>
                                </a:lnTo>
                                <a:lnTo>
                                  <a:pt x="0" y="638"/>
                                </a:lnTo>
                                <a:lnTo>
                                  <a:pt x="0" y="20961"/>
                                </a:lnTo>
                                <a:lnTo>
                                  <a:pt x="872" y="21209"/>
                                </a:lnTo>
                                <a:lnTo>
                                  <a:pt x="3272" y="21417"/>
                                </a:lnTo>
                                <a:lnTo>
                                  <a:pt x="6545" y="21560"/>
                                </a:lnTo>
                                <a:lnTo>
                                  <a:pt x="10909" y="21600"/>
                                </a:lnTo>
                                <a:lnTo>
                                  <a:pt x="15054" y="21560"/>
                                </a:lnTo>
                                <a:lnTo>
                                  <a:pt x="18327" y="21417"/>
                                </a:lnTo>
                                <a:lnTo>
                                  <a:pt x="20727" y="21209"/>
                                </a:lnTo>
                                <a:lnTo>
                                  <a:pt x="21600" y="20961"/>
                                </a:lnTo>
                                <a:lnTo>
                                  <a:pt x="21600" y="638"/>
                                </a:lnTo>
                                <a:lnTo>
                                  <a:pt x="20727" y="390"/>
                                </a:lnTo>
                                <a:lnTo>
                                  <a:pt x="18327" y="182"/>
                                </a:lnTo>
                                <a:lnTo>
                                  <a:pt x="15054" y="52"/>
                                </a:lnTo>
                                <a:lnTo>
                                  <a:pt x="10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Text box 239"/>
                        <wps:cNvSpPr/>
                        <wps:spPr>
                          <a:xfrm rot="0">
                            <a:off x="0" y="0"/>
                            <a:ext cx="3249929" cy="10693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40">
                          <w:txbxContent>
                            <w:p>
                              <w:pPr>
                                <w:spacing w:before="238"/>
                                <w:ind w:left="344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10"/>
                                  <w:sz w:val="27"/>
                                </w:rPr>
                                <w:t>Error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3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Middleware</w:t>
                              </w:r>
                            </w:p>
                            <w:p>
                              <w:pPr>
                                <w:spacing w:before="219" w:line="343" w:lineRule="auto"/>
                                <w:ind w:left="3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Centralized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handling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consistent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error responses across all endpoints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41" o:spid="_x0000_s241" coordorigin="6037,4734" coordsize="5117,1684" style="position:absolute;&#10;margin-left:301.9pt;&#10;margin-top:103.200005pt;&#10;width:255.89998pt;&#10;height:84.200005pt;&#10;z-index:72;&#10;mso-position-horizontal:absolute;&#10;mso-position-horizontal-relative:page;&#10;mso-position-vertical:absolute;&#10;mso-wrap-distance-left:0.0pt;&#10;mso-wrap-distance-right:0.0pt;">
                <v:shape type="#_x0000_t0" id="曲线 242" o:spid="_x0000_s242" coordsize="5081,1659" path="m4961,l119,l72,9l35,35l10,73l,119l,1539l10,1586l35,1623l72,1649l119,1658l4961,1658l5007,1649l5045,1623l5072,1586l5080,1539l5080,119l5072,73l5045,35l5007,9l4961,l4961,xe" style="position:absolute;&#10;left:6062;&#10;top:4746;&#10;width:5081;&#10;height:1659;" fillcolor="#F8F8FF" stroked="f" strokeweight="1.0pt">
                  <v:stroke color="#000000"/>
                </v:shape>
                <v:shape type="#_x0000_t0" id="曲线 243" o:spid="_x0000_s243" coordsize="5081,1659" path="m,119l10,73l35,35l72,9l119,l4961,l5007,9l5045,35l5072,73l5080,119l5080,1539l5072,1586l5045,1623l5007,1649l4961,1658l119,1658l72,1649l35,1623l10,1586l,1539l,119l,119xe" style="position:absolute;&#10;left:6062;&#10;top:4746;&#10;width:5081;&#10;height:1659;" filled="f" stroked="t" strokeweight="1.2404693pt">
                  <v:stroke color="#B8C3DF"/>
                </v:shape>
                <v:shape type="#_x0000_t0" id="曲线 244" o:spid="_x0000_s244" coordsize="98,1659" path="m49,l29,4l14,14l3,30l,49l,1609l3,1628l14,1644l29,1655l49,1658l68,1655l84,1644l95,1628l98,1609l98,49l95,30l84,14l68,4l49,l49,xe" style="position:absolute;&#10;left:6037;&#10;top:4746;&#10;width:98;&#10;height:1659;" fillcolor="#1B53DA" stroked="f" strokeweight="1.0pt">
                  <v:stroke color="#000000"/>
                </v:shape>
                <v:shape type="#_x0000_t202" id="Text box 245" o:spid="_x0000_s245" style="position:absolute;&#10;left:6037;&#10;top:4734;&#10;width:5117;&#10;height:1684;&#10;mso-wrap-style:square;" filled="f" stroked="f" strokeweight="1.0pt">
                  <v:textbox id="870" inset="0mm,0mm,0mm,0mm" o:insetmode="custom" style="layout-flow:horizontal;&#10;v-text-anchor:top;">
                    <w:txbxContent>
                      <w:p>
                        <w:pPr>
                          <w:spacing w:before="238"/>
                          <w:ind w:left="344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10"/>
                            <w:sz w:val="27"/>
                          </w:rPr>
                          <w:t>Error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3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10"/>
                            <w:sz w:val="27"/>
                          </w:rPr>
                          <w:t>Middleware</w:t>
                        </w:r>
                      </w:p>
                      <w:p>
                        <w:pPr>
                          <w:spacing w:before="219" w:line="343" w:lineRule="auto"/>
                          <w:ind w:left="34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Centralized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handling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for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consistent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error responses across all endpoints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3" behindDoc="1" locked="0" layoutInCell="1" hidden="0" allowOverlap="1">
                <wp:simplePos x="0" y="0"/>
                <wp:positionH relativeFrom="page">
                  <wp:posOffset>469265</wp:posOffset>
                </wp:positionH>
                <wp:positionV relativeFrom="paragraph">
                  <wp:posOffset>2501900</wp:posOffset>
                </wp:positionV>
                <wp:extent cx="3249930" cy="1290319"/>
                <wp:effectExtent l="0" t="0" r="0" b="0"/>
                <wp:wrapTopAndBottom/>
                <wp:docPr id="246" name="Combination 24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47" name="Combination 247"/>
                      <wpg:cNvGrpSpPr/>
                      <wpg:grpSpPr>
                        <a:xfrm rot="0">
                          <a:off x="0" y="0"/>
                          <a:ext cx="3249930" cy="1290319"/>
                          <a:chOff x="0" y="0"/>
                          <a:chExt cx="3249930" cy="129031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48" name="曲线 248"/>
                        <wps:cNvSpPr/>
                        <wps:spPr>
                          <a:xfrm rot="0">
                            <a:off x="16510" y="8254"/>
                            <a:ext cx="3225165" cy="127444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093" y="0"/>
                                </a:moveTo>
                                <a:lnTo>
                                  <a:pt x="506" y="0"/>
                                </a:lnTo>
                                <a:lnTo>
                                  <a:pt x="306" y="107"/>
                                </a:lnTo>
                                <a:lnTo>
                                  <a:pt x="144" y="376"/>
                                </a:lnTo>
                                <a:lnTo>
                                  <a:pt x="38" y="785"/>
                                </a:lnTo>
                                <a:lnTo>
                                  <a:pt x="0" y="1280"/>
                                </a:lnTo>
                                <a:lnTo>
                                  <a:pt x="0" y="20319"/>
                                </a:lnTo>
                                <a:lnTo>
                                  <a:pt x="38" y="20814"/>
                                </a:lnTo>
                                <a:lnTo>
                                  <a:pt x="144" y="21223"/>
                                </a:lnTo>
                                <a:lnTo>
                                  <a:pt x="306" y="21492"/>
                                </a:lnTo>
                                <a:lnTo>
                                  <a:pt x="506" y="21600"/>
                                </a:lnTo>
                                <a:lnTo>
                                  <a:pt x="21093" y="21600"/>
                                </a:lnTo>
                                <a:lnTo>
                                  <a:pt x="21289" y="21492"/>
                                </a:lnTo>
                                <a:lnTo>
                                  <a:pt x="21451" y="21223"/>
                                </a:lnTo>
                                <a:lnTo>
                                  <a:pt x="21561" y="20814"/>
                                </a:lnTo>
                                <a:lnTo>
                                  <a:pt x="21600" y="20319"/>
                                </a:lnTo>
                                <a:lnTo>
                                  <a:pt x="21600" y="1280"/>
                                </a:lnTo>
                                <a:lnTo>
                                  <a:pt x="21561" y="785"/>
                                </a:lnTo>
                                <a:lnTo>
                                  <a:pt x="21451" y="376"/>
                                </a:lnTo>
                                <a:lnTo>
                                  <a:pt x="21289" y="107"/>
                                </a:lnTo>
                                <a:lnTo>
                                  <a:pt x="2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曲线 249"/>
                        <wps:cNvSpPr/>
                        <wps:spPr>
                          <a:xfrm rot="0">
                            <a:off x="16510" y="8254"/>
                            <a:ext cx="3225165" cy="127444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280"/>
                                </a:moveTo>
                                <a:lnTo>
                                  <a:pt x="38" y="785"/>
                                </a:lnTo>
                                <a:lnTo>
                                  <a:pt x="144" y="376"/>
                                </a:lnTo>
                                <a:lnTo>
                                  <a:pt x="306" y="107"/>
                                </a:lnTo>
                                <a:lnTo>
                                  <a:pt x="506" y="0"/>
                                </a:lnTo>
                                <a:lnTo>
                                  <a:pt x="21093" y="0"/>
                                </a:lnTo>
                                <a:lnTo>
                                  <a:pt x="21289" y="107"/>
                                </a:lnTo>
                                <a:lnTo>
                                  <a:pt x="21451" y="376"/>
                                </a:lnTo>
                                <a:lnTo>
                                  <a:pt x="21561" y="785"/>
                                </a:lnTo>
                                <a:lnTo>
                                  <a:pt x="21600" y="1280"/>
                                </a:lnTo>
                                <a:lnTo>
                                  <a:pt x="21600" y="20319"/>
                                </a:lnTo>
                                <a:lnTo>
                                  <a:pt x="21561" y="20814"/>
                                </a:lnTo>
                                <a:lnTo>
                                  <a:pt x="21451" y="21223"/>
                                </a:lnTo>
                                <a:lnTo>
                                  <a:pt x="21289" y="21492"/>
                                </a:lnTo>
                                <a:lnTo>
                                  <a:pt x="21093" y="21600"/>
                                </a:lnTo>
                                <a:lnTo>
                                  <a:pt x="506" y="21600"/>
                                </a:lnTo>
                                <a:lnTo>
                                  <a:pt x="306" y="21492"/>
                                </a:lnTo>
                                <a:lnTo>
                                  <a:pt x="144" y="21223"/>
                                </a:lnTo>
                                <a:lnTo>
                                  <a:pt x="38" y="20814"/>
                                </a:lnTo>
                                <a:lnTo>
                                  <a:pt x="0" y="20319"/>
                                </a:lnTo>
                                <a:lnTo>
                                  <a:pt x="0" y="12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曲线 250"/>
                        <wps:cNvSpPr/>
                        <wps:spPr>
                          <a:xfrm rot="0">
                            <a:off x="0" y="8254"/>
                            <a:ext cx="64135" cy="127444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906" y="0"/>
                                </a:moveTo>
                                <a:lnTo>
                                  <a:pt x="6629" y="43"/>
                                </a:lnTo>
                                <a:lnTo>
                                  <a:pt x="3207" y="161"/>
                                </a:lnTo>
                                <a:lnTo>
                                  <a:pt x="855" y="333"/>
                                </a:lnTo>
                                <a:lnTo>
                                  <a:pt x="0" y="548"/>
                                </a:lnTo>
                                <a:lnTo>
                                  <a:pt x="0" y="21051"/>
                                </a:lnTo>
                                <a:lnTo>
                                  <a:pt x="855" y="21266"/>
                                </a:lnTo>
                                <a:lnTo>
                                  <a:pt x="3207" y="21438"/>
                                </a:lnTo>
                                <a:lnTo>
                                  <a:pt x="6629" y="21556"/>
                                </a:lnTo>
                                <a:lnTo>
                                  <a:pt x="10906" y="21600"/>
                                </a:lnTo>
                                <a:lnTo>
                                  <a:pt x="14970" y="21556"/>
                                </a:lnTo>
                                <a:lnTo>
                                  <a:pt x="18392" y="21438"/>
                                </a:lnTo>
                                <a:lnTo>
                                  <a:pt x="20744" y="21266"/>
                                </a:lnTo>
                                <a:lnTo>
                                  <a:pt x="21600" y="21051"/>
                                </a:lnTo>
                                <a:lnTo>
                                  <a:pt x="21600" y="548"/>
                                </a:lnTo>
                                <a:lnTo>
                                  <a:pt x="20744" y="333"/>
                                </a:lnTo>
                                <a:lnTo>
                                  <a:pt x="18392" y="161"/>
                                </a:lnTo>
                                <a:lnTo>
                                  <a:pt x="14970" y="43"/>
                                </a:lnTo>
                                <a:lnTo>
                                  <a:pt x="10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Text box 251"/>
                        <wps:cNvSpPr/>
                        <wps:spPr>
                          <a:xfrm rot="0">
                            <a:off x="0" y="0"/>
                            <a:ext cx="3249930" cy="129031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52">
                          <w:txbxContent>
                            <w:p>
                              <w:pPr>
                                <w:spacing w:before="238"/>
                                <w:ind w:left="343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z w:val="27"/>
                                </w:rPr>
                                <w:t>MongoDB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sz w:val="27"/>
                                </w:rPr>
                                <w:t>Connection</w:t>
                              </w:r>
                            </w:p>
                            <w:p>
                              <w:pPr>
                                <w:spacing w:before="219" w:line="343" w:lineRule="auto"/>
                                <w:ind w:left="343" w:right="16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Established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models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defining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goal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and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user schema structures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53" o:spid="_x0000_s253" coordorigin="739,6610" coordsize="5118,2031" style="position:absolute;&#10;margin-left:36.95pt;&#10;margin-top:197.00002pt;&#10;width:255.90001pt;&#10;height:101.59999pt;&#10;z-index:73;&#10;mso-position-horizontal:absolute;&#10;mso-position-horizontal-relative:page;&#10;mso-position-vertical:absolute;&#10;mso-wrap-distance-left:0.0pt;&#10;mso-wrap-distance-right:0.0pt;">
                <v:shape type="#_x0000_t0" id="曲线 254" o:spid="_x0000_s254" coordsize="5079,2007" path="m4959,l119,l72,10l34,35l9,72l,118l,1888l9,1934l34,1972l72,1997l119,2007l4959,2007l5005,1997l5043,1972l5069,1934l5078,1888l5078,118l5069,72l5043,35l5005,10l4959,l4959,xe" style="position:absolute;&#10;left:765;&#10;top:6623;&#10;width:5079;&#10;height:2007;" fillcolor="#F8F8FF" stroked="f" strokeweight="1.0pt">
                  <v:stroke color="#000000"/>
                </v:shape>
                <v:shape type="#_x0000_t0" id="曲线 255" o:spid="_x0000_s255" coordsize="5079,2007" path="m,118l9,72l34,35l72,10l119,l4959,l5005,10l5043,35l5069,72l5078,118l5078,1888l5069,1934l5043,1972l5005,1997l4959,2007l119,2007l72,1997l34,1972l9,1934l,1888l,118l,118xe" style="position:absolute;&#10;left:765;&#10;top:6623;&#10;width:5079;&#10;height:2007;" filled="f" stroked="t" strokeweight="1.2404693pt">
                  <v:stroke color="#B8C3DF"/>
                </v:shape>
                <v:shape type="#_x0000_t0" id="曲线 256" o:spid="_x0000_s256" coordsize="101,2007" path="m50,l31,3l14,15l3,31l,51l,1956l3,1976l14,1992l31,2002l50,2007l69,2002l86,1992l97,1976l101,1956l101,51l97,31l86,15l69,3l50,l50,xe" style="position:absolute;&#10;left:739;&#10;top:6623;&#10;width:101;&#10;height:2007;" fillcolor="#1B53DA" stroked="f" strokeweight="1.0pt">
                  <v:stroke color="#000000"/>
                </v:shape>
                <v:shape type="#_x0000_t202" id="Text box 257" o:spid="_x0000_s257" style="position:absolute;&#10;left:739;&#10;top:6610;&#10;width:5118;&#10;height:2031;&#10;mso-wrap-style:square;" filled="f" stroked="f" strokeweight="1.0pt">
                  <v:textbox id="871" inset="0mm,0mm,0mm,0mm" o:insetmode="custom" style="layout-flow:horizontal;&#10;v-text-anchor:top;">
                    <w:txbxContent>
                      <w:p>
                        <w:pPr>
                          <w:spacing w:before="238"/>
                          <w:ind w:left="343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z w:val="27"/>
                          </w:rPr>
                          <w:t>MongoDB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3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sz w:val="27"/>
                          </w:rPr>
                          <w:t>Connection</w:t>
                        </w:r>
                      </w:p>
                      <w:p>
                        <w:pPr>
                          <w:spacing w:before="219" w:line="343" w:lineRule="auto"/>
                          <w:ind w:left="343" w:right="16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Established</w:t>
                        </w:r>
                        <w:r>
                          <w:rPr>
                            <w:color w:val="40415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with</w:t>
                        </w:r>
                        <w:r>
                          <w:rPr>
                            <w:color w:val="404154"/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models</w:t>
                        </w:r>
                        <w:r>
                          <w:rPr>
                            <w:color w:val="404154"/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defining</w:t>
                        </w:r>
                        <w:r>
                          <w:rPr>
                            <w:color w:val="40415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goal</w:t>
                        </w:r>
                        <w:r>
                          <w:rPr>
                            <w:color w:val="404154"/>
                            <w:spacing w:val="-1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and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user schema structures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4" behindDoc="1" locked="0" layoutInCell="1" hidden="0" allowOverlap="1">
                <wp:simplePos x="0" y="0"/>
                <wp:positionH relativeFrom="page">
                  <wp:posOffset>3834129</wp:posOffset>
                </wp:positionH>
                <wp:positionV relativeFrom="paragraph">
                  <wp:posOffset>2501900</wp:posOffset>
                </wp:positionV>
                <wp:extent cx="3249929" cy="1290319"/>
                <wp:effectExtent l="0" t="0" r="0" b="0"/>
                <wp:wrapTopAndBottom/>
                <wp:docPr id="258" name="Combination 25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59" name="Combination 259"/>
                      <wpg:cNvGrpSpPr/>
                      <wpg:grpSpPr>
                        <a:xfrm rot="0">
                          <a:off x="0" y="0"/>
                          <a:ext cx="3249929" cy="1290319"/>
                          <a:chOff x="0" y="0"/>
                          <a:chExt cx="3249929" cy="129031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60" name="曲线 260"/>
                        <wps:cNvSpPr/>
                        <wps:spPr>
                          <a:xfrm rot="0">
                            <a:off x="15240" y="8254"/>
                            <a:ext cx="3226435" cy="127444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094" y="0"/>
                                </a:moveTo>
                                <a:lnTo>
                                  <a:pt x="505" y="0"/>
                                </a:lnTo>
                                <a:lnTo>
                                  <a:pt x="310" y="107"/>
                                </a:lnTo>
                                <a:lnTo>
                                  <a:pt x="148" y="376"/>
                                </a:lnTo>
                                <a:lnTo>
                                  <a:pt x="42" y="785"/>
                                </a:lnTo>
                                <a:lnTo>
                                  <a:pt x="0" y="1280"/>
                                </a:lnTo>
                                <a:lnTo>
                                  <a:pt x="0" y="20319"/>
                                </a:lnTo>
                                <a:lnTo>
                                  <a:pt x="42" y="20814"/>
                                </a:lnTo>
                                <a:lnTo>
                                  <a:pt x="148" y="21223"/>
                                </a:lnTo>
                                <a:lnTo>
                                  <a:pt x="310" y="21492"/>
                                </a:lnTo>
                                <a:lnTo>
                                  <a:pt x="505" y="21600"/>
                                </a:lnTo>
                                <a:lnTo>
                                  <a:pt x="21094" y="21600"/>
                                </a:lnTo>
                                <a:lnTo>
                                  <a:pt x="21293" y="21492"/>
                                </a:lnTo>
                                <a:lnTo>
                                  <a:pt x="21451" y="21223"/>
                                </a:lnTo>
                                <a:lnTo>
                                  <a:pt x="21561" y="20814"/>
                                </a:lnTo>
                                <a:lnTo>
                                  <a:pt x="21600" y="20319"/>
                                </a:lnTo>
                                <a:lnTo>
                                  <a:pt x="21600" y="1280"/>
                                </a:lnTo>
                                <a:lnTo>
                                  <a:pt x="21561" y="785"/>
                                </a:lnTo>
                                <a:lnTo>
                                  <a:pt x="21451" y="376"/>
                                </a:lnTo>
                                <a:lnTo>
                                  <a:pt x="21293" y="107"/>
                                </a:lnTo>
                                <a:lnTo>
                                  <a:pt x="21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曲线 261"/>
                        <wps:cNvSpPr/>
                        <wps:spPr>
                          <a:xfrm rot="0">
                            <a:off x="15240" y="8254"/>
                            <a:ext cx="3226435" cy="127444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280"/>
                                </a:moveTo>
                                <a:lnTo>
                                  <a:pt x="42" y="785"/>
                                </a:lnTo>
                                <a:lnTo>
                                  <a:pt x="148" y="376"/>
                                </a:lnTo>
                                <a:lnTo>
                                  <a:pt x="310" y="107"/>
                                </a:lnTo>
                                <a:lnTo>
                                  <a:pt x="505" y="0"/>
                                </a:lnTo>
                                <a:lnTo>
                                  <a:pt x="21094" y="0"/>
                                </a:lnTo>
                                <a:lnTo>
                                  <a:pt x="21293" y="107"/>
                                </a:lnTo>
                                <a:lnTo>
                                  <a:pt x="21451" y="376"/>
                                </a:lnTo>
                                <a:lnTo>
                                  <a:pt x="21561" y="785"/>
                                </a:lnTo>
                                <a:lnTo>
                                  <a:pt x="21600" y="1280"/>
                                </a:lnTo>
                                <a:lnTo>
                                  <a:pt x="21600" y="20319"/>
                                </a:lnTo>
                                <a:lnTo>
                                  <a:pt x="21561" y="20814"/>
                                </a:lnTo>
                                <a:lnTo>
                                  <a:pt x="21451" y="21223"/>
                                </a:lnTo>
                                <a:lnTo>
                                  <a:pt x="21293" y="21492"/>
                                </a:lnTo>
                                <a:lnTo>
                                  <a:pt x="21094" y="21600"/>
                                </a:lnTo>
                                <a:lnTo>
                                  <a:pt x="505" y="21600"/>
                                </a:lnTo>
                                <a:lnTo>
                                  <a:pt x="310" y="21492"/>
                                </a:lnTo>
                                <a:lnTo>
                                  <a:pt x="148" y="21223"/>
                                </a:lnTo>
                                <a:lnTo>
                                  <a:pt x="42" y="20814"/>
                                </a:lnTo>
                                <a:lnTo>
                                  <a:pt x="0" y="20319"/>
                                </a:lnTo>
                                <a:lnTo>
                                  <a:pt x="0" y="12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曲线 262"/>
                        <wps:cNvSpPr/>
                        <wps:spPr>
                          <a:xfrm rot="0">
                            <a:off x="0" y="8254"/>
                            <a:ext cx="62864" cy="127444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909" y="0"/>
                                </a:moveTo>
                                <a:lnTo>
                                  <a:pt x="6545" y="43"/>
                                </a:lnTo>
                                <a:lnTo>
                                  <a:pt x="3272" y="161"/>
                                </a:lnTo>
                                <a:lnTo>
                                  <a:pt x="872" y="322"/>
                                </a:lnTo>
                                <a:lnTo>
                                  <a:pt x="0" y="527"/>
                                </a:lnTo>
                                <a:lnTo>
                                  <a:pt x="0" y="21061"/>
                                </a:lnTo>
                                <a:lnTo>
                                  <a:pt x="872" y="21277"/>
                                </a:lnTo>
                                <a:lnTo>
                                  <a:pt x="3272" y="21438"/>
                                </a:lnTo>
                                <a:lnTo>
                                  <a:pt x="6545" y="21556"/>
                                </a:lnTo>
                                <a:lnTo>
                                  <a:pt x="10909" y="21600"/>
                                </a:lnTo>
                                <a:lnTo>
                                  <a:pt x="15054" y="21556"/>
                                </a:lnTo>
                                <a:lnTo>
                                  <a:pt x="18327" y="21438"/>
                                </a:lnTo>
                                <a:lnTo>
                                  <a:pt x="20727" y="21277"/>
                                </a:lnTo>
                                <a:lnTo>
                                  <a:pt x="21600" y="21061"/>
                                </a:lnTo>
                                <a:lnTo>
                                  <a:pt x="21600" y="527"/>
                                </a:lnTo>
                                <a:lnTo>
                                  <a:pt x="20727" y="322"/>
                                </a:lnTo>
                                <a:lnTo>
                                  <a:pt x="18327" y="161"/>
                                </a:lnTo>
                                <a:lnTo>
                                  <a:pt x="15054" y="43"/>
                                </a:lnTo>
                                <a:lnTo>
                                  <a:pt x="10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Text box 263"/>
                        <wps:cNvSpPr/>
                        <wps:spPr>
                          <a:xfrm rot="0">
                            <a:off x="0" y="0"/>
                            <a:ext cx="3249929" cy="129031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64">
                          <w:txbxContent>
                            <w:p>
                              <w:pPr>
                                <w:spacing w:before="238"/>
                                <w:ind w:left="344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z w:val="27"/>
                                </w:rPr>
                                <w:t>Modular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Structure</w:t>
                              </w:r>
                            </w:p>
                            <w:p>
                              <w:pPr>
                                <w:spacing w:before="219" w:line="343" w:lineRule="auto"/>
                                <w:ind w:left="3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Organized folder structure with separate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>Routes, Models, and Middlewares directories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65" o:spid="_x0000_s265" coordorigin="6037,6610" coordsize="5117,2031" style="position:absolute;&#10;margin-left:301.9pt;&#10;margin-top:197.00002pt;&#10;width:255.89998pt;&#10;height:101.59999pt;&#10;z-index:74;&#10;mso-position-horizontal:absolute;&#10;mso-position-horizontal-relative:page;&#10;mso-position-vertical:absolute;&#10;mso-wrap-distance-left:0.0pt;&#10;mso-wrap-distance-right:0.0pt;">
                <v:shape type="#_x0000_t0" id="曲线 266" o:spid="_x0000_s266" coordsize="5081,2007" path="m4961,l118,l72,10l35,35l10,72l,118l,1888l10,1934l35,1972l72,1997l118,2007l4961,2007l5009,1997l5045,1972l5072,1934l5080,1888l5080,118l5072,72l5045,35l5009,10l4961,l4961,xe" style="position:absolute;&#10;left:6062;&#10;top:6623;&#10;width:5081;&#10;height:2007;" fillcolor="#F8F8FF" stroked="f" strokeweight="1.0pt">
                  <v:stroke color="#000000"/>
                </v:shape>
                <v:shape type="#_x0000_t0" id="曲线 267" o:spid="_x0000_s267" coordsize="5081,2007" path="m,118l10,72l35,35l72,10l118,l4961,l5009,10l5045,35l5072,72l5080,118l5080,1888l5072,1934l5045,1972l5009,1997l4961,2007l118,2007l72,1997l35,1972l10,1934l,1888l,118l,118xe" style="position:absolute;&#10;left:6062;&#10;top:6623;&#10;width:5081;&#10;height:2007;" filled="f" stroked="t" strokeweight="1.2404693pt">
                  <v:stroke color="#B8C3DF"/>
                </v:shape>
                <v:shape type="#_x0000_t0" id="曲线 268" o:spid="_x0000_s268" coordsize="98,2007" path="m49,l29,3l14,15l3,29l,49l,1957l3,1977l14,1992l29,2002l49,2007l68,2002l84,1992l95,1977l98,1957l98,49l95,29l84,15l68,3l49,l49,xe" style="position:absolute;&#10;left:6037;&#10;top:6623;&#10;width:98;&#10;height:2007;" fillcolor="#1B53DA" stroked="f" strokeweight="1.0pt">
                  <v:stroke color="#000000"/>
                </v:shape>
                <v:shape type="#_x0000_t202" id="Text box 269" o:spid="_x0000_s269" style="position:absolute;&#10;left:6037;&#10;top:6610;&#10;width:5117;&#10;height:2031;&#10;mso-wrap-style:square;" filled="f" stroked="f" strokeweight="1.0pt">
                  <v:textbox id="872" inset="0mm,0mm,0mm,0mm" o:insetmode="custom" style="layout-flow:horizontal;&#10;v-text-anchor:top;">
                    <w:txbxContent>
                      <w:p>
                        <w:pPr>
                          <w:spacing w:before="238"/>
                          <w:ind w:left="344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z w:val="27"/>
                          </w:rPr>
                          <w:t>Modular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10"/>
                            <w:sz w:val="27"/>
                          </w:rPr>
                          <w:t>Structure</w:t>
                        </w:r>
                      </w:p>
                      <w:p>
                        <w:pPr>
                          <w:spacing w:before="219" w:line="343" w:lineRule="auto"/>
                          <w:ind w:left="34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Organized folder structure with separate </w:t>
                        </w: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>Routes, Models, and Middlewares directories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10"/>
        <w:ind w:left="0"/>
        <w:rPr>
          <w:sz w:val="14"/>
        </w:rPr>
      </w:pPr>
    </w:p>
    <w:p>
      <w:pPr>
        <w:pStyle w:val="15"/>
        <w:spacing w:before="10"/>
        <w:ind w:left="0"/>
        <w:rPr>
          <w:sz w:val="14"/>
        </w:rPr>
      </w:pPr>
    </w:p>
    <w:p>
      <w:pPr>
        <w:rPr>
          <w:sz w:val="14"/>
        </w:r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298" distR="114298" simplePos="0" relativeHeight="76" behindDoc="0" locked="0" layoutInCell="1" hidden="0" allowOverlap="1">
                <wp:simplePos x="0" y="0"/>
                <wp:positionH relativeFrom="page">
                  <wp:posOffset>5273040</wp:posOffset>
                </wp:positionH>
                <wp:positionV relativeFrom="page">
                  <wp:posOffset>9980296</wp:posOffset>
                </wp:positionV>
                <wp:extent cx="2291080" cy="652780"/>
                <wp:effectExtent l="0" t="0" r="0" b="0"/>
                <wp:wrapNone/>
                <wp:docPr id="270" name="Combination 27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71" name="Combination 271"/>
                      <wpg:cNvGrpSpPr/>
                      <wpg:grpSpPr>
                        <a:xfrm rot="0">
                          <a:off x="0" y="0"/>
                          <a:ext cx="2291080" cy="652780"/>
                          <a:chOff x="0" y="0"/>
                          <a:chExt cx="2291080" cy="6527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73" name="Image 273">
                            <a:hlinkClick r:id="rId27"/>
                          </pic:cNvPr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97839" y="22860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74" name="Rectangle 274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76" o:spid="_x0000_s276" coordorigin="8304,15717" coordsize="3608,1028" style="position:absolute;&#10;margin-left:415.2pt;&#10;margin-top:785.85004pt;&#10;width:180.4pt;&#10;height:51.400036pt;&#10;z-index:76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277" o:spid="_x0000_s277" style="position:absolute;&#10;left:9088;&#10;top:16077;&#10;width:2712;&#10;height:648;" filled="f" stroked="f" strokeweight="1.0pt" href="https://gamma.app/?utm_source=made-with-gamma">
                  <v:imagedata r:id="rId28" o:title="559075291772987205641"/>
                  <o:lock aspectratio="t"/>
                  <v:stroke color="#000000"/>
                </v:shape>
                <v:rect type="#_x0000_t1" id="Rectangle 278" o:spid="_x0000_s278" style="position:absolute;&#10;left:8304;&#10;top:15717;&#10;width:3607;&#10;height:1028;" fillcolor="#F8F8FF" stroked="f" strokeweight="1.0pt">
                  <v:stroke color="#000000"/>
                </v:rect>
                <v:rect type="#_x0000_t1" id="Rectangle 279" o:spid="_x0000_s279" style="position:absolute;&#10;left:8304;&#10;top:15717;&#10;width:3607;&#10;height:1028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  <w:spacing w:val="-2"/>
          <w:w w:val="104"/>
        </w:rPr>
        <w:t>Conclusion</w:t>
      </w:r>
    </w:p>
    <w:p>
      <w:pPr>
        <w:pStyle w:val="15"/>
        <w:spacing w:before="551" w:line="343" w:lineRule="auto"/>
        <w:ind w:right="143"/>
      </w:pPr>
      <w:bookmarkStart w:id="0" w:name="_GoBack"/>
      <w:bookmarkEnd w:id="0"/>
      <w:r>
        <mc:AlternateContent>
          <mc:Choice Requires="wps">
            <w:drawing>
              <wp:anchor distT="0" distB="0" distL="114298" distR="114298" simplePos="0" relativeHeight="8" behindDoc="1" locked="0" layoutInCell="1" hidden="0" allowOverlap="1">
                <wp:simplePos x="0" y="0"/>
                <wp:positionH relativeFrom="page">
                  <wp:posOffset>190497</wp:posOffset>
                </wp:positionH>
                <wp:positionV relativeFrom="page">
                  <wp:posOffset>-3790892</wp:posOffset>
                </wp:positionV>
                <wp:extent cx="7562215" cy="10689590"/>
                <wp:effectExtent l="0" t="0" r="0" b="0"/>
                <wp:wrapNone/>
                <wp:docPr id="280" name="Rectangle 28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81" o:spid="_x0000_s281" fillcolor="#F8F8FF" stroked="f" strokeweight="1.0pt" style="position:absolute;&#10;margin-left:14.999771pt;&#10;margin-top:-298.49545pt;&#10;width:595.45pt;&#10;height:841.7pt;&#10;z-index:-32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MicroGoal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successfully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achieves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4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4"/>
          <w:w w:val="109"/>
        </w:rPr>
        <w:t xml:space="preserve"> </w:t>
      </w:r>
      <w:r>
        <w:rPr>
          <w:color w:val="404154"/>
          <w:w w:val="110"/>
        </w:rPr>
        <w:t>Fit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addressing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challenges of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secure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management.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implementation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JWT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authentication,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MongoDB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persistence,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 modular middleware architecture directly solves the identified problems of data insecurity and unauthorized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access.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complete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CRUD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operations,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centralized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error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handling,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proper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user- based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control,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provides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reliable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foundation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personal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management.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 modular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folder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structure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adherence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industry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best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practices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scalability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future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feature expansion, meeting all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project requirements for secure, structured backend development.</w:t>
      </w:r>
    </w:p>
    <w:sectPr>
      <w:pgSz w:w="11920" w:h="16840"/>
      <w:pgMar w:top="500" w:right="640" w:bottom="0" w:left="62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Microsoft Sans Serif" w:eastAsia="Microsoft Sans Serif" w:cs="Microsoft Sans Serif" w:hAnsi="Microsoft Sans Serif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313"/>
      <w:ind w:left="145"/>
      <w:outlineLvl w:val="0"/>
    </w:pPr>
    <w:rPr>
      <w:rFonts w:ascii="Century Gothic" w:eastAsia="Century Gothic" w:cs="Century Gothic" w:hAnsi="Century Gothic"/>
      <w:sz w:val="75"/>
      <w:szCs w:val="75"/>
    </w:rPr>
  </w:style>
  <w:style w:type="paragraph" w:styleId="2">
    <w:name w:val="heading 2"/>
    <w:basedOn w:val="0"/>
    <w:pPr>
      <w:spacing w:before="55"/>
      <w:ind w:left="145"/>
      <w:outlineLvl w:val="1"/>
    </w:pPr>
    <w:rPr>
      <w:rFonts w:ascii="Century Gothic" w:eastAsia="Century Gothic" w:cs="Century Gothic" w:hAnsi="Century Gothic"/>
      <w:sz w:val="54"/>
      <w:szCs w:val="54"/>
    </w:rPr>
  </w:style>
  <w:style w:type="paragraph" w:styleId="3">
    <w:name w:val="heading 3"/>
    <w:basedOn w:val="0"/>
    <w:pPr>
      <w:spacing w:before="118"/>
      <w:ind w:left="145"/>
      <w:outlineLvl w:val="2"/>
    </w:pPr>
    <w:rPr>
      <w:rFonts w:ascii="Century Gothic" w:eastAsia="Century Gothic" w:cs="Century Gothic" w:hAnsi="Century Gothic"/>
      <w:sz w:val="27"/>
      <w:szCs w:val="27"/>
    </w:rPr>
  </w:style>
  <w:style w:type="character" w:default="1" w:styleId="10">
    <w:name w:val="Default Paragraph Font"/>
  </w:style>
  <w:style w:type="paragraph" w:styleId="15">
    <w:name w:val="Body Text"/>
    <w:basedOn w:val="0"/>
    <w:pPr>
      <w:ind w:left="145"/>
    </w:pPr>
    <w:rPr>
      <w:sz w:val="21"/>
      <w:szCs w:val="21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8.png"/><Relationship Id="rId4" Type="http://schemas.openxmlformats.org/officeDocument/2006/relationships/hyperlink" Target="https://gamma.app/?utm_source=made-with-gamma" TargetMode="External"/><Relationship Id="rId5" Type="http://schemas.openxmlformats.org/officeDocument/2006/relationships/image" Target="media/8.png"/><Relationship Id="rId6" Type="http://schemas.openxmlformats.org/officeDocument/2006/relationships/image" Target="media/20.png"/><Relationship Id="rId7" Type="http://schemas.openxmlformats.org/officeDocument/2006/relationships/hyperlink" Target="https://gamma.app/?utm_source=made-with-gamma" TargetMode="External"/><Relationship Id="rId8" Type="http://schemas.openxmlformats.org/officeDocument/2006/relationships/image" Target="media/20.png"/><Relationship Id="rId9" Type="http://schemas.openxmlformats.org/officeDocument/2006/relationships/image" Target="media/82.png"/><Relationship Id="rId10" Type="http://schemas.openxmlformats.org/officeDocument/2006/relationships/hyperlink" Target="https://gamma.app/?utm_source=made-with-gamma" TargetMode="External"/><Relationship Id="rId11" Type="http://schemas.openxmlformats.org/officeDocument/2006/relationships/image" Target="media/82.png"/><Relationship Id="rId12" Type="http://schemas.openxmlformats.org/officeDocument/2006/relationships/image" Target="media/95.png"/><Relationship Id="rId13" Type="http://schemas.openxmlformats.org/officeDocument/2006/relationships/image" Target="media/95.png"/><Relationship Id="rId14" Type="http://schemas.openxmlformats.org/officeDocument/2006/relationships/image" Target="media/110.png"/><Relationship Id="rId15" Type="http://schemas.openxmlformats.org/officeDocument/2006/relationships/image" Target="media/110.png"/><Relationship Id="rId16" Type="http://schemas.openxmlformats.org/officeDocument/2006/relationships/image" Target="media/125.png"/><Relationship Id="rId17" Type="http://schemas.openxmlformats.org/officeDocument/2006/relationships/image" Target="media/125.png"/><Relationship Id="rId18" Type="http://schemas.openxmlformats.org/officeDocument/2006/relationships/image" Target="media/140.png"/><Relationship Id="rId19" Type="http://schemas.openxmlformats.org/officeDocument/2006/relationships/image" Target="media/140.png"/><Relationship Id="rId20" Type="http://schemas.openxmlformats.org/officeDocument/2006/relationships/image" Target="media/168.png"/><Relationship Id="rId21" Type="http://schemas.openxmlformats.org/officeDocument/2006/relationships/hyperlink" Target="https://gamma.app/?utm_source=made-with-gamma" TargetMode="External"/><Relationship Id="rId22" Type="http://schemas.openxmlformats.org/officeDocument/2006/relationships/image" Target="media/168.png"/><Relationship Id="rId23" Type="http://schemas.openxmlformats.org/officeDocument/2006/relationships/image" Target="media/190.png"/><Relationship Id="rId24" Type="http://schemas.openxmlformats.org/officeDocument/2006/relationships/hyperlink" Target="https://gamma.app/?utm_source=made-with-gamma" TargetMode="External"/><Relationship Id="rId25" Type="http://schemas.openxmlformats.org/officeDocument/2006/relationships/image" Target="media/190.png"/><Relationship Id="rId26" Type="http://schemas.openxmlformats.org/officeDocument/2006/relationships/image" Target="media/272.png"/><Relationship Id="rId27" Type="http://schemas.openxmlformats.org/officeDocument/2006/relationships/hyperlink" Target="https://gamma.app/?utm_source=made-with-gamma" TargetMode="External"/><Relationship Id="rId28" Type="http://schemas.openxmlformats.org/officeDocument/2006/relationships/image" Target="media/272.png"/><Relationship Id="rId29" Type="http://schemas.openxmlformats.org/officeDocument/2006/relationships/styles" Target="styles.xml"/><Relationship Id="rId3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7</Pages>
  <Words>376</Words>
  <Characters>2407</Characters>
  <Lines>81</Lines>
  <Paragraphs>38</Paragraphs>
  <CharactersWithSpaces>2731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2026-03-08T13:57:59Z</dcterms:modified>
</cp:coreProperties>
</file>