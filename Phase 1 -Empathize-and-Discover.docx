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spacing w:line="247" w:lineRule="auto"/>
        <w:ind w:right="479"/>
      </w:pPr>
      <w:r>
        <w:rPr>
          <w:color w:val="1B1B27"/>
        </w:rPr>
        <w:t>MicroGoal</w:t>
      </w:r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Empathize&amp;Discover</w:t>
      </w:r>
    </w:p>
    <w:p>
      <w:pPr>
        <w:pStyle w:val="15"/>
        <w:spacing w:before="442" w:line="348" w:lineRule="auto"/>
        <w:ind w:left="145"/>
        <w:rPr>
          <w:color w:val="404154"/>
          <w:spacing w:val="-4"/>
          <w:w w:val="104"/>
        </w:rPr>
      </w:pPr>
      <w:r>
        <w:rPr>
          <w:color w:val="404154"/>
          <w:w w:val="104"/>
        </w:rPr>
        <w:t>Project: MicroGoal</w:t>
      </w:r>
      <w:r>
        <w:rPr>
          <w:color w:val="404154"/>
          <w:spacing w:val="-4"/>
          <w:w w:val="104"/>
        </w:rPr>
        <w:t xml:space="preserve"> </w:t>
      </w:r>
    </w:p>
    <w:p>
      <w:pPr>
        <w:pStyle w:val="15"/>
        <w:spacing w:before="442" w:line="348" w:lineRule="auto"/>
        <w:ind w:left="145"/>
        <w:rPr>
          <w:color w:val="404154"/>
          <w:w w:val="104"/>
        </w:rPr>
      </w:pPr>
      <w:r>
        <w:rPr>
          <w:color w:val="404154"/>
          <w:w w:val="104"/>
        </w:rPr>
        <w:t xml:space="preserve"> Date: 06 Mar</w:t>
      </w:r>
      <w:r>
        <w:rPr>
          <w:color w:val="404154"/>
          <w:spacing w:val="-5"/>
          <w:w w:val="104"/>
        </w:rPr>
        <w:t xml:space="preserve"> </w:t>
      </w:r>
      <w:r>
        <w:rPr>
          <w:color w:val="404154"/>
          <w:w w:val="104"/>
        </w:rPr>
        <w:t xml:space="preserve">2026 </w:t>
      </w:r>
    </w:p>
    <w:p>
      <w:pPr>
        <w:pStyle w:val="15"/>
        <w:spacing w:before="442" w:line="348" w:lineRule="auto"/>
        <w:ind w:left="145"/>
        <w:rPr>
          <w:color w:val="404154"/>
          <w:spacing w:val="-7"/>
          <w:w w:val="104"/>
        </w:rPr>
      </w:pPr>
      <w:r>
        <w:rPr>
          <w:color w:val="404154"/>
          <w:w w:val="104"/>
        </w:rPr>
        <w:t xml:space="preserve"> Phase 1: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>Empathize</w:t>
      </w:r>
      <w:r>
        <w:rPr>
          <w:color w:val="404154"/>
          <w:spacing w:val="-4"/>
          <w:w w:val="104"/>
        </w:rPr>
        <w:t xml:space="preserve"> </w:t>
      </w:r>
      <w:r>
        <w:rPr>
          <w:color w:val="404154"/>
          <w:w w:val="104"/>
        </w:rPr>
        <w:t>&amp;Discover</w:t>
      </w:r>
      <w:r>
        <w:rPr>
          <w:color w:val="404154"/>
          <w:spacing w:val="-7"/>
          <w:w w:val="104"/>
        </w:rPr>
        <w:t xml:space="preserve"> </w:t>
      </w:r>
    </w:p>
    <w:p>
      <w:pPr>
        <w:pStyle w:val="15"/>
        <w:spacing w:before="442" w:line="348" w:lineRule="auto"/>
        <w:ind w:left="145"/>
      </w:pPr>
      <w:r>
        <w:rPr>
          <w:color w:val="404154"/>
          <w:w w:val="104"/>
        </w:rPr>
        <w:t xml:space="preserve"> Maximum </w:t>
      </w:r>
      <w:r>
        <w:rPr>
          <w:color w:val="404154"/>
          <w:w w:val="110"/>
        </w:rPr>
        <w:t>Marks: 4</w:t>
      </w:r>
    </w:p>
    <w:p>
      <w:pPr>
        <w:spacing w:line="348" w:lineRule="auto"/>
      </w:pPr>
    </w:p>
    <w:p>
      <w:pPr>
        <w:spacing w:line="348" w:lineRule="auto"/>
        <w:ind w:firstLine="145"/>
        <w:rPr>
          <w:color w:val="404154"/>
          <w:w w:val="104"/>
          <w:sz w:val="27"/>
          <w:szCs w:val="27"/>
        </w:rPr>
      </w:pPr>
      <w:r>
        <w:rPr>
          <w:color w:val="404154"/>
          <w:w w:val="104"/>
          <w:sz w:val="27"/>
          <w:szCs w:val="27"/>
        </w:rPr>
        <w:t>Team Members: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NANDHAKUMAR C- chinnaiyaavl1235@gmail.co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NEELAKADAN R- Thalapathineel3@gmail.com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NIKESON S- kandanmani25377@gmail.com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PASUPATHY N- pasupathiktm@gmail.com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PAVALARASAN  P-powlraj07@gmail.com</w:t>
      </w:r>
      <w:bookmarkStart w:id="0" w:name="_GoBack"/>
      <w:bookmarkEnd w:id="0"/>
    </w:p>
    <w:p>
      <w:pPr>
        <w:spacing w:line="511" w:lineRule="auto"/>
        <w:ind w:left="505" w:right="5168"/>
        <w:rPr>
          <w:sz w:val="21"/>
        </w:rPr>
      </w:pPr>
    </w:p>
    <w:p>
      <w:pPr>
        <w:spacing w:line="348" w:lineRule="auto"/>
        <w:ind w:firstLine="145"/>
      </w:pPr>
    </w:p>
    <w:p>
      <w:pPr>
        <w:spacing w:line="348" w:lineRule="auto"/>
        <w:ind w:firstLine="145"/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  <w:r>
        <w:tab/>
        <w:t xml:space="preserve">  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" o:spid="_x0000_s2" fillcolor="#F8F8FF" stroked="f" strokeweight="1.0pt" style="position:absolute;&#10;margin-left:0.0pt;&#10;margin-top:0.0pt;&#10;width:595.45pt;&#10;height:841.7pt;&#10;z-index:-42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2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3" name="Combination 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" name="Combination 4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6" name="Image 6">
                            <a:hlinkClick r:id="rId3"/>
                          </pic:cNvPr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" name="Rectangle 7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" o:spid="_x0000_s9" coordorigin="8715,15975" coordsize="3195,856" style="position:absolute;&#10;margin-left:435.8pt;&#10;margin-top:798.8pt;&#10;width:159.75pt;&#10;height:42.849964pt;&#10;z-index:62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0" o:spid="_x0000_s10" style="position:absolute;&#10;left:9088;&#10;top:16077;&#10;width:2712;&#10;height:648;" filled="f" stroked="f" strokeweight="1.0pt" href="https://gamma.app/?utm_source=made-with-gamma">
                  <v:imagedata r:id="rId4" o:title="1688236311772935562578"/>
                  <o:lock aspectratio="t"/>
                  <v:stroke color="#000000"/>
                </v:shape>
                <v:rect type="#_x0000_t1" id="Rectangle 11" o:spid="_x0000_s11" style="position:absolute;&#10;left:8715;&#10;top:15975;&#10;width:3194;&#10;height:856;" fillcolor="#F8F8FF" stroked="f" strokeweight="1.0pt">
                  <v:stroke color="#000000"/>
                </v:rect>
                <v:rect type="#_x0000_t1" id="Rectangle 12" o:spid="_x0000_s12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Problem</w:t>
      </w:r>
      <w:r>
        <w:rPr>
          <w:color w:val="1B1B27"/>
          <w:spacing w:val="8"/>
          <w:w w:val="104"/>
        </w:rPr>
        <w:t xml:space="preserve"> </w:t>
      </w:r>
      <w:r>
        <w:rPr>
          <w:color w:val="1B1B27"/>
          <w:spacing w:val="-2"/>
          <w:w w:val="104"/>
        </w:rPr>
        <w:t>Statement</w:t>
      </w:r>
    </w:p>
    <w:p>
      <w:pPr>
        <w:pStyle w:val="15"/>
        <w:rPr>
          <w:rFonts w:ascii="Century Gothic" w:hAnsi="Century Gothic"/>
          <w:sz w:val="20"/>
        </w:rPr>
      </w:pPr>
    </w:p>
    <w:p>
      <w:pPr>
        <w:pStyle w:val="15"/>
        <w:spacing w:before="6"/>
        <w:rPr>
          <w:rFonts w:ascii="Century Gothic" w:hAnsi="Century Gothic"/>
          <w:sz w:val="17"/>
        </w:rPr>
      </w:pPr>
      <w:r>
        <mc:AlternateContent>
          <mc:Choice Requires="wps">
            <w:drawing>
              <wp:anchor distT="0" distB="0" distL="0" distR="0" simplePos="0" relativeHeight="59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156210</wp:posOffset>
                </wp:positionV>
                <wp:extent cx="2105025" cy="3307080"/>
                <wp:effectExtent l="0" t="0" r="0" b="0"/>
                <wp:wrapTopAndBottom/>
                <wp:docPr id="13" name="Combination 1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" name="Combination 14"/>
                      <wpg:cNvGrpSpPr/>
                      <wpg:grpSpPr>
                        <a:xfrm rot="0">
                          <a:off x="0" y="0"/>
                          <a:ext cx="2105025" cy="3307080"/>
                          <a:chOff x="0" y="0"/>
                          <a:chExt cx="2105025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" name="曲线 15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994" y="0"/>
                                </a:moveTo>
                                <a:lnTo>
                                  <a:pt x="599" y="0"/>
                                </a:lnTo>
                                <a:lnTo>
                                  <a:pt x="364" y="29"/>
                                </a:lnTo>
                                <a:lnTo>
                                  <a:pt x="175" y="111"/>
                                </a:lnTo>
                                <a:lnTo>
                                  <a:pt x="45" y="232"/>
                                </a:lnTo>
                                <a:lnTo>
                                  <a:pt x="0" y="381"/>
                                </a:lnTo>
                                <a:lnTo>
                                  <a:pt x="0" y="21218"/>
                                </a:lnTo>
                                <a:lnTo>
                                  <a:pt x="45" y="21367"/>
                                </a:lnTo>
                                <a:lnTo>
                                  <a:pt x="175" y="21488"/>
                                </a:lnTo>
                                <a:lnTo>
                                  <a:pt x="364" y="21570"/>
                                </a:lnTo>
                                <a:lnTo>
                                  <a:pt x="599" y="21599"/>
                                </a:lnTo>
                                <a:lnTo>
                                  <a:pt x="20994" y="21599"/>
                                </a:lnTo>
                                <a:lnTo>
                                  <a:pt x="21228" y="21570"/>
                                </a:lnTo>
                                <a:lnTo>
                                  <a:pt x="21417" y="21488"/>
                                </a:lnTo>
                                <a:lnTo>
                                  <a:pt x="21547" y="21367"/>
                                </a:lnTo>
                                <a:lnTo>
                                  <a:pt x="21593" y="21218"/>
                                </a:lnTo>
                                <a:lnTo>
                                  <a:pt x="21593" y="381"/>
                                </a:lnTo>
                                <a:lnTo>
                                  <a:pt x="21547" y="232"/>
                                </a:lnTo>
                                <a:lnTo>
                                  <a:pt x="21417" y="111"/>
                                </a:lnTo>
                                <a:lnTo>
                                  <a:pt x="21228" y="29"/>
                                </a:lnTo>
                                <a:lnTo>
                                  <a:pt x="2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曲线 16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381"/>
                                </a:moveTo>
                                <a:lnTo>
                                  <a:pt x="45" y="232"/>
                                </a:lnTo>
                                <a:lnTo>
                                  <a:pt x="175" y="111"/>
                                </a:lnTo>
                                <a:lnTo>
                                  <a:pt x="364" y="29"/>
                                </a:lnTo>
                                <a:lnTo>
                                  <a:pt x="599" y="0"/>
                                </a:lnTo>
                                <a:lnTo>
                                  <a:pt x="20994" y="0"/>
                                </a:lnTo>
                                <a:lnTo>
                                  <a:pt x="21228" y="29"/>
                                </a:lnTo>
                                <a:lnTo>
                                  <a:pt x="21417" y="111"/>
                                </a:lnTo>
                                <a:lnTo>
                                  <a:pt x="21547" y="232"/>
                                </a:lnTo>
                                <a:lnTo>
                                  <a:pt x="21593" y="381"/>
                                </a:lnTo>
                                <a:lnTo>
                                  <a:pt x="21593" y="21218"/>
                                </a:lnTo>
                                <a:lnTo>
                                  <a:pt x="21547" y="21367"/>
                                </a:lnTo>
                                <a:lnTo>
                                  <a:pt x="21417" y="21488"/>
                                </a:lnTo>
                                <a:lnTo>
                                  <a:pt x="21228" y="21570"/>
                                </a:lnTo>
                                <a:lnTo>
                                  <a:pt x="20994" y="21599"/>
                                </a:lnTo>
                                <a:lnTo>
                                  <a:pt x="599" y="21599"/>
                                </a:lnTo>
                                <a:lnTo>
                                  <a:pt x="364" y="21570"/>
                                </a:lnTo>
                                <a:lnTo>
                                  <a:pt x="175" y="21488"/>
                                </a:lnTo>
                                <a:lnTo>
                                  <a:pt x="45" y="21367"/>
                                </a:lnTo>
                                <a:lnTo>
                                  <a:pt x="0" y="21218"/>
                                </a:lnTo>
                                <a:lnTo>
                                  <a:pt x="0" y="3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曲线 17"/>
                        <wps:cNvSpPr/>
                        <wps:spPr>
                          <a:xfrm rot="0">
                            <a:off x="146050" y="145414"/>
                            <a:ext cx="416560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67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99" y="0"/>
                                </a:moveTo>
                                <a:lnTo>
                                  <a:pt x="8297" y="296"/>
                                </a:lnTo>
                                <a:lnTo>
                                  <a:pt x="6058" y="1119"/>
                                </a:lnTo>
                                <a:lnTo>
                                  <a:pt x="4050" y="2370"/>
                                </a:lnTo>
                                <a:lnTo>
                                  <a:pt x="2370" y="4050"/>
                                </a:lnTo>
                                <a:lnTo>
                                  <a:pt x="1086" y="6058"/>
                                </a:lnTo>
                                <a:lnTo>
                                  <a:pt x="296" y="8330"/>
                                </a:lnTo>
                                <a:lnTo>
                                  <a:pt x="0" y="10800"/>
                                </a:lnTo>
                                <a:lnTo>
                                  <a:pt x="296" y="13269"/>
                                </a:lnTo>
                                <a:lnTo>
                                  <a:pt x="1086" y="15541"/>
                                </a:lnTo>
                                <a:lnTo>
                                  <a:pt x="2370" y="17550"/>
                                </a:lnTo>
                                <a:lnTo>
                                  <a:pt x="4050" y="19229"/>
                                </a:lnTo>
                                <a:lnTo>
                                  <a:pt x="6058" y="20480"/>
                                </a:lnTo>
                                <a:lnTo>
                                  <a:pt x="8297" y="21303"/>
                                </a:lnTo>
                                <a:lnTo>
                                  <a:pt x="10799" y="21600"/>
                                </a:lnTo>
                                <a:lnTo>
                                  <a:pt x="13269" y="21303"/>
                                </a:lnTo>
                                <a:lnTo>
                                  <a:pt x="15541" y="20480"/>
                                </a:lnTo>
                                <a:lnTo>
                                  <a:pt x="17517" y="19229"/>
                                </a:lnTo>
                                <a:lnTo>
                                  <a:pt x="19196" y="17550"/>
                                </a:lnTo>
                                <a:lnTo>
                                  <a:pt x="20480" y="15541"/>
                                </a:lnTo>
                                <a:lnTo>
                                  <a:pt x="21303" y="13269"/>
                                </a:lnTo>
                                <a:lnTo>
                                  <a:pt x="21567" y="10800"/>
                                </a:lnTo>
                                <a:lnTo>
                                  <a:pt x="21303" y="8330"/>
                                </a:lnTo>
                                <a:lnTo>
                                  <a:pt x="20480" y="6058"/>
                                </a:lnTo>
                                <a:lnTo>
                                  <a:pt x="19196" y="4050"/>
                                </a:lnTo>
                                <a:lnTo>
                                  <a:pt x="17517" y="2370"/>
                                </a:lnTo>
                                <a:lnTo>
                                  <a:pt x="15541" y="1119"/>
                                </a:lnTo>
                                <a:lnTo>
                                  <a:pt x="13269" y="296"/>
                                </a:lnTo>
                                <a:lnTo>
                                  <a:pt x="1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2890" y="267969"/>
                            <a:ext cx="180975" cy="1708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0" name="Text box 20"/>
                        <wps:cNvSpPr/>
                        <wps:spPr>
                          <a:xfrm rot="0">
                            <a:off x="12700" y="10159"/>
                            <a:ext cx="2080260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1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>
                              <w:pPr>
                                <w:spacing w:before="10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" o:spid="_x0000_s22" coordorigin="765,1812" coordsize="3315,5208" style="position:absolute;&#10;margin-left:38.3pt;&#10;margin-top:12.3pt;&#10;width:165.75pt;&#10;height:260.4pt;&#10;z-index:59;&#10;mso-position-horizontal:absolute;&#10;mso-position-horizontal-relative:page;&#10;mso-position-vertical:absolute;&#10;mso-wrap-distance-left:0.0pt;&#10;mso-wrap-distance-right:0.0pt;">
                <v:shape type="#_x0000_t0" id="曲线 23" o:spid="_x0000_s23" coordsize="3314,5208" path="m3221,l91,l56,6l26,26l7,55l,91l,5115l7,5152l26,5181l56,5201l91,5207l3221,5207l3257,5201l3286,5181l3306,5152l3313,5115l3313,91l3306,55l3286,26l3257,6l3221,l3221,xe" style="position:absolute;&#10;left:765;&#10;top:1812;&#10;width:3314;&#10;height:5207;" fillcolor="#D2DDF8" stroked="f" strokeweight="1.0pt">
                  <v:stroke color="#000000"/>
                </v:shape>
                <v:shape type="#_x0000_t0" id="曲线 24" o:spid="_x0000_s24" coordsize="3314,5208" path="m,91l7,55l26,26l56,6l91,l3221,l3257,6l3286,26l3306,55l3313,91l3313,5115l3306,5152l3286,5181l3257,5201l3221,5207l91,5207l56,5201l26,5181l7,5152l,5115l,91l,91xe" style="position:absolute;&#10;left:765;&#10;top:1812;&#10;width:3314;&#10;height:5207;" filled="f" stroked="t" strokeweight="0.6202362pt">
                  <v:stroke color="#B8C3DF"/>
                </v:shape>
                <v:shape type="#_x0000_t0" id="曲线 25" o:spid="_x0000_s25" coordsize="656,656" path="m327,l251,8l183,34l123,72l71,123l33,184l8,253l,328l8,403l33,472l71,532l123,584l183,622l251,647l327,656l402,647l472,622l532,584l582,532l622,472l646,403l655,328l646,253l622,184l582,123l532,72l472,34l402,8l327,l327,xe" style="position:absolute;&#10;left:996;&#10;top:2041;&#10;width:656;&#10;height:656;" fillcolor="#1B53DA" stroked="f" strokeweight="1.0pt">
                  <v:stroke color="#000000"/>
                </v:shape>
                <v:shape type="#_x0000_t75" id="Image 26" o:spid="_x0000_s26" style="position:absolute;&#10;left:1180;&#10;top:2234;&#10;width:285;&#10;height:269;" filled="f" stroked="f" strokeweight="1.0pt">
                  <v:imagedata r:id="rId6" o:title="5126516881772935562627"/>
                  <o:lock aspectratio="t"/>
                  <v:stroke color="#000000"/>
                </v:shape>
                <v:shape type="#_x0000_t202" id="Text box 27" o:spid="_x0000_s27" style="position:absolute;&#10;left:786;&#10;top:1828;&#10;width:3276;&#10;height:5175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>
                        <w:pPr>
                          <w:spacing w:before="10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>
                        <w:pPr>
                          <w:spacing w:before="239" w:line="346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0" behindDoc="1" locked="0" layoutInCell="1" hidden="0" allowOverlap="1">
                <wp:simplePos x="0" y="0"/>
                <wp:positionH relativeFrom="page">
                  <wp:posOffset>2729865</wp:posOffset>
                </wp:positionH>
                <wp:positionV relativeFrom="paragraph">
                  <wp:posOffset>156210</wp:posOffset>
                </wp:positionV>
                <wp:extent cx="2103119" cy="3307080"/>
                <wp:effectExtent l="0" t="0" r="0" b="0"/>
                <wp:wrapTopAndBottom/>
                <wp:docPr id="28" name="Combination 2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" name="Combination 29"/>
                      <wpg:cNvGrpSpPr/>
                      <wpg:grpSpPr>
                        <a:xfrm rot="0">
                          <a:off x="0" y="0"/>
                          <a:ext cx="2103119" cy="3307080"/>
                          <a:chOff x="0" y="0"/>
                          <a:chExt cx="2103119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" name="曲线 30"/>
                        <wps:cNvSpPr/>
                        <wps:spPr>
                          <a:xfrm rot="0">
                            <a:off x="0" y="0"/>
                            <a:ext cx="2103119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00" y="0"/>
                                </a:moveTo>
                                <a:lnTo>
                                  <a:pt x="593" y="0"/>
                                </a:lnTo>
                                <a:lnTo>
                                  <a:pt x="365" y="29"/>
                                </a:lnTo>
                                <a:lnTo>
                                  <a:pt x="169" y="111"/>
                                </a:lnTo>
                                <a:lnTo>
                                  <a:pt x="45" y="232"/>
                                </a:lnTo>
                                <a:lnTo>
                                  <a:pt x="0" y="381"/>
                                </a:lnTo>
                                <a:lnTo>
                                  <a:pt x="0" y="21218"/>
                                </a:lnTo>
                                <a:lnTo>
                                  <a:pt x="45" y="21367"/>
                                </a:lnTo>
                                <a:lnTo>
                                  <a:pt x="169" y="21488"/>
                                </a:lnTo>
                                <a:lnTo>
                                  <a:pt x="365" y="21570"/>
                                </a:lnTo>
                                <a:lnTo>
                                  <a:pt x="593" y="21599"/>
                                </a:lnTo>
                                <a:lnTo>
                                  <a:pt x="21000" y="21599"/>
                                </a:lnTo>
                                <a:lnTo>
                                  <a:pt x="21234" y="21570"/>
                                </a:lnTo>
                                <a:lnTo>
                                  <a:pt x="21423" y="21488"/>
                                </a:lnTo>
                                <a:lnTo>
                                  <a:pt x="21547" y="21367"/>
                                </a:lnTo>
                                <a:lnTo>
                                  <a:pt x="21599" y="21218"/>
                                </a:lnTo>
                                <a:lnTo>
                                  <a:pt x="21599" y="381"/>
                                </a:lnTo>
                                <a:lnTo>
                                  <a:pt x="21547" y="232"/>
                                </a:lnTo>
                                <a:lnTo>
                                  <a:pt x="21423" y="111"/>
                                </a:lnTo>
                                <a:lnTo>
                                  <a:pt x="21234" y="29"/>
                                </a:lnTo>
                                <a:lnTo>
                                  <a:pt x="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曲线 31"/>
                        <wps:cNvSpPr/>
                        <wps:spPr>
                          <a:xfrm rot="0">
                            <a:off x="0" y="0"/>
                            <a:ext cx="2103119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381"/>
                                </a:moveTo>
                                <a:lnTo>
                                  <a:pt x="45" y="232"/>
                                </a:lnTo>
                                <a:lnTo>
                                  <a:pt x="169" y="111"/>
                                </a:lnTo>
                                <a:lnTo>
                                  <a:pt x="365" y="29"/>
                                </a:lnTo>
                                <a:lnTo>
                                  <a:pt x="593" y="0"/>
                                </a:lnTo>
                                <a:lnTo>
                                  <a:pt x="21000" y="0"/>
                                </a:lnTo>
                                <a:lnTo>
                                  <a:pt x="21234" y="29"/>
                                </a:lnTo>
                                <a:lnTo>
                                  <a:pt x="21423" y="111"/>
                                </a:lnTo>
                                <a:lnTo>
                                  <a:pt x="21547" y="232"/>
                                </a:lnTo>
                                <a:lnTo>
                                  <a:pt x="21599" y="381"/>
                                </a:lnTo>
                                <a:lnTo>
                                  <a:pt x="21599" y="21218"/>
                                </a:lnTo>
                                <a:lnTo>
                                  <a:pt x="21547" y="21367"/>
                                </a:lnTo>
                                <a:lnTo>
                                  <a:pt x="21423" y="21488"/>
                                </a:lnTo>
                                <a:lnTo>
                                  <a:pt x="21234" y="21570"/>
                                </a:lnTo>
                                <a:lnTo>
                                  <a:pt x="21000" y="21599"/>
                                </a:lnTo>
                                <a:lnTo>
                                  <a:pt x="593" y="21599"/>
                                </a:lnTo>
                                <a:lnTo>
                                  <a:pt x="365" y="21570"/>
                                </a:lnTo>
                                <a:lnTo>
                                  <a:pt x="169" y="21488"/>
                                </a:lnTo>
                                <a:lnTo>
                                  <a:pt x="45" y="21367"/>
                                </a:lnTo>
                                <a:lnTo>
                                  <a:pt x="0" y="21218"/>
                                </a:lnTo>
                                <a:lnTo>
                                  <a:pt x="0" y="3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曲线 32"/>
                        <wps:cNvSpPr/>
                        <wps:spPr>
                          <a:xfrm rot="0">
                            <a:off x="145415" y="145414"/>
                            <a:ext cx="416560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67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67" y="0"/>
                                </a:moveTo>
                                <a:lnTo>
                                  <a:pt x="8297" y="296"/>
                                </a:lnTo>
                                <a:lnTo>
                                  <a:pt x="6025" y="1119"/>
                                </a:lnTo>
                                <a:lnTo>
                                  <a:pt x="4017" y="2370"/>
                                </a:lnTo>
                                <a:lnTo>
                                  <a:pt x="2370" y="4050"/>
                                </a:lnTo>
                                <a:lnTo>
                                  <a:pt x="1086" y="6058"/>
                                </a:lnTo>
                                <a:lnTo>
                                  <a:pt x="263" y="8330"/>
                                </a:lnTo>
                                <a:lnTo>
                                  <a:pt x="0" y="10800"/>
                                </a:lnTo>
                                <a:lnTo>
                                  <a:pt x="263" y="13269"/>
                                </a:lnTo>
                                <a:lnTo>
                                  <a:pt x="1086" y="15541"/>
                                </a:lnTo>
                                <a:lnTo>
                                  <a:pt x="2370" y="17550"/>
                                </a:lnTo>
                                <a:lnTo>
                                  <a:pt x="4017" y="19229"/>
                                </a:lnTo>
                                <a:lnTo>
                                  <a:pt x="6025" y="20480"/>
                                </a:lnTo>
                                <a:lnTo>
                                  <a:pt x="8297" y="21303"/>
                                </a:lnTo>
                                <a:lnTo>
                                  <a:pt x="10767" y="21600"/>
                                </a:lnTo>
                                <a:lnTo>
                                  <a:pt x="13269" y="21303"/>
                                </a:lnTo>
                                <a:lnTo>
                                  <a:pt x="15541" y="20480"/>
                                </a:lnTo>
                                <a:lnTo>
                                  <a:pt x="17517" y="19229"/>
                                </a:lnTo>
                                <a:lnTo>
                                  <a:pt x="19196" y="17550"/>
                                </a:lnTo>
                                <a:lnTo>
                                  <a:pt x="20480" y="15541"/>
                                </a:lnTo>
                                <a:lnTo>
                                  <a:pt x="21270" y="13269"/>
                                </a:lnTo>
                                <a:lnTo>
                                  <a:pt x="21567" y="10800"/>
                                </a:lnTo>
                                <a:lnTo>
                                  <a:pt x="21270" y="8330"/>
                                </a:lnTo>
                                <a:lnTo>
                                  <a:pt x="20480" y="6058"/>
                                </a:lnTo>
                                <a:lnTo>
                                  <a:pt x="19196" y="4050"/>
                                </a:lnTo>
                                <a:lnTo>
                                  <a:pt x="17517" y="2370"/>
                                </a:lnTo>
                                <a:lnTo>
                                  <a:pt x="15541" y="1119"/>
                                </a:lnTo>
                                <a:lnTo>
                                  <a:pt x="13269" y="296"/>
                                </a:lnTo>
                                <a:lnTo>
                                  <a:pt x="1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73050" y="263524"/>
                            <a:ext cx="161290" cy="179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5" name="Text box 35"/>
                        <wps:cNvSpPr/>
                        <wps:spPr>
                          <a:xfrm rot="0">
                            <a:off x="12699" y="10159"/>
                            <a:ext cx="2078355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6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Distracting</w:t>
                              </w:r>
                            </w:p>
                            <w:p>
                              <w:pPr>
                                <w:spacing w:before="10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Interfaces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7" o:spid="_x0000_s37" coordorigin="4299,1812" coordsize="3311,5208" style="position:absolute;&#10;margin-left:214.95pt;&#10;margin-top:12.3pt;&#10;width:165.59999pt;&#10;height:260.4pt;&#10;z-index:60;&#10;mso-position-horizontal:absolute;&#10;mso-position-horizontal-relative:page;&#10;mso-position-vertical:absolute;&#10;mso-wrap-distance-left:0.0pt;&#10;mso-wrap-distance-right:0.0pt;">
                <v:shape type="#_x0000_t0" id="曲线 38" o:spid="_x0000_s38" coordsize="3311,5208" path="m3219,l91,l56,6l26,26l7,55l,91l,5115l7,5152l26,5181l56,5201l91,5207l3219,5207l3255,5201l3284,5181l3303,5152l3311,5115l3311,91l3303,55l3284,26l3255,6l3219,l3219,xe" style="position:absolute;&#10;left:4299;&#10;top:1812;&#10;width:3311;&#10;height:5207;" fillcolor="#D2DDF8" stroked="f" strokeweight="1.0pt">
                  <v:stroke color="#000000"/>
                </v:shape>
                <v:shape type="#_x0000_t0" id="曲线 39" o:spid="_x0000_s39" coordsize="3311,5208" path="m,91l7,55l26,26l56,6l91,l3219,l3255,6l3284,26l3303,55l3311,91l3311,5115l3303,5152l3284,5181l3255,5201l3219,5207l91,5207l56,5201l26,5181l7,5152l,5115l,91l,91xe" style="position:absolute;&#10;left:4299;&#10;top:1812;&#10;width:3311;&#10;height:5207;" filled="f" stroked="t" strokeweight="0.6202362pt">
                  <v:stroke color="#B8C3DF"/>
                </v:shape>
                <v:shape type="#_x0000_t0" id="曲线 40" o:spid="_x0000_s40" coordsize="656,656" path="m326,l252,8l183,34l121,72l72,123l33,184l8,253l,328l8,403l33,472l72,532l121,584l183,622l252,647l326,656l403,647l472,622l532,584l583,532l622,472l645,403l654,328l645,253l622,184l583,123l532,72l472,34l403,8l326,l326,xe" style="position:absolute;&#10;left:4528;&#10;top:2041;&#10;width:656;&#10;height:656;" fillcolor="#1B53DA" stroked="f" strokeweight="1.0pt">
                  <v:stroke color="#000000"/>
                </v:shape>
                <v:shape type="#_x0000_t75" id="Image 41" o:spid="_x0000_s41" style="position:absolute;&#10;left:4729;&#10;top:2227;&#10;width:254;&#10;height:283;" filled="f" stroked="f" strokeweight="1.0pt">
                  <v:imagedata r:id="rId8" o:title="4883904011772935562632"/>
                  <o:lock aspectratio="t"/>
                  <v:stroke color="#000000"/>
                </v:shape>
                <v:shape type="#_x0000_t202" id="Text box 42" o:spid="_x0000_s42" style="position:absolute;&#10;left:4319;&#10;top:1828;&#10;width:3273;&#10;height:5175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Distracting</w:t>
                        </w:r>
                      </w:p>
                      <w:p>
                        <w:pPr>
                          <w:spacing w:before="10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Interfaces</w:t>
                        </w:r>
                      </w:p>
                      <w:p>
                        <w:pPr>
                          <w:spacing w:before="239" w:line="346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1" behindDoc="1" locked="0" layoutInCell="1" hidden="0" allowOverlap="1">
                <wp:simplePos x="0" y="0"/>
                <wp:positionH relativeFrom="page">
                  <wp:posOffset>4972050</wp:posOffset>
                </wp:positionH>
                <wp:positionV relativeFrom="paragraph">
                  <wp:posOffset>156210</wp:posOffset>
                </wp:positionV>
                <wp:extent cx="2105025" cy="3307080"/>
                <wp:effectExtent l="0" t="0" r="0" b="0"/>
                <wp:wrapTopAndBottom/>
                <wp:docPr id="43" name="Combination 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4" name="Combination 44"/>
                      <wpg:cNvGrpSpPr/>
                      <wpg:grpSpPr>
                        <a:xfrm rot="0">
                          <a:off x="0" y="0"/>
                          <a:ext cx="2105025" cy="3307080"/>
                          <a:chOff x="0" y="0"/>
                          <a:chExt cx="2105025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5" name="曲线 45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00" y="0"/>
                                </a:moveTo>
                                <a:lnTo>
                                  <a:pt x="599" y="0"/>
                                </a:lnTo>
                                <a:lnTo>
                                  <a:pt x="364" y="29"/>
                                </a:lnTo>
                                <a:lnTo>
                                  <a:pt x="175" y="111"/>
                                </a:lnTo>
                                <a:lnTo>
                                  <a:pt x="45" y="232"/>
                                </a:lnTo>
                                <a:lnTo>
                                  <a:pt x="0" y="381"/>
                                </a:lnTo>
                                <a:lnTo>
                                  <a:pt x="0" y="21218"/>
                                </a:lnTo>
                                <a:lnTo>
                                  <a:pt x="45" y="21367"/>
                                </a:lnTo>
                                <a:lnTo>
                                  <a:pt x="175" y="21488"/>
                                </a:lnTo>
                                <a:lnTo>
                                  <a:pt x="364" y="21570"/>
                                </a:lnTo>
                                <a:lnTo>
                                  <a:pt x="599" y="21599"/>
                                </a:lnTo>
                                <a:lnTo>
                                  <a:pt x="21000" y="21599"/>
                                </a:lnTo>
                                <a:lnTo>
                                  <a:pt x="21228" y="21570"/>
                                </a:lnTo>
                                <a:lnTo>
                                  <a:pt x="21424" y="21488"/>
                                </a:lnTo>
                                <a:lnTo>
                                  <a:pt x="21547" y="21367"/>
                                </a:lnTo>
                                <a:lnTo>
                                  <a:pt x="21593" y="21218"/>
                                </a:lnTo>
                                <a:lnTo>
                                  <a:pt x="21593" y="381"/>
                                </a:lnTo>
                                <a:lnTo>
                                  <a:pt x="21547" y="232"/>
                                </a:lnTo>
                                <a:lnTo>
                                  <a:pt x="21424" y="111"/>
                                </a:lnTo>
                                <a:lnTo>
                                  <a:pt x="21228" y="29"/>
                                </a:lnTo>
                                <a:lnTo>
                                  <a:pt x="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曲线 46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381"/>
                                </a:moveTo>
                                <a:lnTo>
                                  <a:pt x="45" y="232"/>
                                </a:lnTo>
                                <a:lnTo>
                                  <a:pt x="175" y="111"/>
                                </a:lnTo>
                                <a:lnTo>
                                  <a:pt x="364" y="29"/>
                                </a:lnTo>
                                <a:lnTo>
                                  <a:pt x="599" y="0"/>
                                </a:lnTo>
                                <a:lnTo>
                                  <a:pt x="21000" y="0"/>
                                </a:lnTo>
                                <a:lnTo>
                                  <a:pt x="21228" y="29"/>
                                </a:lnTo>
                                <a:lnTo>
                                  <a:pt x="21424" y="111"/>
                                </a:lnTo>
                                <a:lnTo>
                                  <a:pt x="21547" y="232"/>
                                </a:lnTo>
                                <a:lnTo>
                                  <a:pt x="21593" y="381"/>
                                </a:lnTo>
                                <a:lnTo>
                                  <a:pt x="21593" y="21218"/>
                                </a:lnTo>
                                <a:lnTo>
                                  <a:pt x="21547" y="21367"/>
                                </a:lnTo>
                                <a:lnTo>
                                  <a:pt x="21424" y="21488"/>
                                </a:lnTo>
                                <a:lnTo>
                                  <a:pt x="21228" y="21570"/>
                                </a:lnTo>
                                <a:lnTo>
                                  <a:pt x="21000" y="21599"/>
                                </a:lnTo>
                                <a:lnTo>
                                  <a:pt x="599" y="21599"/>
                                </a:lnTo>
                                <a:lnTo>
                                  <a:pt x="364" y="21570"/>
                                </a:lnTo>
                                <a:lnTo>
                                  <a:pt x="175" y="21488"/>
                                </a:lnTo>
                                <a:lnTo>
                                  <a:pt x="45" y="21367"/>
                                </a:lnTo>
                                <a:lnTo>
                                  <a:pt x="0" y="21218"/>
                                </a:lnTo>
                                <a:lnTo>
                                  <a:pt x="0" y="3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曲线 47"/>
                        <wps:cNvSpPr/>
                        <wps:spPr>
                          <a:xfrm rot="0">
                            <a:off x="146685" y="145414"/>
                            <a:ext cx="416560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67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67" y="0"/>
                                </a:moveTo>
                                <a:lnTo>
                                  <a:pt x="8297" y="296"/>
                                </a:lnTo>
                                <a:lnTo>
                                  <a:pt x="6025" y="1119"/>
                                </a:lnTo>
                                <a:lnTo>
                                  <a:pt x="4017" y="2370"/>
                                </a:lnTo>
                                <a:lnTo>
                                  <a:pt x="2370" y="4050"/>
                                </a:lnTo>
                                <a:lnTo>
                                  <a:pt x="1086" y="6058"/>
                                </a:lnTo>
                                <a:lnTo>
                                  <a:pt x="263" y="8330"/>
                                </a:lnTo>
                                <a:lnTo>
                                  <a:pt x="0" y="10800"/>
                                </a:lnTo>
                                <a:lnTo>
                                  <a:pt x="263" y="13269"/>
                                </a:lnTo>
                                <a:lnTo>
                                  <a:pt x="1086" y="15541"/>
                                </a:lnTo>
                                <a:lnTo>
                                  <a:pt x="2370" y="17550"/>
                                </a:lnTo>
                                <a:lnTo>
                                  <a:pt x="4017" y="19229"/>
                                </a:lnTo>
                                <a:lnTo>
                                  <a:pt x="6025" y="20480"/>
                                </a:lnTo>
                                <a:lnTo>
                                  <a:pt x="8297" y="21303"/>
                                </a:lnTo>
                                <a:lnTo>
                                  <a:pt x="10767" y="21600"/>
                                </a:lnTo>
                                <a:lnTo>
                                  <a:pt x="13236" y="21303"/>
                                </a:lnTo>
                                <a:lnTo>
                                  <a:pt x="15508" y="20480"/>
                                </a:lnTo>
                                <a:lnTo>
                                  <a:pt x="17517" y="19229"/>
                                </a:lnTo>
                                <a:lnTo>
                                  <a:pt x="19196" y="17550"/>
                                </a:lnTo>
                                <a:lnTo>
                                  <a:pt x="20480" y="15541"/>
                                </a:lnTo>
                                <a:lnTo>
                                  <a:pt x="21270" y="13269"/>
                                </a:lnTo>
                                <a:lnTo>
                                  <a:pt x="21567" y="10800"/>
                                </a:lnTo>
                                <a:lnTo>
                                  <a:pt x="21270" y="8330"/>
                                </a:lnTo>
                                <a:lnTo>
                                  <a:pt x="20480" y="6058"/>
                                </a:lnTo>
                                <a:lnTo>
                                  <a:pt x="19196" y="4050"/>
                                </a:lnTo>
                                <a:lnTo>
                                  <a:pt x="17517" y="2370"/>
                                </a:lnTo>
                                <a:lnTo>
                                  <a:pt x="15508" y="1119"/>
                                </a:lnTo>
                                <a:lnTo>
                                  <a:pt x="13236" y="296"/>
                                </a:lnTo>
                                <a:lnTo>
                                  <a:pt x="1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30" y="263524"/>
                            <a:ext cx="178435" cy="180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0" name="Text box 50"/>
                        <wps:cNvSpPr/>
                        <wps:spPr>
                          <a:xfrm rot="0">
                            <a:off x="12065" y="10159"/>
                            <a:ext cx="2080260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51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2" o:spid="_x0000_s52" coordorigin="7829,1812" coordsize="3315,5208" style="position:absolute;&#10;margin-left:391.5pt;&#10;margin-top:12.3pt;&#10;width:165.75pt;&#10;height:260.4pt;&#10;z-index:61;&#10;mso-position-horizontal:absolute;&#10;mso-position-horizontal-relative:page;&#10;mso-position-vertical:absolute;&#10;mso-wrap-distance-left:0.0pt;&#10;mso-wrap-distance-right:0.0pt;">
                <v:shape type="#_x0000_t0" id="曲线 53" o:spid="_x0000_s53" coordsize="3314,5208" path="m3222,l91,l56,6l27,26l7,55l,91l,5115l7,5152l27,5181l56,5201l91,5207l3222,5207l3257,5201l3287,5181l3307,5152l3314,5115l3314,91l3307,55l3287,26l3257,6l3222,l3222,xe" style="position:absolute;&#10;left:7829;&#10;top:1812;&#10;width:3314;&#10;height:5207;" fillcolor="#D2DDF8" stroked="f" strokeweight="1.0pt">
                  <v:stroke color="#000000"/>
                </v:shape>
                <v:shape type="#_x0000_t0" id="曲线 54" o:spid="_x0000_s54" coordsize="3314,5208" path="m,91l7,55l27,26l56,6l91,l3222,l3257,6l3287,26l3307,55l3314,91l3314,5115l3307,5152l3287,5181l3257,5201l3222,5207l91,5207l56,5201l27,5181l7,5152l,5115l,91l,91xe" style="position:absolute;&#10;left:7829;&#10;top:1812;&#10;width:3314;&#10;height:5207;" filled="f" stroked="t" strokeweight="0.6202362pt">
                  <v:stroke color="#B8C3DF"/>
                </v:shape>
                <v:shape type="#_x0000_t0" id="曲线 55" o:spid="_x0000_s55" coordsize="656,656" path="m327,l251,8l183,34l122,72l71,123l32,184l7,253l,328l7,403l32,472l71,532l122,584l183,622l251,647l327,656l402,647l471,622l532,584l582,532l621,472l645,403l655,328l645,253l621,184l582,123l532,72l471,34l402,8l327,l327,xe" style="position:absolute;&#10;left:8061;&#10;top:2041;&#10;width:656;&#10;height:656;" fillcolor="#1B53DA" stroked="f" strokeweight="1.0pt">
                  <v:stroke color="#000000"/>
                </v:shape>
                <v:shape type="#_x0000_t75" id="Image 56" o:spid="_x0000_s56" style="position:absolute;&#10;left:8248;&#10;top:2227;&#10;width:281;&#10;height:284;" filled="f" stroked="f" strokeweight="1.0pt">
                  <v:imagedata r:id="rId10" o:title="2097476181772935562637"/>
                  <o:lock aspectratio="t"/>
                  <v:stroke color="#000000"/>
                </v:shape>
                <v:shape type="#_x0000_t202" id="Text box 57" o:spid="_x0000_s57" style="position:absolute;&#10;left:7849;&#10;top:1828;&#10;width:3275;&#10;height:5175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>
                        <w:pPr>
                          <w:spacing w:before="239" w:line="346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5"/>
        <w:rPr>
          <w:rFonts w:ascii="Century Gothic" w:hAnsi="Century Gothic"/>
          <w:sz w:val="19"/>
        </w:rPr>
      </w:pPr>
    </w:p>
    <w:p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4"/>
          <w:sz w:val="27"/>
        </w:rPr>
        <w:t>core</w:t>
      </w:r>
      <w:r>
        <w:rPr>
          <w:color w:val="404154"/>
          <w:spacing w:val="-15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problem:</w:t>
      </w:r>
      <w:r>
        <w:rPr>
          <w:color w:val="404154"/>
          <w:spacing w:val="-16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helping</w:t>
      </w:r>
      <w:r>
        <w:rPr>
          <w:rFonts w:ascii="Arial" w:hAnsi="Arial"/>
          <w:b/>
          <w:color w:val="404154"/>
          <w:spacing w:val="-23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people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complete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small</w:t>
      </w:r>
      <w:r>
        <w:rPr>
          <w:rFonts w:ascii="Arial" w:hAnsi="Arial"/>
          <w:b/>
          <w:color w:val="404154"/>
          <w:spacing w:val="-21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day-to-day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tasks</w:t>
      </w:r>
      <w:r>
        <w:rPr>
          <w:color w:val="404154"/>
          <w:spacing w:val="-2"/>
          <w:w w:val="104"/>
          <w:sz w:val="27"/>
        </w:rPr>
        <w:t>.</w:t>
      </w:r>
      <w:r>
        <w:rPr>
          <w:color w:val="404154"/>
          <w:spacing w:val="-16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The</w:t>
      </w:r>
      <w:r>
        <w:rPr>
          <w:color w:val="404154"/>
          <w:spacing w:val="-11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gap</w:t>
      </w:r>
      <w:r>
        <w:rPr>
          <w:color w:val="404154"/>
          <w:spacing w:val="-11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>
      <w:pPr>
        <w:spacing w:line="343" w:lineRule="auto"/>
        <w:rPr>
          <w:sz w:val="2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  <w:w w:val="104"/>
        </w:rPr>
        <w:t>Target</w:t>
      </w:r>
      <w:r>
        <w:rPr>
          <w:color w:val="1B1B27"/>
          <w:spacing w:val="-18"/>
          <w:w w:val="104"/>
        </w:rPr>
        <w:t xml:space="preserve"> </w:t>
      </w:r>
      <w:r>
        <w:rPr>
          <w:color w:val="1B1B27"/>
          <w:w w:val="104"/>
        </w:rPr>
        <w:t>Users</w:t>
      </w:r>
      <w:r>
        <w:rPr>
          <w:color w:val="1B1B27"/>
          <w:spacing w:val="-17"/>
          <w:w w:val="104"/>
        </w:rPr>
        <w:t xml:space="preserve"> </w:t>
      </w:r>
      <w:r>
        <w:rPr>
          <w:color w:val="1B1B27"/>
          <w:w w:val="104"/>
        </w:rPr>
        <w:t>&amp;</w:t>
      </w:r>
      <w:r>
        <w:rPr>
          <w:color w:val="1B1B27"/>
          <w:spacing w:val="-17"/>
          <w:w w:val="104"/>
        </w:rPr>
        <w:t xml:space="preserve"> </w:t>
      </w:r>
      <w:r>
        <w:rPr>
          <w:color w:val="1B1B27"/>
          <w:spacing w:val="-2"/>
          <w:w w:val="104"/>
        </w:rPr>
        <w:t>Needs</w:t>
      </w:r>
    </w:p>
    <w:p>
      <w:pPr>
        <w:pStyle w:val="15"/>
        <w:rPr>
          <w:rFonts w:ascii="Century Gothic" w:hAnsi="Century Gothic"/>
          <w:sz w:val="20"/>
        </w:rPr>
      </w:pPr>
    </w:p>
    <w:p>
      <w:pPr>
        <w:pStyle w:val="15"/>
        <w:spacing w:before="11"/>
        <w:rPr>
          <w:rFonts w:ascii="Century Gothic" w:hAnsi="Century Gothic"/>
          <w:sz w:val="19"/>
        </w:rPr>
      </w:pPr>
    </w:p>
    <w:p>
      <w:pPr>
        <w:rPr>
          <w:rFonts w:ascii="Century Gothic" w:hAnsi="Century Gothic"/>
          <w:sz w:val="19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3"/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8" name="Rectangle 5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59" o:spid="_x0000_s59" fillcolor="#F8F8FF" stroked="f" strokeweight="1.0pt" style="position:absolute;&#10;margin-left:0.0pt;&#10;margin-top:0.0pt;&#10;width:595.45pt;&#10;height:841.7pt;&#10;z-index:-41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60" name="Combination 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1" name="Combination 61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63" name="Image 63">
                            <a:hlinkClick r:id="rId12"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4" name="Rectangle 64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6" o:spid="_x0000_s66" coordorigin="8715,15975" coordsize="3195,856" style="position:absolute;&#10;margin-left:435.8pt;&#10;margin-top:798.8pt;&#10;width:159.75pt;&#10;height:42.849964pt;&#10;z-index:6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67" o:spid="_x0000_s67" style="position:absolute;&#10;left:9088;&#10;top:16077;&#10;width:2712;&#10;height:648;" filled="f" stroked="f" strokeweight="1.0pt" href="https://gamma.app/?utm_source=made-with-gamma">
                  <v:imagedata r:id="rId13" o:title="7316988471772935562645"/>
                  <o:lock aspectratio="t"/>
                  <v:stroke color="#000000"/>
                </v:shape>
                <v:rect type="#_x0000_t1" id="Rectangle 68" o:spid="_x0000_s68" style="position:absolute;&#10;left:8715;&#10;top:15975;&#10;width:3194;&#10;height:856;" fillcolor="#F8F8FF" stroked="f" strokeweight="1.0pt">
                  <v:stroke color="#000000"/>
                </v:rect>
                <v:rect type="#_x0000_t1" id="Rectangle 69" o:spid="_x0000_s69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Primary</w:t>
      </w:r>
      <w:r>
        <w:rPr>
          <w:color w:val="1B1B27"/>
          <w:spacing w:val="54"/>
          <w:w w:val="104"/>
        </w:rPr>
        <w:t xml:space="preserve"> </w:t>
      </w:r>
      <w:r>
        <w:rPr>
          <w:color w:val="1B1B27"/>
          <w:spacing w:val="-2"/>
          <w:w w:val="104"/>
        </w:rPr>
        <w:t>Audience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>
      <w:pPr>
        <w:pStyle w:val="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325" w:line="343" w:lineRule="auto"/>
        <w:ind w:left="685"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2" w:line="343" w:lineRule="auto"/>
        <w:ind w:left="685" w:right="873" w:hanging="541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left="685"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237" w:lineRule="exact"/>
        <w:ind w:left="685"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103" w:line="343" w:lineRule="auto"/>
        <w:ind w:left="685"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594" w:equalWidth="0">
            <w:col w:w="4869" w:space="594"/>
            <w:col w:w="5197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" name="Rectangle 7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71" o:spid="_x0000_s71" fillcolor="#F8F8FF" stroked="f" strokeweight="1.0pt" style="position:absolute;&#10;margin-left:0.0pt;&#10;margin-top:0.0pt;&#10;width:595.45pt;&#10;height:841.7pt;&#10;z-index:-40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8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72" name="Combination 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3" name="Combination 73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5" name="Image 75">
                            <a:hlinkClick r:id="rId15"/>
                          </pic:cNvPr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6" name="Rectangle 76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78" o:spid="_x0000_s78" coordorigin="8715,15975" coordsize="3195,856" style="position:absolute;&#10;margin-left:435.8pt;&#10;margin-top:798.8pt;&#10;width:159.75pt;&#10;height:42.849964pt;&#10;z-index:6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79" o:spid="_x0000_s79" style="position:absolute;&#10;left:9088;&#10;top:16077;&#10;width:2712;&#10;height:648;" filled="f" stroked="f" strokeweight="1.0pt" href="https://gamma.app/?utm_source=made-with-gamma">
                  <v:imagedata r:id="rId16" o:title="2561723161772935562656"/>
                  <o:lock aspectratio="t"/>
                  <v:stroke color="#000000"/>
                </v:shape>
                <v:rect type="#_x0000_t1" id="Rectangle 80" o:spid="_x0000_s80" style="position:absolute;&#10;left:8715;&#10;top:15975;&#10;width:3194;&#10;height:856;" fillcolor="#F8F8FF" stroked="f" strokeweight="1.0pt">
                  <v:stroke color="#000000"/>
                </v:rect>
                <v:rect type="#_x0000_t1" id="Rectangle 81" o:spid="_x0000_s81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>
      <w:pPr>
        <w:pStyle w:val="15"/>
        <w:spacing w:before="2"/>
        <w:rPr>
          <w:sz w:val="10"/>
        </w:rPr>
      </w:pPr>
      <w:r>
        <mc:AlternateContent>
          <mc:Choice Requires="wps">
            <w:drawing>
              <wp:anchor distT="0" distB="0" distL="0" distR="0" simplePos="0" relativeHeight="64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96520</wp:posOffset>
                </wp:positionV>
                <wp:extent cx="3225165" cy="2135505"/>
                <wp:effectExtent l="0" t="0" r="0" b="0"/>
                <wp:wrapTopAndBottom/>
                <wp:docPr id="82" name="Combination 8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3" name="Combination 83"/>
                      <wpg:cNvGrpSpPr/>
                      <wpg:grpSpPr>
                        <a:xfrm rot="0">
                          <a:off x="0" y="0"/>
                          <a:ext cx="3225165" cy="2135505"/>
                          <a:chOff x="0" y="0"/>
                          <a:chExt cx="322516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4" name="曲线 84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4" y="0"/>
                                </a:moveTo>
                                <a:lnTo>
                                  <a:pt x="387" y="0"/>
                                </a:lnTo>
                                <a:lnTo>
                                  <a:pt x="238" y="44"/>
                                </a:lnTo>
                                <a:lnTo>
                                  <a:pt x="110" y="173"/>
                                </a:lnTo>
                                <a:lnTo>
                                  <a:pt x="29" y="359"/>
                                </a:lnTo>
                                <a:lnTo>
                                  <a:pt x="0" y="590"/>
                                </a:lnTo>
                                <a:lnTo>
                                  <a:pt x="0" y="21009"/>
                                </a:lnTo>
                                <a:lnTo>
                                  <a:pt x="29" y="21240"/>
                                </a:lnTo>
                                <a:lnTo>
                                  <a:pt x="110" y="21426"/>
                                </a:lnTo>
                                <a:lnTo>
                                  <a:pt x="238" y="21548"/>
                                </a:lnTo>
                                <a:lnTo>
                                  <a:pt x="387" y="21600"/>
                                </a:lnTo>
                                <a:lnTo>
                                  <a:pt x="21204" y="21600"/>
                                </a:lnTo>
                                <a:lnTo>
                                  <a:pt x="21357" y="21548"/>
                                </a:lnTo>
                                <a:lnTo>
                                  <a:pt x="21480" y="21426"/>
                                </a:lnTo>
                                <a:lnTo>
                                  <a:pt x="21565" y="21240"/>
                                </a:lnTo>
                                <a:lnTo>
                                  <a:pt x="21595" y="21009"/>
                                </a:lnTo>
                                <a:lnTo>
                                  <a:pt x="21595" y="590"/>
                                </a:lnTo>
                                <a:lnTo>
                                  <a:pt x="21565" y="359"/>
                                </a:lnTo>
                                <a:lnTo>
                                  <a:pt x="21480" y="173"/>
                                </a:lnTo>
                                <a:lnTo>
                                  <a:pt x="21357" y="44"/>
                                </a:lnTo>
                                <a:lnTo>
                                  <a:pt x="2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曲线 85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90"/>
                                </a:moveTo>
                                <a:lnTo>
                                  <a:pt x="29" y="359"/>
                                </a:lnTo>
                                <a:lnTo>
                                  <a:pt x="110" y="173"/>
                                </a:lnTo>
                                <a:lnTo>
                                  <a:pt x="238" y="44"/>
                                </a:lnTo>
                                <a:lnTo>
                                  <a:pt x="387" y="0"/>
                                </a:lnTo>
                                <a:lnTo>
                                  <a:pt x="21204" y="0"/>
                                </a:lnTo>
                                <a:lnTo>
                                  <a:pt x="21357" y="44"/>
                                </a:lnTo>
                                <a:lnTo>
                                  <a:pt x="21480" y="173"/>
                                </a:lnTo>
                                <a:lnTo>
                                  <a:pt x="21565" y="359"/>
                                </a:lnTo>
                                <a:lnTo>
                                  <a:pt x="21595" y="590"/>
                                </a:lnTo>
                                <a:lnTo>
                                  <a:pt x="21595" y="21009"/>
                                </a:lnTo>
                                <a:lnTo>
                                  <a:pt x="21565" y="21240"/>
                                </a:lnTo>
                                <a:lnTo>
                                  <a:pt x="21480" y="21426"/>
                                </a:lnTo>
                                <a:lnTo>
                                  <a:pt x="21357" y="21548"/>
                                </a:lnTo>
                                <a:lnTo>
                                  <a:pt x="21204" y="21600"/>
                                </a:lnTo>
                                <a:lnTo>
                                  <a:pt x="387" y="21600"/>
                                </a:lnTo>
                                <a:lnTo>
                                  <a:pt x="238" y="21548"/>
                                </a:lnTo>
                                <a:lnTo>
                                  <a:pt x="110" y="21426"/>
                                </a:lnTo>
                                <a:lnTo>
                                  <a:pt x="29" y="21240"/>
                                </a:lnTo>
                                <a:lnTo>
                                  <a:pt x="0" y="21009"/>
                                </a:lnTo>
                                <a:lnTo>
                                  <a:pt x="0" y="5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曲线 86"/>
                        <wps:cNvSpPr/>
                        <wps:spPr>
                          <a:xfrm rot="0">
                            <a:off x="15240" y="16510"/>
                            <a:ext cx="3194685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67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66" y="0"/>
                                </a:lnTo>
                                <a:lnTo>
                                  <a:pt x="158" y="164"/>
                                </a:lnTo>
                                <a:lnTo>
                                  <a:pt x="77" y="592"/>
                                </a:lnTo>
                                <a:lnTo>
                                  <a:pt x="17" y="1251"/>
                                </a:lnTo>
                                <a:lnTo>
                                  <a:pt x="0" y="2041"/>
                                </a:lnTo>
                                <a:lnTo>
                                  <a:pt x="0" y="19525"/>
                                </a:lnTo>
                                <a:lnTo>
                                  <a:pt x="17" y="20315"/>
                                </a:lnTo>
                                <a:lnTo>
                                  <a:pt x="77" y="20974"/>
                                </a:lnTo>
                                <a:lnTo>
                                  <a:pt x="158" y="21402"/>
                                </a:lnTo>
                                <a:lnTo>
                                  <a:pt x="266" y="21567"/>
                                </a:lnTo>
                                <a:lnTo>
                                  <a:pt x="21329" y="21567"/>
                                </a:lnTo>
                                <a:lnTo>
                                  <a:pt x="21432" y="21402"/>
                                </a:lnTo>
                                <a:lnTo>
                                  <a:pt x="21518" y="20974"/>
                                </a:lnTo>
                                <a:lnTo>
                                  <a:pt x="21574" y="20315"/>
                                </a:lnTo>
                                <a:lnTo>
                                  <a:pt x="21595" y="19525"/>
                                </a:lnTo>
                                <a:lnTo>
                                  <a:pt x="21595" y="2041"/>
                                </a:lnTo>
                                <a:lnTo>
                                  <a:pt x="21574" y="1251"/>
                                </a:lnTo>
                                <a:lnTo>
                                  <a:pt x="21518" y="592"/>
                                </a:lnTo>
                                <a:lnTo>
                                  <a:pt x="21432" y="164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3205" y="128904"/>
                            <a:ext cx="198755" cy="1822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9" name="Text box 89"/>
                        <wps:cNvSpPr/>
                        <wps:spPr>
                          <a:xfrm rot="0">
                            <a:off x="16510" y="12065"/>
                            <a:ext cx="3192145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90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4"/>
                                  <w:sz w:val="27"/>
                                </w:rPr>
                                <w:t>Says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1" o:spid="_x0000_s91" coordorigin="765,3085" coordsize="5079,3363" style="position:absolute;&#10;margin-left:38.25pt;&#10;margin-top:7.6pt;&#10;width:253.95001pt;&#10;height:168.15pt;&#10;z-index:64;&#10;mso-position-horizontal:absolute;&#10;mso-position-horizontal-relative:page;&#10;mso-position-vertical:absolute;&#10;mso-wrap-distance-left:0.0pt;&#10;mso-wrap-distance-right:0.0pt;">
                <v:shape type="#_x0000_t0" id="曲线 92" o:spid="_x0000_s92" coordsize="5079,3363" path="m4986,l91,l56,7l26,27l7,56l,91l,3271l7,3307l26,3335l56,3354l91,3363l4986,3363l5022,3354l5050,3335l5071,3307l5078,3271l5078,91l5071,56l5050,27l5022,7l4986,l4986,xe" style="position:absolute;&#10;left:765;&#10;top:3085;&#10;width:5079;&#10;height:3363;" fillcolor="#F8F8FF" stroked="f" strokeweight="1.0pt">
                  <v:stroke color="#000000"/>
                </v:shape>
                <v:shape type="#_x0000_t0" id="曲线 93" o:spid="_x0000_s93" coordsize="5079,3363" path="m,91l7,56l26,27l56,7l91,l4986,l5022,7l5050,27l5071,56l5078,91l5078,3271l5071,3307l5050,3335l5022,3354l4986,3363l91,3363l56,3354l26,3335l7,3307l,3271l,91l,91xe" style="position:absolute;&#10;left:765;&#10;top:3085;&#10;width:5079;&#10;height:3363;" filled="f" stroked="t" strokeweight="1.2404724pt">
                  <v:stroke color="#B8C3DF"/>
                </v:shape>
                <v:shape type="#_x0000_t0" id="曲线 94" o:spid="_x0000_s94" coordsize="5031,656" path="m4967,l61,l37,4l18,17l3,37l,61l,592l3,616l18,637l37,649l61,654l4967,654l4992,649l5011,637l5025,616l5029,592l5029,61l5025,37l5011,17l4992,4l4967,l4967,xe" style="position:absolute;&#10;left:789;&#10;top:3111;&#10;width:5031;&#10;height:656;" fillcolor="#D2DDF8" stroked="f" strokeweight="1.0pt">
                  <v:stroke color="#000000"/>
                </v:shape>
                <v:shape type="#_x0000_t75" id="Image 95" o:spid="_x0000_s95" style="position:absolute;&#10;left:3148;&#10;top:3288;&#10;width:313;&#10;height:286;" filled="f" stroked="f" strokeweight="1.0pt">
                  <v:imagedata r:id="rId18" o:title="6824478601772935562697"/>
                  <o:lock aspectratio="t"/>
                  <v:stroke color="#000000"/>
                </v:shape>
                <v:shape type="#_x0000_t202" id="Text box 96" o:spid="_x0000_s96" style="position:absolute;&#10;left:791;&#10;top:3104;&#10;width:5027;&#10;height:3323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4"/>
                            <w:sz w:val="27"/>
                          </w:rPr>
                          <w:t>Says</w:t>
                        </w:r>
                      </w:p>
                      <w:p>
                        <w:pPr>
                          <w:spacing w:before="239" w:line="346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5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96520</wp:posOffset>
                </wp:positionV>
                <wp:extent cx="3226435" cy="2135505"/>
                <wp:effectExtent l="0" t="0" r="0" b="0"/>
                <wp:wrapTopAndBottom/>
                <wp:docPr id="97" name="Combination 9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8" name="Combination 98"/>
                      <wpg:cNvGrpSpPr/>
                      <wpg:grpSpPr>
                        <a:xfrm rot="0">
                          <a:off x="0" y="0"/>
                          <a:ext cx="3226435" cy="2135505"/>
                          <a:chOff x="0" y="0"/>
                          <a:chExt cx="322643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9" name="曲线 99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91" y="0"/>
                                </a:lnTo>
                                <a:lnTo>
                                  <a:pt x="238" y="44"/>
                                </a:lnTo>
                                <a:lnTo>
                                  <a:pt x="114" y="173"/>
                                </a:lnTo>
                                <a:lnTo>
                                  <a:pt x="34" y="359"/>
                                </a:lnTo>
                                <a:lnTo>
                                  <a:pt x="0" y="590"/>
                                </a:lnTo>
                                <a:lnTo>
                                  <a:pt x="0" y="21009"/>
                                </a:lnTo>
                                <a:lnTo>
                                  <a:pt x="34" y="21240"/>
                                </a:lnTo>
                                <a:lnTo>
                                  <a:pt x="114" y="21426"/>
                                </a:lnTo>
                                <a:lnTo>
                                  <a:pt x="238" y="21548"/>
                                </a:lnTo>
                                <a:lnTo>
                                  <a:pt x="391" y="21600"/>
                                </a:lnTo>
                                <a:lnTo>
                                  <a:pt x="21208" y="21600"/>
                                </a:lnTo>
                                <a:lnTo>
                                  <a:pt x="21361" y="21548"/>
                                </a:lnTo>
                                <a:lnTo>
                                  <a:pt x="21485" y="21426"/>
                                </a:lnTo>
                                <a:lnTo>
                                  <a:pt x="21570" y="21240"/>
                                </a:lnTo>
                                <a:lnTo>
                                  <a:pt x="21600" y="21009"/>
                                </a:lnTo>
                                <a:lnTo>
                                  <a:pt x="21600" y="590"/>
                                </a:lnTo>
                                <a:lnTo>
                                  <a:pt x="21570" y="359"/>
                                </a:lnTo>
                                <a:lnTo>
                                  <a:pt x="21485" y="173"/>
                                </a:lnTo>
                                <a:lnTo>
                                  <a:pt x="21361" y="44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曲线 100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90"/>
                                </a:moveTo>
                                <a:lnTo>
                                  <a:pt x="34" y="359"/>
                                </a:lnTo>
                                <a:lnTo>
                                  <a:pt x="114" y="173"/>
                                </a:lnTo>
                                <a:lnTo>
                                  <a:pt x="238" y="44"/>
                                </a:lnTo>
                                <a:lnTo>
                                  <a:pt x="391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44"/>
                                </a:lnTo>
                                <a:lnTo>
                                  <a:pt x="21485" y="173"/>
                                </a:lnTo>
                                <a:lnTo>
                                  <a:pt x="21570" y="359"/>
                                </a:lnTo>
                                <a:lnTo>
                                  <a:pt x="21600" y="590"/>
                                </a:lnTo>
                                <a:lnTo>
                                  <a:pt x="21600" y="21009"/>
                                </a:lnTo>
                                <a:lnTo>
                                  <a:pt x="21570" y="21240"/>
                                </a:lnTo>
                                <a:lnTo>
                                  <a:pt x="21485" y="21426"/>
                                </a:lnTo>
                                <a:lnTo>
                                  <a:pt x="21361" y="21548"/>
                                </a:lnTo>
                                <a:lnTo>
                                  <a:pt x="21208" y="21600"/>
                                </a:lnTo>
                                <a:lnTo>
                                  <a:pt x="391" y="21600"/>
                                </a:lnTo>
                                <a:lnTo>
                                  <a:pt x="238" y="21548"/>
                                </a:lnTo>
                                <a:lnTo>
                                  <a:pt x="114" y="21426"/>
                                </a:lnTo>
                                <a:lnTo>
                                  <a:pt x="34" y="21240"/>
                                </a:lnTo>
                                <a:lnTo>
                                  <a:pt x="0" y="21009"/>
                                </a:lnTo>
                                <a:lnTo>
                                  <a:pt x="0" y="5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曲线 101"/>
                        <wps:cNvSpPr/>
                        <wps:spPr>
                          <a:xfrm rot="0">
                            <a:off x="16510" y="16510"/>
                            <a:ext cx="3194684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67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66" y="0"/>
                                </a:lnTo>
                                <a:lnTo>
                                  <a:pt x="163" y="164"/>
                                </a:lnTo>
                                <a:lnTo>
                                  <a:pt x="77" y="592"/>
                                </a:lnTo>
                                <a:lnTo>
                                  <a:pt x="21" y="1251"/>
                                </a:lnTo>
                                <a:lnTo>
                                  <a:pt x="0" y="2041"/>
                                </a:lnTo>
                                <a:lnTo>
                                  <a:pt x="0" y="19525"/>
                                </a:lnTo>
                                <a:lnTo>
                                  <a:pt x="21" y="20315"/>
                                </a:lnTo>
                                <a:lnTo>
                                  <a:pt x="77" y="20974"/>
                                </a:lnTo>
                                <a:lnTo>
                                  <a:pt x="163" y="21402"/>
                                </a:lnTo>
                                <a:lnTo>
                                  <a:pt x="266" y="21567"/>
                                </a:lnTo>
                                <a:lnTo>
                                  <a:pt x="21329" y="21567"/>
                                </a:lnTo>
                                <a:lnTo>
                                  <a:pt x="21432" y="21402"/>
                                </a:lnTo>
                                <a:lnTo>
                                  <a:pt x="21518" y="20974"/>
                                </a:lnTo>
                                <a:lnTo>
                                  <a:pt x="21574" y="20315"/>
                                </a:lnTo>
                                <a:lnTo>
                                  <a:pt x="21595" y="19525"/>
                                </a:lnTo>
                                <a:lnTo>
                                  <a:pt x="21595" y="2041"/>
                                </a:lnTo>
                                <a:lnTo>
                                  <a:pt x="21574" y="1251"/>
                                </a:lnTo>
                                <a:lnTo>
                                  <a:pt x="21518" y="592"/>
                                </a:lnTo>
                                <a:lnTo>
                                  <a:pt x="21432" y="164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43050" y="120014"/>
                            <a:ext cx="141604" cy="2006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4" name="Text box 104"/>
                        <wps:cNvSpPr/>
                        <wps:spPr>
                          <a:xfrm rot="0">
                            <a:off x="16510" y="12065"/>
                            <a:ext cx="3194049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05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6" o:spid="_x0000_s106" coordorigin="6062,3085" coordsize="5081,3363" style="position:absolute;&#10;margin-left:303.1pt;&#10;margin-top:7.6pt;&#10;width:254.05pt;&#10;height:168.15pt;&#10;z-index:65;&#10;mso-position-horizontal:absolute;&#10;mso-position-horizontal-relative:page;&#10;mso-position-vertical:absolute;&#10;mso-wrap-distance-left:0.0pt;&#10;mso-wrap-distance-right:0.0pt;">
                <v:shape type="#_x0000_t0" id="曲线 107" o:spid="_x0000_s107" coordsize="5081,3363" path="m4988,l91,l56,7l26,27l8,56l,91l,3271l8,3307l26,3335l56,3354l91,3363l4988,3363l5024,3354l5053,3335l5073,3307l5080,3271l5080,91l5073,56l5053,27l5024,7l4988,l4988,xe" style="position:absolute;&#10;left:6062;&#10;top:3085;&#10;width:5081;&#10;height:3363;" fillcolor="#F8F8FF" stroked="f" strokeweight="1.0pt">
                  <v:stroke color="#000000"/>
                </v:shape>
                <v:shape type="#_x0000_t0" id="曲线 108" o:spid="_x0000_s108" coordsize="5081,3363" path="m,91l8,56l26,27l56,7l91,l4988,l5024,7l5053,27l5073,56l5080,91l5080,3271l5073,3307l5053,3335l5024,3354l4988,3363l91,3363l56,3354l26,3335l8,3307l,3271l,91l,91xe" style="position:absolute;&#10;left:6062;&#10;top:3085;&#10;width:5081;&#10;height:3363;" filled="f" stroked="t" strokeweight="1.2404724pt">
                  <v:stroke color="#B8C3DF"/>
                </v:shape>
                <v:shape type="#_x0000_t0" id="曲线 109" o:spid="_x0000_s109" coordsize="5030,656" path="m4967,l61,l38,4l17,17l5,37l,61l,592l5,616l17,637l38,649l61,654l4967,654l4991,649l5011,637l5024,616l5029,592l5029,61l5024,37l5011,17l4991,4l4967,l4967,xe" style="position:absolute;&#10;left:6088;&#10;top:3111;&#10;width:5030;&#10;height:656;" fillcolor="#D2DDF8" stroked="f" strokeweight="1.0pt">
                  <v:stroke color="#000000"/>
                </v:shape>
                <v:shape type="#_x0000_t75" id="Image 110" o:spid="_x0000_s110" style="position:absolute;&#10;left:8492;&#10;top:3274;&#10;width:222;&#10;height:315;" filled="f" stroked="f" strokeweight="1.0pt">
                  <v:imagedata r:id="rId20" o:title="3464470491772935562702"/>
                  <o:lock aspectratio="t"/>
                  <v:stroke color="#000000"/>
                </v:shape>
                <v:shape type="#_x0000_t202" id="Text box 111" o:spid="_x0000_s111" style="position:absolute;&#10;left:6088;&#10;top:3104;&#10;width:5030;&#10;height:3323;&#10;mso-wrap-style:square;" filled="f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>
                        <w:pPr>
                          <w:spacing w:before="239" w:line="346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6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2369820</wp:posOffset>
                </wp:positionV>
                <wp:extent cx="3225165" cy="2135505"/>
                <wp:effectExtent l="0" t="0" r="0" b="0"/>
                <wp:wrapTopAndBottom/>
                <wp:docPr id="112" name="Combination 1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3" name="Combination 113"/>
                      <wpg:cNvGrpSpPr/>
                      <wpg:grpSpPr>
                        <a:xfrm rot="0">
                          <a:off x="0" y="0"/>
                          <a:ext cx="3225165" cy="2135505"/>
                          <a:chOff x="0" y="0"/>
                          <a:chExt cx="322516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4" name="曲线 114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94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4" y="0"/>
                                </a:moveTo>
                                <a:lnTo>
                                  <a:pt x="387" y="0"/>
                                </a:lnTo>
                                <a:lnTo>
                                  <a:pt x="238" y="44"/>
                                </a:lnTo>
                                <a:lnTo>
                                  <a:pt x="110" y="166"/>
                                </a:lnTo>
                                <a:lnTo>
                                  <a:pt x="29" y="359"/>
                                </a:lnTo>
                                <a:lnTo>
                                  <a:pt x="0" y="584"/>
                                </a:lnTo>
                                <a:lnTo>
                                  <a:pt x="0" y="21002"/>
                                </a:lnTo>
                                <a:lnTo>
                                  <a:pt x="29" y="21233"/>
                                </a:lnTo>
                                <a:lnTo>
                                  <a:pt x="110" y="21420"/>
                                </a:lnTo>
                                <a:lnTo>
                                  <a:pt x="238" y="21548"/>
                                </a:lnTo>
                                <a:lnTo>
                                  <a:pt x="387" y="21593"/>
                                </a:lnTo>
                                <a:lnTo>
                                  <a:pt x="21204" y="21593"/>
                                </a:lnTo>
                                <a:lnTo>
                                  <a:pt x="21357" y="21548"/>
                                </a:lnTo>
                                <a:lnTo>
                                  <a:pt x="21480" y="21420"/>
                                </a:lnTo>
                                <a:lnTo>
                                  <a:pt x="21565" y="21233"/>
                                </a:lnTo>
                                <a:lnTo>
                                  <a:pt x="21595" y="21002"/>
                                </a:lnTo>
                                <a:lnTo>
                                  <a:pt x="21595" y="584"/>
                                </a:lnTo>
                                <a:lnTo>
                                  <a:pt x="21565" y="359"/>
                                </a:lnTo>
                                <a:lnTo>
                                  <a:pt x="21480" y="166"/>
                                </a:lnTo>
                                <a:lnTo>
                                  <a:pt x="21357" y="44"/>
                                </a:lnTo>
                                <a:lnTo>
                                  <a:pt x="2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曲线 115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94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84"/>
                                </a:moveTo>
                                <a:lnTo>
                                  <a:pt x="29" y="359"/>
                                </a:lnTo>
                                <a:lnTo>
                                  <a:pt x="110" y="166"/>
                                </a:lnTo>
                                <a:lnTo>
                                  <a:pt x="238" y="44"/>
                                </a:lnTo>
                                <a:lnTo>
                                  <a:pt x="387" y="0"/>
                                </a:lnTo>
                                <a:lnTo>
                                  <a:pt x="21204" y="0"/>
                                </a:lnTo>
                                <a:lnTo>
                                  <a:pt x="21357" y="44"/>
                                </a:lnTo>
                                <a:lnTo>
                                  <a:pt x="21480" y="166"/>
                                </a:lnTo>
                                <a:lnTo>
                                  <a:pt x="21565" y="359"/>
                                </a:lnTo>
                                <a:lnTo>
                                  <a:pt x="21595" y="584"/>
                                </a:lnTo>
                                <a:lnTo>
                                  <a:pt x="21595" y="21002"/>
                                </a:lnTo>
                                <a:lnTo>
                                  <a:pt x="21565" y="21233"/>
                                </a:lnTo>
                                <a:lnTo>
                                  <a:pt x="21480" y="21420"/>
                                </a:lnTo>
                                <a:lnTo>
                                  <a:pt x="21357" y="21548"/>
                                </a:lnTo>
                                <a:lnTo>
                                  <a:pt x="21204" y="21593"/>
                                </a:lnTo>
                                <a:lnTo>
                                  <a:pt x="387" y="21593"/>
                                </a:lnTo>
                                <a:lnTo>
                                  <a:pt x="238" y="21548"/>
                                </a:lnTo>
                                <a:lnTo>
                                  <a:pt x="110" y="21420"/>
                                </a:lnTo>
                                <a:lnTo>
                                  <a:pt x="29" y="21233"/>
                                </a:lnTo>
                                <a:lnTo>
                                  <a:pt x="0" y="21002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曲线 116"/>
                        <wps:cNvSpPr/>
                        <wps:spPr>
                          <a:xfrm rot="0">
                            <a:off x="15240" y="16510"/>
                            <a:ext cx="3194685" cy="41655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67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66" y="0"/>
                                </a:lnTo>
                                <a:lnTo>
                                  <a:pt x="158" y="164"/>
                                </a:lnTo>
                                <a:lnTo>
                                  <a:pt x="77" y="592"/>
                                </a:lnTo>
                                <a:lnTo>
                                  <a:pt x="17" y="1251"/>
                                </a:lnTo>
                                <a:lnTo>
                                  <a:pt x="0" y="2041"/>
                                </a:lnTo>
                                <a:lnTo>
                                  <a:pt x="0" y="19525"/>
                                </a:lnTo>
                                <a:lnTo>
                                  <a:pt x="17" y="20315"/>
                                </a:lnTo>
                                <a:lnTo>
                                  <a:pt x="77" y="20974"/>
                                </a:lnTo>
                                <a:lnTo>
                                  <a:pt x="158" y="21402"/>
                                </a:lnTo>
                                <a:lnTo>
                                  <a:pt x="266" y="21567"/>
                                </a:lnTo>
                                <a:lnTo>
                                  <a:pt x="21329" y="21567"/>
                                </a:lnTo>
                                <a:lnTo>
                                  <a:pt x="21432" y="21402"/>
                                </a:lnTo>
                                <a:lnTo>
                                  <a:pt x="21518" y="20974"/>
                                </a:lnTo>
                                <a:lnTo>
                                  <a:pt x="21574" y="20315"/>
                                </a:lnTo>
                                <a:lnTo>
                                  <a:pt x="21595" y="19525"/>
                                </a:lnTo>
                                <a:lnTo>
                                  <a:pt x="21595" y="2041"/>
                                </a:lnTo>
                                <a:lnTo>
                                  <a:pt x="21574" y="1251"/>
                                </a:lnTo>
                                <a:lnTo>
                                  <a:pt x="21518" y="592"/>
                                </a:lnTo>
                                <a:lnTo>
                                  <a:pt x="21432" y="164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4475" y="120014"/>
                            <a:ext cx="196849" cy="2000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9" name="Text box 119"/>
                        <wps:cNvSpPr/>
                        <wps:spPr>
                          <a:xfrm rot="0">
                            <a:off x="16510" y="12699"/>
                            <a:ext cx="3192145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20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4"/>
                                  <w:sz w:val="27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1" o:spid="_x0000_s121" coordorigin="765,6665" coordsize="5079,3363" style="position:absolute;&#10;margin-left:38.25pt;&#10;margin-top:186.6pt;&#10;width:253.95001pt;&#10;height:168.15pt;&#10;z-index:66;&#10;mso-position-horizontal:absolute;&#10;mso-position-horizontal-relative:page;&#10;mso-position-vertical:absolute;&#10;mso-wrap-distance-left:0.0pt;&#10;mso-wrap-distance-right:0.0pt;">
                <v:shape type="#_x0000_t0" id="曲线 122" o:spid="_x0000_s122" coordsize="5079,3363" path="m4986,l91,l56,7l26,26l7,55l,90l,3269l7,3305l26,3334l56,3354l91,3361l4986,3361l5022,3354l5050,3334l5071,3305l5078,3269l5078,90l5071,55l5050,26l5022,7l4986,l4986,xe" style="position:absolute;&#10;left:765;&#10;top:6665;&#10;width:5079;&#10;height:3362;" fillcolor="#F8F8FF" stroked="f" strokeweight="1.0pt">
                  <v:stroke color="#000000"/>
                </v:shape>
                <v:shape type="#_x0000_t0" id="曲线 123" o:spid="_x0000_s123" coordsize="5079,3363" path="m,90l7,55l26,26l56,7l91,l4986,l5022,7l5050,26l5071,55l5078,90l5078,3269l5071,3305l5050,3334l5022,3354l4986,3361l91,3361l56,3354l26,3334l7,3305l,3269l,90l,90xe" style="position:absolute;&#10;left:765;&#10;top:6665;&#10;width:5079;&#10;height:3362;" filled="f" stroked="t" strokeweight="1.2404724pt">
                  <v:stroke color="#B8C3DF"/>
                </v:shape>
                <v:shape type="#_x0000_t0" id="曲线 124" o:spid="_x0000_s124" coordsize="5031,655" path="m4967,l61,l37,5l18,17l3,38l,61l,592l3,617l18,636l37,649l61,654l4967,654l4992,649l5011,636l5025,617l5029,592l5029,61l5025,38l5011,17l4992,5l4967,l4967,xe" style="position:absolute;&#10;left:789;&#10;top:6691;&#10;width:5031;&#10;height:656;" fillcolor="#D2DDF8" stroked="f" strokeweight="1.0pt">
                  <v:stroke color="#000000"/>
                </v:shape>
                <v:shape type="#_x0000_t75" id="Image 125" o:spid="_x0000_s125" style="position:absolute;&#10;left:3150;&#10;top:6854;&#10;width:309;&#10;height:314;" filled="f" stroked="f" strokeweight="1.0pt">
                  <v:imagedata r:id="rId22" o:title="2254805211772935562708"/>
                  <o:lock aspectratio="t"/>
                  <v:stroke color="#000000"/>
                </v:shape>
                <v:shape type="#_x0000_t202" id="Text box 126" o:spid="_x0000_s126" style="position:absolute;&#10;left:791;&#10;top:6685;&#10;width:5027;&#10;height:3324;&#10;mso-wrap-style:square;" filled="f" stroked="f" strokeweight="1.0pt">
                  <v:textbox id="862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4"/>
                            <w:sz w:val="27"/>
                          </w:rPr>
                          <w:t>Does</w:t>
                        </w:r>
                      </w:p>
                      <w:p>
                        <w:pPr>
                          <w:spacing w:before="239" w:line="346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7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2369820</wp:posOffset>
                </wp:positionV>
                <wp:extent cx="3226435" cy="2135505"/>
                <wp:effectExtent l="0" t="0" r="0" b="0"/>
                <wp:wrapTopAndBottom/>
                <wp:docPr id="127" name="Combination 1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8" name="Combination 128"/>
                      <wpg:cNvGrpSpPr/>
                      <wpg:grpSpPr>
                        <a:xfrm rot="0">
                          <a:off x="0" y="0"/>
                          <a:ext cx="3226435" cy="2135505"/>
                          <a:chOff x="0" y="0"/>
                          <a:chExt cx="322643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9" name="曲线 129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4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91" y="0"/>
                                </a:lnTo>
                                <a:lnTo>
                                  <a:pt x="238" y="44"/>
                                </a:lnTo>
                                <a:lnTo>
                                  <a:pt x="114" y="166"/>
                                </a:lnTo>
                                <a:lnTo>
                                  <a:pt x="34" y="359"/>
                                </a:lnTo>
                                <a:lnTo>
                                  <a:pt x="0" y="584"/>
                                </a:lnTo>
                                <a:lnTo>
                                  <a:pt x="0" y="21002"/>
                                </a:lnTo>
                                <a:lnTo>
                                  <a:pt x="34" y="21233"/>
                                </a:lnTo>
                                <a:lnTo>
                                  <a:pt x="114" y="21420"/>
                                </a:lnTo>
                                <a:lnTo>
                                  <a:pt x="238" y="21548"/>
                                </a:lnTo>
                                <a:lnTo>
                                  <a:pt x="391" y="21593"/>
                                </a:lnTo>
                                <a:lnTo>
                                  <a:pt x="21208" y="21593"/>
                                </a:lnTo>
                                <a:lnTo>
                                  <a:pt x="21361" y="21548"/>
                                </a:lnTo>
                                <a:lnTo>
                                  <a:pt x="21485" y="21420"/>
                                </a:lnTo>
                                <a:lnTo>
                                  <a:pt x="21570" y="21233"/>
                                </a:lnTo>
                                <a:lnTo>
                                  <a:pt x="21600" y="21002"/>
                                </a:lnTo>
                                <a:lnTo>
                                  <a:pt x="21600" y="584"/>
                                </a:lnTo>
                                <a:lnTo>
                                  <a:pt x="21570" y="359"/>
                                </a:lnTo>
                                <a:lnTo>
                                  <a:pt x="21485" y="166"/>
                                </a:lnTo>
                                <a:lnTo>
                                  <a:pt x="21361" y="44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曲线 130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4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84"/>
                                </a:moveTo>
                                <a:lnTo>
                                  <a:pt x="34" y="359"/>
                                </a:lnTo>
                                <a:lnTo>
                                  <a:pt x="114" y="166"/>
                                </a:lnTo>
                                <a:lnTo>
                                  <a:pt x="238" y="44"/>
                                </a:lnTo>
                                <a:lnTo>
                                  <a:pt x="391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44"/>
                                </a:lnTo>
                                <a:lnTo>
                                  <a:pt x="21485" y="166"/>
                                </a:lnTo>
                                <a:lnTo>
                                  <a:pt x="21570" y="359"/>
                                </a:lnTo>
                                <a:lnTo>
                                  <a:pt x="21600" y="584"/>
                                </a:lnTo>
                                <a:lnTo>
                                  <a:pt x="21600" y="21002"/>
                                </a:lnTo>
                                <a:lnTo>
                                  <a:pt x="21570" y="21233"/>
                                </a:lnTo>
                                <a:lnTo>
                                  <a:pt x="21485" y="21420"/>
                                </a:lnTo>
                                <a:lnTo>
                                  <a:pt x="21361" y="21548"/>
                                </a:lnTo>
                                <a:lnTo>
                                  <a:pt x="21208" y="21593"/>
                                </a:lnTo>
                                <a:lnTo>
                                  <a:pt x="391" y="21593"/>
                                </a:lnTo>
                                <a:lnTo>
                                  <a:pt x="238" y="21548"/>
                                </a:lnTo>
                                <a:lnTo>
                                  <a:pt x="114" y="21420"/>
                                </a:lnTo>
                                <a:lnTo>
                                  <a:pt x="34" y="21233"/>
                                </a:lnTo>
                                <a:lnTo>
                                  <a:pt x="0" y="21002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B8C3DF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曲线 131"/>
                        <wps:cNvSpPr/>
                        <wps:spPr>
                          <a:xfrm rot="0">
                            <a:off x="16510" y="16510"/>
                            <a:ext cx="3194684" cy="41655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6 w 21600"/>
                              <a:gd name="T4" fmla="*/ 21567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66" y="0"/>
                                </a:lnTo>
                                <a:lnTo>
                                  <a:pt x="163" y="164"/>
                                </a:lnTo>
                                <a:lnTo>
                                  <a:pt x="77" y="592"/>
                                </a:lnTo>
                                <a:lnTo>
                                  <a:pt x="21" y="1251"/>
                                </a:lnTo>
                                <a:lnTo>
                                  <a:pt x="0" y="2041"/>
                                </a:lnTo>
                                <a:lnTo>
                                  <a:pt x="0" y="19525"/>
                                </a:lnTo>
                                <a:lnTo>
                                  <a:pt x="21" y="20315"/>
                                </a:lnTo>
                                <a:lnTo>
                                  <a:pt x="77" y="20974"/>
                                </a:lnTo>
                                <a:lnTo>
                                  <a:pt x="163" y="21402"/>
                                </a:lnTo>
                                <a:lnTo>
                                  <a:pt x="266" y="21567"/>
                                </a:lnTo>
                                <a:lnTo>
                                  <a:pt x="21329" y="21567"/>
                                </a:lnTo>
                                <a:lnTo>
                                  <a:pt x="21432" y="21402"/>
                                </a:lnTo>
                                <a:lnTo>
                                  <a:pt x="21518" y="20974"/>
                                </a:lnTo>
                                <a:lnTo>
                                  <a:pt x="21574" y="20315"/>
                                </a:lnTo>
                                <a:lnTo>
                                  <a:pt x="21595" y="19525"/>
                                </a:lnTo>
                                <a:lnTo>
                                  <a:pt x="21595" y="2041"/>
                                </a:lnTo>
                                <a:lnTo>
                                  <a:pt x="21574" y="1251"/>
                                </a:lnTo>
                                <a:lnTo>
                                  <a:pt x="21518" y="592"/>
                                </a:lnTo>
                                <a:lnTo>
                                  <a:pt x="21432" y="164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4474" y="120014"/>
                            <a:ext cx="199390" cy="2006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34" name="Text box 134"/>
                        <wps:cNvSpPr/>
                        <wps:spPr>
                          <a:xfrm rot="0">
                            <a:off x="16510" y="12699"/>
                            <a:ext cx="3194049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35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36" o:spid="_x0000_s136" coordorigin="6062,6665" coordsize="5081,3363" style="position:absolute;&#10;margin-left:303.1pt;&#10;margin-top:186.6pt;&#10;width:254.05pt;&#10;height:168.15pt;&#10;z-index:67;&#10;mso-position-horizontal:absolute;&#10;mso-position-horizontal-relative:page;&#10;mso-position-vertical:absolute;&#10;mso-wrap-distance-left:0.0pt;&#10;mso-wrap-distance-right:0.0pt;">
                <v:shape type="#_x0000_t0" id="曲线 137" o:spid="_x0000_s137" coordsize="5081,3363" path="m4988,l91,l56,7l26,26l8,55l,90l,3269l8,3305l26,3334l56,3354l91,3361l4988,3361l5024,3354l5053,3334l5073,3305l5080,3269l5080,90l5073,55l5053,26l5024,7l4988,l4988,xe" style="position:absolute;&#10;left:6062;&#10;top:6665;&#10;width:5081;&#10;height:3362;" fillcolor="#F8F8FF" stroked="f" strokeweight="1.0pt">
                  <v:stroke color="#000000"/>
                </v:shape>
                <v:shape type="#_x0000_t0" id="曲线 138" o:spid="_x0000_s138" coordsize="5081,3363" path="m,90l8,55l26,26l56,7l91,l4988,l5024,7l5053,26l5073,55l5080,90l5080,3269l5073,3305l5053,3334l5024,3354l4988,3361l91,3361l56,3354l26,3334l8,3305l,3269l,90l,90xe" style="position:absolute;&#10;left:6062;&#10;top:6665;&#10;width:5081;&#10;height:3362;" filled="f" stroked="t" strokeweight="1.2404724pt">
                  <v:stroke color="#B8C3DF"/>
                </v:shape>
                <v:shape type="#_x0000_t0" id="曲线 139" o:spid="_x0000_s139" coordsize="5030,655" path="m4967,l61,l38,5l17,17l5,38l,61l,592l5,617l17,636l38,649l61,654l4967,654l4991,649l5011,636l5024,617l5029,592l5029,61l5024,38l5011,17l4991,5l4967,l4967,xe" style="position:absolute;&#10;left:6088;&#10;top:6691;&#10;width:5030;&#10;height:656;" fillcolor="#D2DDF8" stroked="f" strokeweight="1.0pt">
                  <v:stroke color="#000000"/>
                </v:shape>
                <v:shape type="#_x0000_t75" id="Image 140" o:spid="_x0000_s140" style="position:absolute;&#10;left:8447;&#10;top:6854;&#10;width:314;&#10;height:315;" filled="f" stroked="f" strokeweight="1.0pt">
                  <v:imagedata r:id="rId24" o:title="6675302791772935562712"/>
                  <o:lock aspectratio="t"/>
                  <v:stroke color="#000000"/>
                </v:shape>
                <v:shape type="#_x0000_t202" id="Text box 141" o:spid="_x0000_s141" style="position:absolute;&#10;left:6088;&#10;top:6685;&#10;width:5030;&#10;height:3324;&#10;mso-wrap-style:square;" filled="f" stroked="f" strokeweight="1.0pt">
                  <v:textbox id="864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>
                        <w:pPr>
                          <w:spacing w:before="239" w:line="346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" name="Rectangle 14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43" o:spid="_x0000_s143" fillcolor="#F8F8FF" stroked="f" strokeweight="1.0pt" style="position:absolute;&#10;margin-left:0.0pt;&#10;margin-top:0.0pt;&#10;width:595.45pt;&#10;height:841.7pt;&#10;z-index:-38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2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144" name="Combination 14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5" name="Combination 145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7" name="Image 147">
                            <a:hlinkClick r:id="rId26"/>
                          </pic:cNvPr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8" name="Rectangle 148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50" o:spid="_x0000_s150" coordorigin="8715,15975" coordsize="3195,856" style="position:absolute;&#10;margin-left:435.8pt;&#10;margin-top:798.8pt;&#10;width:159.75pt;&#10;height:42.849964pt;&#10;z-index:72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51" o:spid="_x0000_s151" style="position:absolute;&#10;left:9088;&#10;top:16077;&#10;width:2712;&#10;height:648;" filled="f" stroked="f" strokeweight="1.0pt" href="https://gamma.app/?utm_source=made-with-gamma">
                  <v:imagedata r:id="rId27" o:title="3183921381772935562718"/>
                  <o:lock aspectratio="t"/>
                  <v:stroke color="#000000"/>
                </v:shape>
                <v:rect type="#_x0000_t1" id="Rectangle 152" o:spid="_x0000_s152" style="position:absolute;&#10;left:8715;&#10;top:15975;&#10;width:3194;&#10;height:856;" fillcolor="#F8F8FF" stroked="f" strokeweight="1.0pt">
                  <v:stroke color="#000000"/>
                </v:rect>
                <v:rect type="#_x0000_t1" id="Rectangle 153" o:spid="_x0000_s153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drawing>
          <wp:anchor distT="0" distB="0" distL="0" distR="0" simplePos="0" relativeHeight="5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54" name="Image 154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163" cy="106893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2"/>
        </w:rPr>
      </w:pPr>
    </w:p>
    <w:p>
      <w:pPr>
        <w:pStyle w:val="2"/>
        <w:spacing w:before="80"/>
        <w:ind w:left="4611"/>
      </w:pPr>
      <w:r>
        <w:rPr>
          <w:color w:val="1B1B27"/>
          <w:w w:val="104"/>
        </w:rPr>
        <w:t>Key</w:t>
      </w:r>
      <w:r>
        <w:rPr>
          <w:color w:val="1B1B27"/>
          <w:spacing w:val="-31"/>
          <w:w w:val="104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>
      <w:pPr>
        <w:spacing w:before="435"/>
        <w:ind w:left="4602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69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461644</wp:posOffset>
                </wp:positionV>
                <wp:extent cx="3755390" cy="15240"/>
                <wp:effectExtent l="0" t="0" r="0" b="0"/>
                <wp:wrapTopAndBottom/>
                <wp:docPr id="157" name="Rectangle 1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58" o:spid="_x0000_s158" fillcolor="#1B53DA" stroked="f" strokeweight="1.0pt" style="position:absolute;&#10;margin-left:261.5pt;&#10;margin-top:36.35pt;&#10;width:295.7pt;&#10;height:1.2000006pt;&#10;z-index:69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01</w:t>
      </w:r>
    </w:p>
    <w:p>
      <w:pPr>
        <w:pStyle w:val="15"/>
        <w:spacing w:before="117" w:line="247" w:lineRule="auto"/>
        <w:ind w:left="4611" w:right="194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Simplicity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Increases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Usage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and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 xml:space="preserve">Completion </w:t>
      </w:r>
      <w:r>
        <w:rPr>
          <w:rFonts w:ascii="Century Gothic" w:hAnsi="Century Gothic"/>
          <w:color w:val="404154"/>
          <w:spacing w:val="-4"/>
          <w:w w:val="104"/>
        </w:rPr>
        <w:t>Rate</w:t>
      </w:r>
    </w:p>
    <w:p>
      <w:pPr>
        <w:pStyle w:val="15"/>
        <w:spacing w:before="229" w:line="346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>
      <w:pPr>
        <w:pStyle w:val="15"/>
        <w:spacing w:before="5"/>
        <w:rPr>
          <w:sz w:val="30"/>
        </w:rPr>
      </w:pPr>
    </w:p>
    <w:p>
      <w:pPr>
        <w:ind w:left="4602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70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59" name="Rectangle 1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60" o:spid="_x0000_s160" fillcolor="#1B53DA" stroked="f" strokeweight="1.0pt" style="position:absolute;&#10;margin-left:261.5pt;&#10;margin-top:14.599999pt;&#10;width:295.7pt;&#10;height:1.2000006pt;&#10;z-index:70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15"/>
        <w:spacing w:before="118" w:line="247" w:lineRule="auto"/>
        <w:ind w:left="4611" w:right="479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Users</w:t>
      </w:r>
      <w:r>
        <w:rPr>
          <w:rFonts w:ascii="Century Gothic" w:hAnsi="Century Gothic"/>
          <w:color w:val="404154"/>
          <w:spacing w:val="-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Want</w:t>
      </w:r>
      <w:r>
        <w:rPr>
          <w:rFonts w:ascii="Century Gothic" w:hAnsi="Century Gothic"/>
          <w:color w:val="404154"/>
          <w:spacing w:val="-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Strong</w:t>
      </w:r>
      <w:r>
        <w:rPr>
          <w:rFonts w:ascii="Century Gothic" w:hAnsi="Century Gothic"/>
          <w:color w:val="404154"/>
          <w:spacing w:val="-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Privacy</w:t>
      </w:r>
      <w:r>
        <w:rPr>
          <w:rFonts w:ascii="Century Gothic" w:hAnsi="Century Gothic"/>
          <w:color w:val="404154"/>
          <w:spacing w:val="-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and</w:t>
      </w:r>
      <w:r>
        <w:rPr>
          <w:rFonts w:ascii="Century Gothic" w:hAnsi="Century Gothic"/>
          <w:color w:val="404154"/>
          <w:spacing w:val="-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Personal Data Ownership</w:t>
      </w:r>
    </w:p>
    <w:p>
      <w:pPr>
        <w:pStyle w:val="15"/>
        <w:spacing w:before="229" w:line="346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>
      <w:pPr>
        <w:pStyle w:val="15"/>
        <w:spacing w:before="1"/>
        <w:rPr>
          <w:sz w:val="30"/>
        </w:rPr>
      </w:pPr>
    </w:p>
    <w:p>
      <w:pPr>
        <w:ind w:left="4603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71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1" name="Rectangle 1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62" o:spid="_x0000_s162" fillcolor="#1B53DA" stroked="f" strokeweight="1.0pt" style="position:absolute;&#10;margin-left:261.5pt;&#10;margin-top:14.55pt;&#10;width:295.7pt;&#10;height:1.2000006pt;&#10;z-index:71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03</w:t>
      </w:r>
    </w:p>
    <w:p>
      <w:pPr>
        <w:pStyle w:val="15"/>
        <w:spacing w:before="118"/>
        <w:ind w:left="4611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Instant</w:t>
      </w:r>
      <w:r>
        <w:rPr>
          <w:rFonts w:ascii="Century Gothic" w:hAnsi="Century Gothic"/>
          <w:color w:val="404154"/>
          <w:spacing w:val="20"/>
        </w:rPr>
        <w:t xml:space="preserve"> </w:t>
      </w:r>
      <w:r>
        <w:rPr>
          <w:rFonts w:ascii="Century Gothic" w:hAnsi="Century Gothic"/>
          <w:color w:val="404154"/>
        </w:rPr>
        <w:t>Feedback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</w:rPr>
        <w:t>Loops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Help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  <w:spacing w:val="-4"/>
        </w:rPr>
        <w:t>Build</w:t>
      </w:r>
    </w:p>
    <w:p>
      <w:pPr>
        <w:pStyle w:val="15"/>
        <w:spacing w:before="10"/>
        <w:ind w:left="4611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Consistent</w:t>
      </w:r>
      <w:r>
        <w:rPr>
          <w:rFonts w:ascii="Century Gothic" w:hAnsi="Century Gothic"/>
          <w:color w:val="404154"/>
          <w:spacing w:val="-2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Habits</w:t>
      </w:r>
    </w:p>
    <w:p>
      <w:pPr>
        <w:pStyle w:val="15"/>
        <w:spacing w:before="240" w:line="346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>
      <w:pPr>
        <w:spacing w:line="346" w:lineRule="auto"/>
        <w:sectPr>
          <w:pgSz w:w="11920" w:h="16840"/>
          <w:pgMar w:top="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3" name="Rectangle 1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64" o:spid="_x0000_s164" fillcolor="#F8F8FF" stroked="f" strokeweight="1.0pt" style="position:absolute;&#10;margin-left:0.0pt;&#10;margin-top:0.0pt;&#10;width:595.45pt;&#10;height:841.7pt;&#10;z-index:-37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165" name="Combination 1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6" name="Combination 166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68" name="Image 168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69" name="Rectangle 169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71" o:spid="_x0000_s171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72" o:spid="_x0000_s172" style="position:absolute;&#10;left:9088;&#10;top:16077;&#10;width:2712;&#10;height:648;" filled="f" stroked="f" strokeweight="1.0pt" href="https://gamma.app/?utm_source=made-with-gamma">
                  <v:imagedata r:id="rId31" o:title="8574300551772935562747"/>
                  <o:lock aspectratio="t"/>
                  <v:stroke color="#000000"/>
                </v:shape>
                <v:rect type="#_x0000_t1" id="Rectangle 173" o:spid="_x0000_s173" style="position:absolute;&#10;left:8715;&#10;top:15975;&#10;width:3194;&#10;height:856;" fillcolor="#F8F8FF" stroked="f" strokeweight="1.0pt">
                  <v:stroke color="#000000"/>
                </v:rect>
                <v:rect type="#_x0000_t1" id="Rectangle 174" o:spid="_x0000_s174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How</w:t>
      </w:r>
      <w:r>
        <w:rPr>
          <w:color w:val="1B1B27"/>
          <w:spacing w:val="-7"/>
          <w:w w:val="104"/>
        </w:rPr>
        <w:t xml:space="preserve"> </w:t>
      </w:r>
      <w:r>
        <w:rPr>
          <w:color w:val="1B1B27"/>
          <w:w w:val="104"/>
        </w:rPr>
        <w:t>Might</w:t>
      </w:r>
      <w:r>
        <w:rPr>
          <w:color w:val="1B1B27"/>
          <w:spacing w:val="-10"/>
          <w:w w:val="104"/>
        </w:rPr>
        <w:t xml:space="preserve"> </w:t>
      </w:r>
      <w:r>
        <w:rPr>
          <w:color w:val="1B1B27"/>
          <w:w w:val="104"/>
        </w:rPr>
        <w:t>We</w:t>
      </w:r>
      <w:r>
        <w:rPr>
          <w:color w:val="1B1B27"/>
          <w:spacing w:val="-7"/>
          <w:w w:val="104"/>
        </w:rPr>
        <w:t xml:space="preserve"> </w:t>
      </w:r>
      <w:r>
        <w:rPr>
          <w:color w:val="1B1B27"/>
          <w:spacing w:val="-2"/>
          <w:w w:val="104"/>
        </w:rPr>
        <w:t>(HMW)</w:t>
      </w:r>
    </w:p>
    <w:p>
      <w:pPr>
        <w:pStyle w:val="15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>
      <w:pPr>
        <w:pStyle w:val="15"/>
        <w:spacing w:before="2"/>
        <w:rPr>
          <w:sz w:val="10"/>
        </w:rPr>
      </w:pPr>
      <w:r>
        <mc:AlternateContent>
          <mc:Choice Requires="wps">
            <w:drawing>
              <wp:anchor distT="0" distB="0" distL="0" distR="0" simplePos="0" relativeHeight="73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88265</wp:posOffset>
                </wp:positionV>
                <wp:extent cx="2129789" cy="3218180"/>
                <wp:effectExtent l="0" t="0" r="0" b="0"/>
                <wp:wrapTopAndBottom/>
                <wp:docPr id="175" name="Combination 1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6" name="Combination 176"/>
                      <wpg:cNvGrpSpPr/>
                      <wpg:grpSpPr>
                        <a:xfrm rot="0">
                          <a:off x="0" y="0"/>
                          <a:ext cx="2129789" cy="3218180"/>
                          <a:chOff x="0" y="0"/>
                          <a:chExt cx="2129789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7" name="曲线 177"/>
                        <wps:cNvSpPr/>
                        <wps:spPr>
                          <a:xfrm rot="0">
                            <a:off x="16510" y="8254"/>
                            <a:ext cx="2105025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18" y="0"/>
                                </a:moveTo>
                                <a:lnTo>
                                  <a:pt x="775" y="0"/>
                                </a:lnTo>
                                <a:lnTo>
                                  <a:pt x="469" y="42"/>
                                </a:lnTo>
                                <a:lnTo>
                                  <a:pt x="221" y="149"/>
                                </a:lnTo>
                                <a:lnTo>
                                  <a:pt x="58" y="312"/>
                                </a:lnTo>
                                <a:lnTo>
                                  <a:pt x="0" y="509"/>
                                </a:lnTo>
                                <a:lnTo>
                                  <a:pt x="0" y="21090"/>
                                </a:lnTo>
                                <a:lnTo>
                                  <a:pt x="58" y="21287"/>
                                </a:lnTo>
                                <a:lnTo>
                                  <a:pt x="221" y="21450"/>
                                </a:lnTo>
                                <a:lnTo>
                                  <a:pt x="469" y="21557"/>
                                </a:lnTo>
                                <a:lnTo>
                                  <a:pt x="775" y="21600"/>
                                </a:lnTo>
                                <a:lnTo>
                                  <a:pt x="20818" y="21600"/>
                                </a:lnTo>
                                <a:lnTo>
                                  <a:pt x="21117" y="21557"/>
                                </a:lnTo>
                                <a:lnTo>
                                  <a:pt x="21365" y="21450"/>
                                </a:lnTo>
                                <a:lnTo>
                                  <a:pt x="21534" y="21287"/>
                                </a:lnTo>
                                <a:lnTo>
                                  <a:pt x="21593" y="21090"/>
                                </a:lnTo>
                                <a:lnTo>
                                  <a:pt x="21593" y="509"/>
                                </a:lnTo>
                                <a:lnTo>
                                  <a:pt x="21534" y="312"/>
                                </a:lnTo>
                                <a:lnTo>
                                  <a:pt x="21365" y="149"/>
                                </a:lnTo>
                                <a:lnTo>
                                  <a:pt x="21117" y="42"/>
                                </a:lnTo>
                                <a:lnTo>
                                  <a:pt x="20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曲线 178"/>
                        <wps:cNvSpPr/>
                        <wps:spPr>
                          <a:xfrm rot="0">
                            <a:off x="16510" y="8254"/>
                            <a:ext cx="2105025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09"/>
                                </a:moveTo>
                                <a:lnTo>
                                  <a:pt x="58" y="312"/>
                                </a:lnTo>
                                <a:lnTo>
                                  <a:pt x="221" y="149"/>
                                </a:lnTo>
                                <a:lnTo>
                                  <a:pt x="469" y="42"/>
                                </a:lnTo>
                                <a:lnTo>
                                  <a:pt x="775" y="0"/>
                                </a:lnTo>
                                <a:lnTo>
                                  <a:pt x="20818" y="0"/>
                                </a:lnTo>
                                <a:lnTo>
                                  <a:pt x="21117" y="42"/>
                                </a:lnTo>
                                <a:lnTo>
                                  <a:pt x="21365" y="149"/>
                                </a:lnTo>
                                <a:lnTo>
                                  <a:pt x="21534" y="312"/>
                                </a:lnTo>
                                <a:lnTo>
                                  <a:pt x="21593" y="509"/>
                                </a:lnTo>
                                <a:lnTo>
                                  <a:pt x="21593" y="21090"/>
                                </a:lnTo>
                                <a:lnTo>
                                  <a:pt x="21534" y="21287"/>
                                </a:lnTo>
                                <a:lnTo>
                                  <a:pt x="21365" y="21450"/>
                                </a:lnTo>
                                <a:lnTo>
                                  <a:pt x="21117" y="21557"/>
                                </a:lnTo>
                                <a:lnTo>
                                  <a:pt x="20818" y="21600"/>
                                </a:lnTo>
                                <a:lnTo>
                                  <a:pt x="775" y="21600"/>
                                </a:lnTo>
                                <a:lnTo>
                                  <a:pt x="469" y="21557"/>
                                </a:lnTo>
                                <a:lnTo>
                                  <a:pt x="221" y="21450"/>
                                </a:lnTo>
                                <a:lnTo>
                                  <a:pt x="58" y="21287"/>
                                </a:lnTo>
                                <a:lnTo>
                                  <a:pt x="0" y="21090"/>
                                </a:lnTo>
                                <a:lnTo>
                                  <a:pt x="0" y="5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1B53D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曲线 179"/>
                        <wps:cNvSpPr/>
                        <wps:spPr>
                          <a:xfrm rot="0">
                            <a:off x="0" y="8254"/>
                            <a:ext cx="64135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6" y="0"/>
                                </a:moveTo>
                                <a:lnTo>
                                  <a:pt x="6629" y="17"/>
                                </a:lnTo>
                                <a:lnTo>
                                  <a:pt x="3207" y="64"/>
                                </a:lnTo>
                                <a:lnTo>
                                  <a:pt x="855" y="132"/>
                                </a:lnTo>
                                <a:lnTo>
                                  <a:pt x="0" y="218"/>
                                </a:lnTo>
                                <a:lnTo>
                                  <a:pt x="0" y="21381"/>
                                </a:lnTo>
                                <a:lnTo>
                                  <a:pt x="855" y="21467"/>
                                </a:lnTo>
                                <a:lnTo>
                                  <a:pt x="3207" y="21535"/>
                                </a:lnTo>
                                <a:lnTo>
                                  <a:pt x="6629" y="21582"/>
                                </a:lnTo>
                                <a:lnTo>
                                  <a:pt x="10906" y="21600"/>
                                </a:lnTo>
                                <a:lnTo>
                                  <a:pt x="14970" y="21582"/>
                                </a:lnTo>
                                <a:lnTo>
                                  <a:pt x="18392" y="21535"/>
                                </a:lnTo>
                                <a:lnTo>
                                  <a:pt x="20744" y="21467"/>
                                </a:lnTo>
                                <a:lnTo>
                                  <a:pt x="21600" y="21381"/>
                                </a:lnTo>
                                <a:lnTo>
                                  <a:pt x="21600" y="218"/>
                                </a:lnTo>
                                <a:lnTo>
                                  <a:pt x="20744" y="132"/>
                                </a:lnTo>
                                <a:lnTo>
                                  <a:pt x="18392" y="64"/>
                                </a:lnTo>
                                <a:lnTo>
                                  <a:pt x="14970" y="17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180"/>
                        <wps:cNvSpPr/>
                        <wps:spPr>
                          <a:xfrm rot="0">
                            <a:off x="0" y="0"/>
                            <a:ext cx="2129789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81">
                          <w:txbxContent>
                            <w:p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>
                              <w:pPr>
                                <w:spacing w:before="229" w:line="346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82" o:spid="_x0000_s182" coordorigin="739,3072" coordsize="3354,5068" style="position:absolute;&#10;margin-left:36.95pt;&#10;margin-top:6.9500055pt;&#10;width:167.7pt;&#10;height:253.40001pt;&#10;z-index:73;&#10;mso-position-horizontal:absolute;&#10;mso-position-horizontal-relative:page;&#10;mso-position-vertical:absolute;&#10;mso-wrap-distance-left:0.0pt;&#10;mso-wrap-distance-right:0.0pt;">
                <v:shape type="#_x0000_t0" id="曲线 183" o:spid="_x0000_s183" coordsize="3315,5043" path="m3194,l118,l71,10l33,35l9,73l,119l,4923l9,4969l33,5008l71,5032l118,5043l3194,5043l3240,5032l3279,5008l3304,4969l3313,4923l3313,119l3304,73l3279,35l3240,10l3194,l3194,xe" style="position:absolute;&#10;left:765;&#10;top:3085;&#10;width:3315;&#10;height:5043;" fillcolor="#F8F8FF" stroked="f" strokeweight="1.0pt">
                  <v:stroke color="#000000"/>
                </v:shape>
                <v:shape type="#_x0000_t0" id="曲线 184" o:spid="_x0000_s184" coordsize="3315,5043" path="m,119l9,73l33,35l71,10l118,l3194,l3240,10l3279,35l3304,73l3313,119l3313,4923l3304,4969l3279,5008l3240,5032l3194,5043l118,5043l71,5032l33,5008l9,4969l,4923l,119l,119xe" style="position:absolute;&#10;left:765;&#10;top:3085;&#10;width:3315;&#10;height:5043;" filled="f" stroked="t" strokeweight="1.2404724pt">
                  <v:stroke color="#1B53DA"/>
                </v:shape>
                <v:shape type="#_x0000_t0" id="曲线 185" o:spid="_x0000_s185" coordsize="101,5043" path="m50,l31,4l14,14l3,30l,51l,4992l3,5011l14,5028l31,5038l50,5043l69,5038l86,5028l97,5011l101,4992l101,51l97,30l86,14l69,4l50,l50,xe" style="position:absolute;&#10;left:739;&#10;top:3085;&#10;width:101;&#10;height:5043;" fillcolor="#1B53DA" stroked="f" strokeweight="1.0pt">
                  <v:stroke color="#000000"/>
                </v:shape>
                <v:shape type="#_x0000_t202" id="Text box 186" o:spid="_x0000_s186" style="position:absolute;&#10;left:739;&#10;top:3072;&#10;width:3353;&#10;height:5068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3" w:right="167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0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>
                        <w:pPr>
                          <w:spacing w:before="229" w:line="346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4" behindDoc="1" locked="0" layoutInCell="1" hidden="0" allowOverlap="1">
                <wp:simplePos x="0" y="0"/>
                <wp:positionH relativeFrom="page">
                  <wp:posOffset>2712720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187" name="Combination 18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8" name="Combination 188"/>
                      <wpg:cNvGrpSpPr/>
                      <wpg:grpSpPr>
                        <a:xfrm rot="0">
                          <a:off x="0" y="0"/>
                          <a:ext cx="2127885" cy="3218180"/>
                          <a:chOff x="0" y="0"/>
                          <a:chExt cx="2127885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9" name="曲线 189"/>
                        <wps:cNvSpPr/>
                        <wps:spPr>
                          <a:xfrm rot="0">
                            <a:off x="16509" y="8254"/>
                            <a:ext cx="2103120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23" y="0"/>
                                </a:moveTo>
                                <a:lnTo>
                                  <a:pt x="776" y="0"/>
                                </a:lnTo>
                                <a:lnTo>
                                  <a:pt x="476" y="42"/>
                                </a:lnTo>
                                <a:lnTo>
                                  <a:pt x="228" y="149"/>
                                </a:lnTo>
                                <a:lnTo>
                                  <a:pt x="65" y="312"/>
                                </a:lnTo>
                                <a:lnTo>
                                  <a:pt x="0" y="509"/>
                                </a:lnTo>
                                <a:lnTo>
                                  <a:pt x="0" y="21090"/>
                                </a:lnTo>
                                <a:lnTo>
                                  <a:pt x="65" y="21287"/>
                                </a:lnTo>
                                <a:lnTo>
                                  <a:pt x="228" y="21450"/>
                                </a:lnTo>
                                <a:lnTo>
                                  <a:pt x="476" y="21557"/>
                                </a:lnTo>
                                <a:lnTo>
                                  <a:pt x="776" y="21600"/>
                                </a:lnTo>
                                <a:lnTo>
                                  <a:pt x="20823" y="21600"/>
                                </a:lnTo>
                                <a:lnTo>
                                  <a:pt x="21130" y="21557"/>
                                </a:lnTo>
                                <a:lnTo>
                                  <a:pt x="21378" y="21450"/>
                                </a:lnTo>
                                <a:lnTo>
                                  <a:pt x="21541" y="21287"/>
                                </a:lnTo>
                                <a:lnTo>
                                  <a:pt x="21600" y="21090"/>
                                </a:lnTo>
                                <a:lnTo>
                                  <a:pt x="21600" y="509"/>
                                </a:lnTo>
                                <a:lnTo>
                                  <a:pt x="21541" y="312"/>
                                </a:lnTo>
                                <a:lnTo>
                                  <a:pt x="21378" y="149"/>
                                </a:lnTo>
                                <a:lnTo>
                                  <a:pt x="21130" y="42"/>
                                </a:lnTo>
                                <a:lnTo>
                                  <a:pt x="20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曲线 190"/>
                        <wps:cNvSpPr/>
                        <wps:spPr>
                          <a:xfrm rot="0">
                            <a:off x="16509" y="8254"/>
                            <a:ext cx="2103120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09"/>
                                </a:moveTo>
                                <a:lnTo>
                                  <a:pt x="65" y="312"/>
                                </a:lnTo>
                                <a:lnTo>
                                  <a:pt x="228" y="149"/>
                                </a:lnTo>
                                <a:lnTo>
                                  <a:pt x="476" y="42"/>
                                </a:lnTo>
                                <a:lnTo>
                                  <a:pt x="776" y="0"/>
                                </a:lnTo>
                                <a:lnTo>
                                  <a:pt x="20823" y="0"/>
                                </a:lnTo>
                                <a:lnTo>
                                  <a:pt x="21130" y="42"/>
                                </a:lnTo>
                                <a:lnTo>
                                  <a:pt x="21378" y="149"/>
                                </a:lnTo>
                                <a:lnTo>
                                  <a:pt x="21541" y="312"/>
                                </a:lnTo>
                                <a:lnTo>
                                  <a:pt x="21600" y="509"/>
                                </a:lnTo>
                                <a:lnTo>
                                  <a:pt x="21600" y="21090"/>
                                </a:lnTo>
                                <a:lnTo>
                                  <a:pt x="21541" y="21287"/>
                                </a:lnTo>
                                <a:lnTo>
                                  <a:pt x="21378" y="21450"/>
                                </a:lnTo>
                                <a:lnTo>
                                  <a:pt x="21130" y="21557"/>
                                </a:lnTo>
                                <a:lnTo>
                                  <a:pt x="20823" y="21600"/>
                                </a:lnTo>
                                <a:lnTo>
                                  <a:pt x="776" y="21600"/>
                                </a:lnTo>
                                <a:lnTo>
                                  <a:pt x="476" y="21557"/>
                                </a:lnTo>
                                <a:lnTo>
                                  <a:pt x="228" y="21450"/>
                                </a:lnTo>
                                <a:lnTo>
                                  <a:pt x="65" y="21287"/>
                                </a:lnTo>
                                <a:lnTo>
                                  <a:pt x="0" y="21090"/>
                                </a:lnTo>
                                <a:lnTo>
                                  <a:pt x="0" y="5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1B53D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曲线 191"/>
                        <wps:cNvSpPr/>
                        <wps:spPr>
                          <a:xfrm rot="0">
                            <a:off x="0" y="8254"/>
                            <a:ext cx="64134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693" y="0"/>
                                </a:moveTo>
                                <a:lnTo>
                                  <a:pt x="6629" y="17"/>
                                </a:lnTo>
                                <a:lnTo>
                                  <a:pt x="3207" y="64"/>
                                </a:lnTo>
                                <a:lnTo>
                                  <a:pt x="855" y="132"/>
                                </a:lnTo>
                                <a:lnTo>
                                  <a:pt x="0" y="218"/>
                                </a:lnTo>
                                <a:lnTo>
                                  <a:pt x="0" y="21381"/>
                                </a:lnTo>
                                <a:lnTo>
                                  <a:pt x="855" y="21467"/>
                                </a:lnTo>
                                <a:lnTo>
                                  <a:pt x="3207" y="21535"/>
                                </a:lnTo>
                                <a:lnTo>
                                  <a:pt x="6629" y="21582"/>
                                </a:lnTo>
                                <a:lnTo>
                                  <a:pt x="10693" y="21600"/>
                                </a:lnTo>
                                <a:lnTo>
                                  <a:pt x="14970" y="21582"/>
                                </a:lnTo>
                                <a:lnTo>
                                  <a:pt x="18392" y="21535"/>
                                </a:lnTo>
                                <a:lnTo>
                                  <a:pt x="20744" y="21467"/>
                                </a:lnTo>
                                <a:lnTo>
                                  <a:pt x="21600" y="21381"/>
                                </a:lnTo>
                                <a:lnTo>
                                  <a:pt x="21600" y="218"/>
                                </a:lnTo>
                                <a:lnTo>
                                  <a:pt x="20744" y="132"/>
                                </a:lnTo>
                                <a:lnTo>
                                  <a:pt x="18392" y="64"/>
                                </a:lnTo>
                                <a:lnTo>
                                  <a:pt x="14970" y="17"/>
                                </a:lnTo>
                                <a:lnTo>
                                  <a:pt x="10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192"/>
                        <wps:cNvSpPr/>
                        <wps:spPr>
                          <a:xfrm rot="0">
                            <a:off x="0" y="0"/>
                            <a:ext cx="2127885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93">
                          <w:txbxContent>
                            <w:p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strictly private?</w:t>
                              </w:r>
                            </w:p>
                            <w:p>
                              <w:pPr>
                                <w:spacing w:before="229" w:line="346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4" o:spid="_x0000_s194" coordorigin="4272,3072" coordsize="3351,5068" style="position:absolute;&#10;margin-left:213.6pt;&#10;margin-top:6.9500055pt;&#10;width:167.55pt;&#10;height:253.40001pt;&#10;z-index:74;&#10;mso-position-horizontal:absolute;&#10;mso-position-horizontal-relative:page;&#10;mso-position-vertical:absolute;&#10;mso-wrap-distance-left:0.0pt;&#10;mso-wrap-distance-right:0.0pt;">
                <v:shape type="#_x0000_t0" id="曲线 195" o:spid="_x0000_s195" coordsize="3312,5043" path="m3192,l118,l72,10l35,35l10,73l,119l,4923l10,4969l35,5008l72,5032l118,5043l3192,5043l3239,5032l3277,5008l3303,4969l3312,4923l3312,119l3303,73l3277,35l3239,10l3192,l3192,xe" style="position:absolute;&#10;left:4297;&#10;top:3085;&#10;width:3312;&#10;height:5043;" fillcolor="#F8F8FF" stroked="f" strokeweight="1.0pt">
                  <v:stroke color="#000000"/>
                </v:shape>
                <v:shape type="#_x0000_t0" id="曲线 196" o:spid="_x0000_s196" coordsize="3312,5043" path="m,119l10,73l35,35l72,10l118,l3192,l3239,10l3277,35l3303,73l3312,119l3312,4923l3303,4969l3277,5008l3239,5032l3192,5043l118,5043l72,5032l35,5008l10,4969l,4923l,119l,119xe" style="position:absolute;&#10;left:4297;&#10;top:3085;&#10;width:3312;&#10;height:5043;" filled="f" stroked="t" strokeweight="1.2404724pt">
                  <v:stroke color="#1B53DA"/>
                </v:shape>
                <v:shape type="#_x0000_t0" id="曲线 197" o:spid="_x0000_s197" coordsize="100,5043" path="m49,l30,4l14,14l3,30l,51l,4992l3,5011l14,5028l30,5038l49,5043l70,5038l86,5028l97,5011l100,4992l100,51l97,30l86,14l70,4l49,l49,xe" style="position:absolute;&#10;left:4272;&#10;top:3085;&#10;width:100;&#10;height:5043;" fillcolor="#1B53DA" stroked="f" strokeweight="1.0pt">
                  <v:stroke color="#000000"/>
                </v:shape>
                <v:shape type="#_x0000_t202" id="Text box 198" o:spid="_x0000_s198" style="position:absolute;&#10;left:4272;&#10;top:3072;&#10;width:3351;&#10;height:5068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3" w:right="23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strictly private?</w:t>
                        </w:r>
                      </w:p>
                      <w:p>
                        <w:pPr>
                          <w:spacing w:before="229" w:line="346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5" behindDoc="1" locked="0" layoutInCell="1" hidden="0" allowOverlap="1">
                <wp:simplePos x="0" y="0"/>
                <wp:positionH relativeFrom="page">
                  <wp:posOffset>4955540</wp:posOffset>
                </wp:positionH>
                <wp:positionV relativeFrom="paragraph">
                  <wp:posOffset>88265</wp:posOffset>
                </wp:positionV>
                <wp:extent cx="2127884" cy="3218180"/>
                <wp:effectExtent l="0" t="0" r="0" b="0"/>
                <wp:wrapTopAndBottom/>
                <wp:docPr id="199" name="Combination 19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0" name="Combination 200"/>
                      <wpg:cNvGrpSpPr/>
                      <wpg:grpSpPr>
                        <a:xfrm rot="0">
                          <a:off x="0" y="0"/>
                          <a:ext cx="2127884" cy="3218180"/>
                          <a:chOff x="0" y="0"/>
                          <a:chExt cx="2127884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1" name="曲线 201"/>
                        <wps:cNvSpPr/>
                        <wps:spPr>
                          <a:xfrm rot="0">
                            <a:off x="15240" y="8254"/>
                            <a:ext cx="2105025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18" y="0"/>
                                </a:moveTo>
                                <a:lnTo>
                                  <a:pt x="775" y="0"/>
                                </a:lnTo>
                                <a:lnTo>
                                  <a:pt x="475" y="42"/>
                                </a:lnTo>
                                <a:lnTo>
                                  <a:pt x="228" y="149"/>
                                </a:lnTo>
                                <a:lnTo>
                                  <a:pt x="58" y="312"/>
                                </a:lnTo>
                                <a:lnTo>
                                  <a:pt x="0" y="509"/>
                                </a:lnTo>
                                <a:lnTo>
                                  <a:pt x="0" y="21090"/>
                                </a:lnTo>
                                <a:lnTo>
                                  <a:pt x="58" y="21287"/>
                                </a:lnTo>
                                <a:lnTo>
                                  <a:pt x="228" y="21450"/>
                                </a:lnTo>
                                <a:lnTo>
                                  <a:pt x="475" y="21557"/>
                                </a:lnTo>
                                <a:lnTo>
                                  <a:pt x="775" y="21600"/>
                                </a:lnTo>
                                <a:lnTo>
                                  <a:pt x="20818" y="21600"/>
                                </a:lnTo>
                                <a:lnTo>
                                  <a:pt x="21117" y="21557"/>
                                </a:lnTo>
                                <a:lnTo>
                                  <a:pt x="21365" y="21450"/>
                                </a:lnTo>
                                <a:lnTo>
                                  <a:pt x="21534" y="21287"/>
                                </a:lnTo>
                                <a:lnTo>
                                  <a:pt x="21593" y="21090"/>
                                </a:lnTo>
                                <a:lnTo>
                                  <a:pt x="21593" y="509"/>
                                </a:lnTo>
                                <a:lnTo>
                                  <a:pt x="21534" y="312"/>
                                </a:lnTo>
                                <a:lnTo>
                                  <a:pt x="21365" y="149"/>
                                </a:lnTo>
                                <a:lnTo>
                                  <a:pt x="21117" y="42"/>
                                </a:lnTo>
                                <a:lnTo>
                                  <a:pt x="20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曲线 202"/>
                        <wps:cNvSpPr/>
                        <wps:spPr>
                          <a:xfrm rot="0">
                            <a:off x="15240" y="8254"/>
                            <a:ext cx="2105025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593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09"/>
                                </a:moveTo>
                                <a:lnTo>
                                  <a:pt x="58" y="312"/>
                                </a:lnTo>
                                <a:lnTo>
                                  <a:pt x="228" y="149"/>
                                </a:lnTo>
                                <a:lnTo>
                                  <a:pt x="475" y="42"/>
                                </a:lnTo>
                                <a:lnTo>
                                  <a:pt x="775" y="0"/>
                                </a:lnTo>
                                <a:lnTo>
                                  <a:pt x="20818" y="0"/>
                                </a:lnTo>
                                <a:lnTo>
                                  <a:pt x="21117" y="42"/>
                                </a:lnTo>
                                <a:lnTo>
                                  <a:pt x="21365" y="149"/>
                                </a:lnTo>
                                <a:lnTo>
                                  <a:pt x="21534" y="312"/>
                                </a:lnTo>
                                <a:lnTo>
                                  <a:pt x="21593" y="509"/>
                                </a:lnTo>
                                <a:lnTo>
                                  <a:pt x="21593" y="21090"/>
                                </a:lnTo>
                                <a:lnTo>
                                  <a:pt x="21534" y="21287"/>
                                </a:lnTo>
                                <a:lnTo>
                                  <a:pt x="21365" y="21450"/>
                                </a:lnTo>
                                <a:lnTo>
                                  <a:pt x="21117" y="21557"/>
                                </a:lnTo>
                                <a:lnTo>
                                  <a:pt x="20818" y="21600"/>
                                </a:lnTo>
                                <a:lnTo>
                                  <a:pt x="775" y="21600"/>
                                </a:lnTo>
                                <a:lnTo>
                                  <a:pt x="475" y="21557"/>
                                </a:lnTo>
                                <a:lnTo>
                                  <a:pt x="228" y="21450"/>
                                </a:lnTo>
                                <a:lnTo>
                                  <a:pt x="58" y="21287"/>
                                </a:lnTo>
                                <a:lnTo>
                                  <a:pt x="0" y="21090"/>
                                </a:lnTo>
                                <a:lnTo>
                                  <a:pt x="0" y="5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 cmpd="sng" cap="flat">
                            <a:solidFill>
                              <a:srgbClr val="1B53DA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曲线 203"/>
                        <wps:cNvSpPr/>
                        <wps:spPr>
                          <a:xfrm rot="0">
                            <a:off x="0" y="8254"/>
                            <a:ext cx="62864" cy="32023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382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690" y="0"/>
                                </a:moveTo>
                                <a:lnTo>
                                  <a:pt x="6545" y="17"/>
                                </a:lnTo>
                                <a:lnTo>
                                  <a:pt x="3054" y="64"/>
                                </a:lnTo>
                                <a:lnTo>
                                  <a:pt x="872" y="128"/>
                                </a:lnTo>
                                <a:lnTo>
                                  <a:pt x="0" y="209"/>
                                </a:lnTo>
                                <a:lnTo>
                                  <a:pt x="0" y="21385"/>
                                </a:lnTo>
                                <a:lnTo>
                                  <a:pt x="872" y="21471"/>
                                </a:lnTo>
                                <a:lnTo>
                                  <a:pt x="3054" y="21535"/>
                                </a:lnTo>
                                <a:lnTo>
                                  <a:pt x="6545" y="21582"/>
                                </a:lnTo>
                                <a:lnTo>
                                  <a:pt x="10690" y="21600"/>
                                </a:lnTo>
                                <a:lnTo>
                                  <a:pt x="14836" y="21582"/>
                                </a:lnTo>
                                <a:lnTo>
                                  <a:pt x="18327" y="21535"/>
                                </a:lnTo>
                                <a:lnTo>
                                  <a:pt x="20509" y="21471"/>
                                </a:lnTo>
                                <a:lnTo>
                                  <a:pt x="21381" y="21385"/>
                                </a:lnTo>
                                <a:lnTo>
                                  <a:pt x="21381" y="209"/>
                                </a:lnTo>
                                <a:lnTo>
                                  <a:pt x="20509" y="128"/>
                                </a:lnTo>
                                <a:lnTo>
                                  <a:pt x="18327" y="64"/>
                                </a:lnTo>
                                <a:lnTo>
                                  <a:pt x="14836" y="17"/>
                                </a:lnTo>
                                <a:lnTo>
                                  <a:pt x="10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Text box 204"/>
                        <wps:cNvSpPr/>
                        <wps:spPr>
                          <a:xfrm rot="0">
                            <a:off x="0" y="0"/>
                            <a:ext cx="2127884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05">
                          <w:txbxContent>
                            <w:p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completing goals?</w:t>
                              </w:r>
                            </w:p>
                            <w:p>
                              <w:pPr>
                                <w:spacing w:before="230" w:line="346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06" o:spid="_x0000_s206" coordorigin="7804,3072" coordsize="3350,5068" style="position:absolute;&#10;margin-left:390.2pt;&#10;margin-top:6.9500055pt;&#10;width:167.54999pt;&#10;height:253.40001pt;&#10;z-index:75;&#10;mso-position-horizontal:absolute;&#10;mso-position-horizontal-relative:page;&#10;mso-position-vertical:absolute;&#10;mso-wrap-distance-left:0.0pt;&#10;mso-wrap-distance-right:0.0pt;">
                <v:shape type="#_x0000_t0" id="曲线 207" o:spid="_x0000_s207" coordsize="3314,5043" path="m3194,l119,l73,10l35,35l9,73l,119l,4923l9,4969l35,5008l73,5032l119,5043l3194,5043l3240,5032l3278,5008l3304,4969l3314,4923l3314,119l3304,73l3278,35l3240,10l3194,l3194,xe" style="position:absolute;&#10;left:7828;&#10;top:3085;&#10;width:3314;&#10;height:5043;" fillcolor="#F8F8FF" stroked="f" strokeweight="1.0pt">
                  <v:stroke color="#000000"/>
                </v:shape>
                <v:shape type="#_x0000_t0" id="曲线 208" o:spid="_x0000_s208" coordsize="3314,5043" path="m,119l9,73l35,35l73,10l119,l3194,l3240,10l3278,35l3304,73l3314,119l3314,4923l3304,4969l3278,5008l3240,5032l3194,5043l119,5043l73,5032l35,5008l9,4969l,4923l,119l,119xe" style="position:absolute;&#10;left:7828;&#10;top:3085;&#10;width:3314;&#10;height:5043;" filled="f" stroked="t" strokeweight="1.2404724pt">
                  <v:stroke color="#1B53DA"/>
                </v:shape>
                <v:shape type="#_x0000_t0" id="曲线 209" o:spid="_x0000_s209" coordsize="98,5043" path="m49,l29,4l14,14l3,29l,49l,4993l3,5013l14,5028l29,5038l49,5043l67,5038l84,5028l94,5013l98,4993l98,49l94,29l84,14l67,4l49,l49,xe" style="position:absolute;&#10;left:7804;&#10;top:3085;&#10;width:98;&#10;height:5043;" fillcolor="#1B53DA" stroked="f" strokeweight="1.0pt">
                  <v:stroke color="#000000"/>
                </v:shape>
                <v:shape type="#_x0000_t202" id="Text box 210" o:spid="_x0000_s210" style="position:absolute;&#10;left:7804;&#10;top:3072;&#10;width:3350;&#10;height:5068;&#10;mso-wrap-style:square;" filled="f" stroked="f" strokeweight="1.0pt">
                  <v:textbox id="870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4" w:right="6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completing goals?</w:t>
                        </w:r>
                      </w:p>
                      <w:p>
                        <w:pPr>
                          <w:spacing w:before="230" w:line="346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sz w:val="10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1" name="Rectangle 2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12" o:spid="_x0000_s212" fillcolor="#F8F8FF" stroked="f" strokeweight="1.0pt" style="position:absolute;&#10;margin-left:0.0pt;&#10;margin-top:0.0pt;&#10;width:595.45pt;&#10;height:841.7pt;&#10;z-index:-36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7" behindDoc="0" locked="0" layoutInCell="1" hidden="0" allowOverlap="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213" name="Combination 21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4" name="Combination 214"/>
                      <wpg:cNvGrpSpPr/>
                      <wpg:grpSpPr>
                        <a:xfrm rot="0">
                          <a:off x="0" y="0"/>
                          <a:ext cx="2836545" cy="10689590"/>
                          <a:chOff x="0" y="0"/>
                          <a:chExt cx="2836545" cy="106895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6" name="Image 216">
                            <a:hlinkClick r:id="rId33"/>
                          </pic:cNvPr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45210" y="10208896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6545" cy="1068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9" o:spid="_x0000_s219" coordorigin="7442,0" coordsize="4467,16834" style="position:absolute;&#10;margin-left:372.1pt;&#10;margin-top:0.0pt;&#10;width:223.35pt;&#10;height:841.7pt;&#10;z-index:77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20" o:spid="_x0000_s220" style="position:absolute;&#10;left:9088;&#10;top:16077;&#10;width:2712;&#10;height:648;" filled="f" stroked="f" strokeweight="1.0pt" href="https://gamma.app/?utm_source=made-with-gamma">
                  <v:imagedata r:id="rId35" o:title="1131261471772935562806"/>
                  <o:lock aspectratio="t"/>
                  <v:stroke color="#000000"/>
                </v:shape>
                <v:shape type="#_x0000_t75" id="Image 221" o:spid="_x0000_s221" alt="preencoded.png" style="position:absolute;&#10;left:7442;&#10;top:0;&#10;width:4467;&#10;height:16834;" filled="f" stroked="f" strokeweight="1.0pt">
                  <v:imagedata r:id="rId36" o:title="1499788841772935562810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5"/>
        <w:rPr>
          <w:sz w:val="22"/>
        </w:rPr>
      </w:pPr>
    </w:p>
    <w:p>
      <w:pPr>
        <w:pStyle w:val="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>
      <w:pPr>
        <w:pStyle w:val="15"/>
        <w:spacing w:before="2"/>
        <w:rPr>
          <w:rFonts w:ascii="Century Gothic" w:hAnsi="Century Gothic"/>
          <w:sz w:val="22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78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222" name="Imag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685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  <w:w w:val="104"/>
        </w:rPr>
        <w:t>As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user,</w:t>
      </w:r>
      <w:r>
        <w:rPr>
          <w:rFonts w:ascii="Century Gothic" w:hAnsi="Century Gothic"/>
          <w:color w:val="404154"/>
          <w:spacing w:val="-1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I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can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sign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up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securely</w:t>
      </w:r>
      <w:r>
        <w:rPr>
          <w:rFonts w:ascii="Century Gothic" w:hAnsi="Century Gothic"/>
          <w:color w:val="404154"/>
          <w:spacing w:val="-1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so</w:t>
      </w:r>
      <w:r>
        <w:rPr>
          <w:rFonts w:ascii="Century Gothic" w:hAnsi="Century Gothic"/>
          <w:color w:val="404154"/>
          <w:spacing w:val="-1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my goals stay private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04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>
      <w:pPr>
        <w:pStyle w:val="15"/>
        <w:spacing w:before="2"/>
        <w:rPr>
          <w:sz w:val="21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79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225" name="Imag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can</w:t>
      </w:r>
      <w:r>
        <w:rPr>
          <w:rFonts w:ascii="Century Gothic" w:hAnsi="Century Gothic"/>
          <w:color w:val="404154"/>
          <w:spacing w:val="-8"/>
        </w:rPr>
        <w:t xml:space="preserve"> </w:t>
      </w:r>
      <w:r>
        <w:rPr>
          <w:rFonts w:ascii="Century Gothic" w:hAnsi="Century Gothic"/>
          <w:color w:val="404154"/>
        </w:rPr>
        <w:t>create</w:t>
      </w:r>
      <w:r>
        <w:rPr>
          <w:rFonts w:ascii="Century Gothic" w:hAnsi="Century Gothic"/>
          <w:color w:val="404154"/>
          <w:spacing w:val="-6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 xml:space="preserve">micro-goal </w:t>
      </w:r>
      <w:r>
        <w:rPr>
          <w:rFonts w:ascii="Century Gothic" w:hAnsi="Century Gothic"/>
          <w:color w:val="404154"/>
          <w:spacing w:val="-2"/>
          <w:w w:val="104"/>
        </w:rPr>
        <w:t>quickly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>
      <w:pPr>
        <w:pStyle w:val="15"/>
        <w:spacing w:before="2"/>
        <w:rPr>
          <w:sz w:val="21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80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141846</wp:posOffset>
            </wp:positionV>
            <wp:extent cx="68579" cy="70103"/>
            <wp:effectExtent l="0" t="0" r="0" b="0"/>
            <wp:wrapNone/>
            <wp:docPr id="228" name="Imag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 a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1"/>
        </w:rPr>
        <w:t xml:space="preserve"> </w:t>
      </w:r>
      <w:r>
        <w:rPr>
          <w:rFonts w:ascii="Century Gothic" w:hAnsi="Century Gothic"/>
          <w:color w:val="404154"/>
        </w:rPr>
        <w:t>I can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update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mark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>goal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 xml:space="preserve">as </w:t>
      </w:r>
      <w:r>
        <w:rPr>
          <w:rFonts w:ascii="Century Gothic" w:hAnsi="Century Gothic"/>
          <w:color w:val="404154"/>
          <w:spacing w:val="-2"/>
          <w:w w:val="104"/>
        </w:rPr>
        <w:t>completed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>
      <w:pPr>
        <w:pStyle w:val="15"/>
        <w:spacing w:before="1"/>
        <w:rPr>
          <w:sz w:val="21"/>
        </w:rPr>
      </w:pPr>
    </w:p>
    <w:p>
      <w:pPr>
        <w:pStyle w:val="15"/>
        <w:spacing w:before="92"/>
        <w:ind w:left="472"/>
        <w:rPr>
          <w:rFonts w:ascii="Century Gothic" w:hAnsi="Century Gothic"/>
        </w:rPr>
      </w:pPr>
      <w:r>
        <w:drawing>
          <wp:anchor distT="0" distB="0" distL="0" distR="0" simplePos="0" relativeHeight="81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231" name="Imag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4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1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can view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delete</w:t>
      </w:r>
      <w:r>
        <w:rPr>
          <w:rFonts w:ascii="Century Gothic" w:hAnsi="Century Gothic"/>
          <w:color w:val="404154"/>
          <w:spacing w:val="7"/>
        </w:rPr>
        <w:t xml:space="preserve"> </w:t>
      </w:r>
      <w:r>
        <w:rPr>
          <w:rFonts w:ascii="Century Gothic" w:hAnsi="Century Gothic"/>
          <w:color w:val="404154"/>
        </w:rPr>
        <w:t>only</w:t>
      </w:r>
      <w:r>
        <w:rPr>
          <w:rFonts w:ascii="Century Gothic" w:hAnsi="Century Gothic"/>
          <w:color w:val="404154"/>
          <w:spacing w:val="2"/>
        </w:rPr>
        <w:t xml:space="preserve"> </w:t>
      </w:r>
      <w:r>
        <w:rPr>
          <w:rFonts w:ascii="Century Gothic" w:hAnsi="Century Gothic"/>
          <w:color w:val="404154"/>
          <w:spacing w:val="-5"/>
        </w:rPr>
        <w:t>my</w:t>
      </w:r>
    </w:p>
    <w:p>
      <w:pPr>
        <w:pStyle w:val="15"/>
        <w:spacing w:before="10"/>
        <w:ind w:left="47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own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04"/>
        </w:rPr>
        <w:t>goals</w:t>
      </w:r>
    </w:p>
    <w:p>
      <w:pPr>
        <w:pStyle w:val="15"/>
        <w:spacing w:before="239" w:line="346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>
      <w:pPr>
        <w:spacing w:line="346" w:lineRule="auto"/>
        <w:sectPr>
          <w:pgSz w:w="11920" w:h="16840"/>
          <w:pgMar w:top="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</w:rPr>
        <w:t>Success</w:t>
      </w:r>
      <w:r>
        <w:rPr>
          <w:color w:val="1B1B27"/>
          <w:spacing w:val="30"/>
          <w:w w:val="104"/>
        </w:rPr>
        <w:t xml:space="preserve"> </w:t>
      </w:r>
      <w:r>
        <w:rPr>
          <w:color w:val="1B1B27"/>
          <w:spacing w:val="-2"/>
          <w:w w:val="104"/>
        </w:rPr>
        <w:t>Metrics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04"/>
        </w:rPr>
        <w:t xml:space="preserve">Quantifiable measures to evaluate whether MicroGoal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>
      <w:pPr>
        <w:spacing w:line="348" w:lineRule="auto"/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"/>
        <w:ind w:left="156" w:right="38"/>
      </w:pPr>
      <w:r>
        <mc:AlternateContent>
          <mc:Choice Requires="wps">
            <w:drawing>
              <wp:anchor distT="0" distB="0" distL="114300" distR="114300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33" name="Rectangle 23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34" o:spid="_x0000_s234" fillcolor="#F8F8FF" stroked="f" strokeweight="1.0pt" style="position:absolute;&#10;margin-left:0.0pt;&#10;margin-top:0.0pt;&#10;width:595.45pt;&#10;height:841.7pt;&#10;z-index:-35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35" name="Combination 2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6" name="Combination 236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38" name="Image 238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9" name="Rectangle 239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1" o:spid="_x0000_s241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42" o:spid="_x0000_s242" style="position:absolute;&#10;left:9088;&#10;top:16077;&#10;width:2712;&#10;height:648;" filled="f" stroked="f" strokeweight="1.0pt" href="https://gamma.app/?utm_source=made-with-gamma">
                  <v:imagedata r:id="rId43" o:title="4198235251772935562829"/>
                  <o:lock aspectratio="t"/>
                  <v:stroke color="#000000"/>
                </v:shape>
                <v:rect type="#_x0000_t1" id="Rectangle 243" o:spid="_x0000_s243" style="position:absolute;&#10;left:8715;&#10;top:15975;&#10;width:3194;&#10;height:856;" fillcolor="#F8F8FF" stroked="f" strokeweight="1.0pt">
                  <v:stroke color="#000000"/>
                </v:rect>
                <v:rect type="#_x0000_t1" id="Rectangle 244" o:spid="_x0000_s244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404154"/>
          <w:spacing w:val="-4"/>
          <w:w w:val="104"/>
        </w:rPr>
        <w:t>&lt;30s</w:t>
      </w:r>
    </w:p>
    <w:p>
      <w:pPr>
        <w:pStyle w:val="15"/>
        <w:spacing w:before="278" w:line="247" w:lineRule="auto"/>
        <w:ind w:left="158" w:right="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10"/>
        </w:rPr>
        <w:t>Time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to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First</w:t>
      </w:r>
      <w:r>
        <w:rPr>
          <w:rFonts w:ascii="Century Gothic" w:hAnsi="Century Gothic"/>
          <w:color w:val="404154"/>
          <w:spacing w:val="-18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Goal (TTFG)</w:t>
      </w:r>
    </w:p>
    <w:p>
      <w:pPr>
        <w:pStyle w:val="15"/>
        <w:spacing w:before="229" w:line="346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>
      <w:pPr>
        <w:pStyle w:val="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>
      <w:pPr>
        <w:pStyle w:val="15"/>
        <w:spacing w:before="278"/>
        <w:ind w:left="357" w:right="203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90"/>
        </w:rPr>
        <w:t>Day-1</w:t>
      </w:r>
      <w:r>
        <w:rPr>
          <w:rFonts w:ascii="Century Gothic" w:hAnsi="Century Gothic"/>
          <w:color w:val="404154"/>
          <w:spacing w:val="41"/>
        </w:rPr>
        <w:t xml:space="preserve"> </w:t>
      </w:r>
      <w:r>
        <w:rPr>
          <w:rFonts w:ascii="Century Gothic" w:hAnsi="Century Gothic"/>
          <w:color w:val="404154"/>
          <w:spacing w:val="-2"/>
          <w:w w:val="90"/>
        </w:rPr>
        <w:t>Retention</w:t>
      </w:r>
    </w:p>
    <w:p>
      <w:pPr>
        <w:pStyle w:val="15"/>
        <w:spacing w:before="238" w:line="346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>
      <w:pPr>
        <w:pStyle w:val="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>
      <w:pPr>
        <w:pStyle w:val="15"/>
        <w:spacing w:before="278" w:line="247" w:lineRule="auto"/>
        <w:ind w:left="424" w:right="425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API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 xml:space="preserve">Operations </w:t>
      </w:r>
      <w:r>
        <w:rPr>
          <w:rFonts w:ascii="Century Gothic" w:hAnsi="Century Gothic"/>
          <w:color w:val="404154"/>
          <w:spacing w:val="-2"/>
          <w:w w:val="104"/>
        </w:rPr>
        <w:t>(p95)</w:t>
      </w:r>
    </w:p>
    <w:p>
      <w:pPr>
        <w:pStyle w:val="15"/>
        <w:spacing w:before="229" w:line="346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>
      <w:pPr>
        <w:spacing w:before="79"/>
        <w:ind w:left="298" w:right="437"/>
        <w:jc w:val="center"/>
        <w:rPr>
          <w:rFonts w:ascii="Century Gothic" w:hAnsi="Century Gothic"/>
          <w:sz w:val="72"/>
        </w:rPr>
      </w:pPr>
      <w:r>
        <w:br w:type="column"/>
      </w:r>
      <w:r>
        <w:rPr>
          <w:rFonts w:ascii="Century Gothic" w:hAnsi="Century Gothic"/>
          <w:color w:val="404154"/>
          <w:spacing w:val="-10"/>
          <w:w w:val="125"/>
          <w:sz w:val="72"/>
        </w:rPr>
        <w:t>0</w:t>
      </w:r>
    </w:p>
    <w:p>
      <w:pPr>
        <w:pStyle w:val="15"/>
        <w:spacing w:before="278" w:line="247" w:lineRule="auto"/>
        <w:ind w:left="298" w:right="4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04"/>
        </w:rPr>
        <w:t xml:space="preserve">Cross-Tenant </w:t>
      </w:r>
      <w:r>
        <w:rPr>
          <w:rFonts w:ascii="Century Gothic" w:hAnsi="Century Gothic"/>
          <w:color w:val="404154"/>
          <w:spacing w:val="-2"/>
          <w:w w:val="110"/>
        </w:rPr>
        <w:t>Issues</w:t>
      </w:r>
    </w:p>
    <w:p>
      <w:pPr>
        <w:pStyle w:val="15"/>
        <w:spacing w:before="229" w:line="346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>
      <w:pPr>
        <w:spacing w:line="346" w:lineRule="auto"/>
        <w:jc w:val="center"/>
        <w:sectPr>
          <w:type w:val="continuous"/>
          <w:pgSz w:w="11920" w:h="16840"/>
          <w:pgMar w:top="500" w:right="640" w:bottom="280" w:left="620" w:header="720" w:footer="720" w:gutter="0"/>
          <w:cols w:num="4" w:space="101" w:equalWidth="0">
            <w:col w:w="2562" w:space="101"/>
            <w:col w:w="2523" w:space="40"/>
            <w:col w:w="2885" w:space="40"/>
            <w:col w:w="2509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10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5" name="Rectangle 24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46" o:spid="_x0000_s246" fillcolor="#F8F8FF" stroked="f" strokeweight="1.0pt" style="position:absolute;&#10;margin-left:0.0pt;&#10;margin-top:0.0pt;&#10;width:595.45pt;&#10;height:841.7pt;&#10;z-index:-34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47" name="Combination 24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8" name="Combination 248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50" name="Image 250">
                            <a:hlinkClick r:id="rId45"/>
                          </pic:cNvPr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51" name="Rectangle 251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53" o:spid="_x0000_s253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54" o:spid="_x0000_s254" style="position:absolute;&#10;left:9088;&#10;top:16077;&#10;width:2712;&#10;height:648;" filled="f" stroked="f" strokeweight="1.0pt" href="https://gamma.app/?utm_source=made-with-gamma">
                  <v:imagedata r:id="rId46" o:title="5939923111772935562841"/>
                  <o:lock aspectratio="t"/>
                  <v:stroke color="#000000"/>
                </v:shape>
                <v:rect type="#_x0000_t1" id="Rectangle 255" o:spid="_x0000_s255" style="position:absolute;&#10;left:8715;&#10;top:15975;&#10;width:3194;&#10;height:856;" fillcolor="#F8F8FF" stroked="f" strokeweight="1.0pt">
                  <v:stroke color="#000000"/>
                </v:rect>
                <v:rect type="#_x0000_t1" id="Rectangle 256" o:spid="_x0000_s256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System</w:t>
      </w:r>
      <w:r>
        <w:rPr>
          <w:color w:val="1B1B27"/>
          <w:spacing w:val="60"/>
          <w:w w:val="104"/>
        </w:rPr>
        <w:t xml:space="preserve"> </w:t>
      </w:r>
      <w:r>
        <w:rPr>
          <w:color w:val="1B1B27"/>
          <w:spacing w:val="-2"/>
          <w:w w:val="104"/>
        </w:rPr>
        <w:t>Snapshot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>
      <w:pPr>
        <w:spacing w:before="214"/>
        <w:ind w:lef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sz w:val="32"/>
        </w:rPr>
        <w:t>Authentication</w:t>
      </w:r>
      <w:r>
        <w:rPr>
          <w:rFonts w:ascii="Century Gothic" w:hAnsi="Century Gothic"/>
          <w:color w:val="1B1B27"/>
          <w:spacing w:val="78"/>
          <w:w w:val="104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104"/>
          <w:sz w:val="32"/>
        </w:rPr>
        <w:t>Endpoints</w:t>
      </w:r>
    </w:p>
    <w:p>
      <w:pPr>
        <w:pStyle w:val="15"/>
        <w:spacing w:before="8"/>
        <w:rPr>
          <w:rFonts w:ascii="Century Gothic" w:hAnsi="Century Gothic"/>
          <w:sz w:val="28"/>
        </w:rPr>
      </w:pPr>
    </w:p>
    <w:tbl>
      <w:tblPr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8"/>
        <w:gridCol w:w="4111"/>
        <w:gridCol w:w="3348"/>
      </w:tblGrid>
      <w:tr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ind w:left="44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ind w:left="449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4"/>
                <w:sz w:val="27"/>
              </w:rPr>
              <w:t>Method</w:t>
            </w:r>
          </w:p>
        </w:tc>
      </w:tr>
      <w:tr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/api/auth/signup</w:t>
            </w:r>
          </w:p>
        </w:tc>
        <w:tc>
          <w:tcPr>
            <w:tcW w:w="4111" w:type="dxa"/>
            <w:shd w:val="clear" w:color="auto" w:fill="F5F5F5"/>
          </w:tcPr>
          <w:p>
            <w:pPr>
              <w:pStyle w:val="17"/>
              <w:ind w:left="440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Create</w:t>
            </w:r>
            <w:r>
              <w:rPr>
                <w:color w:val="404154"/>
                <w:spacing w:val="-1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new</w:t>
            </w:r>
            <w:r>
              <w:rPr>
                <w:color w:val="404154"/>
                <w:spacing w:val="-9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user</w:t>
            </w:r>
            <w:r>
              <w:rPr>
                <w:color w:val="404154"/>
                <w:spacing w:val="-14"/>
                <w:w w:val="104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4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>
      <w:pPr>
        <w:spacing w:before="280"/>
        <w:ind w:lef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w w:val="95"/>
          <w:sz w:val="32"/>
        </w:rPr>
        <w:t>Goal</w:t>
      </w:r>
      <w:r>
        <w:rPr>
          <w:rFonts w:ascii="Century Gothic" w:hAnsi="Century Gothic"/>
          <w:color w:val="1B1B27"/>
          <w:spacing w:val="46"/>
          <w:sz w:val="32"/>
        </w:rPr>
        <w:t xml:space="preserve"> </w:t>
      </w:r>
      <w:r>
        <w:rPr>
          <w:rFonts w:ascii="Century Gothic" w:hAnsi="Century Gothic"/>
          <w:color w:val="1B1B27"/>
          <w:w w:val="95"/>
          <w:sz w:val="32"/>
        </w:rPr>
        <w:t>Management</w:t>
      </w:r>
      <w:r>
        <w:rPr>
          <w:rFonts w:ascii="Century Gothic" w:hAnsi="Century Gothic"/>
          <w:color w:val="1B1B27"/>
          <w:spacing w:val="56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95"/>
          <w:sz w:val="32"/>
        </w:rPr>
        <w:t>Endpoints</w:t>
      </w:r>
    </w:p>
    <w:p>
      <w:pPr>
        <w:pStyle w:val="15"/>
        <w:spacing w:before="7"/>
        <w:rPr>
          <w:rFonts w:ascii="Century Gothic" w:hAnsi="Century Gothic"/>
          <w:sz w:val="28"/>
        </w:rPr>
      </w:pPr>
    </w:p>
    <w:tbl>
      <w:tblPr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7"/>
        <w:gridCol w:w="4310"/>
        <w:gridCol w:w="3382"/>
      </w:tblGrid>
      <w:tr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ind w:left="67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ind w:left="48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4"/>
                <w:sz w:val="27"/>
              </w:rPr>
              <w:t>Method</w:t>
            </w:r>
          </w:p>
        </w:tc>
      </w:tr>
      <w:tr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</w:t>
            </w:r>
          </w:p>
        </w:tc>
        <w:tc>
          <w:tcPr>
            <w:tcW w:w="4310" w:type="dxa"/>
            <w:shd w:val="clear" w:color="auto" w:fill="F5F5F5"/>
          </w:tcPr>
          <w:p>
            <w:pPr>
              <w:pStyle w:val="17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Create</w:t>
            </w:r>
            <w:r>
              <w:rPr>
                <w:color w:val="404154"/>
                <w:spacing w:val="2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new</w:t>
            </w:r>
            <w:r>
              <w:rPr>
                <w:color w:val="404154"/>
                <w:spacing w:val="27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micro-</w:t>
            </w:r>
            <w:r>
              <w:rPr>
                <w:color w:val="404154"/>
                <w:spacing w:val="-4"/>
                <w:w w:val="104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shd w:val="clear" w:color="auto" w:fill="FFFFFF"/>
          </w:tcPr>
          <w:p>
            <w:pPr>
              <w:pStyle w:val="17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Retrieve</w:t>
            </w:r>
            <w:r>
              <w:rPr>
                <w:color w:val="404154"/>
                <w:spacing w:val="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4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shd w:val="clear" w:color="auto" w:fill="F5F5F5"/>
          </w:tcPr>
          <w:p>
            <w:pPr>
              <w:pStyle w:val="17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Delete</w:t>
            </w:r>
            <w:r>
              <w:rPr>
                <w:color w:val="404154"/>
                <w:spacing w:val="-3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goal</w:t>
            </w:r>
            <w:r>
              <w:rPr>
                <w:color w:val="404154"/>
                <w:spacing w:val="-1"/>
                <w:w w:val="104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4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>
      <w:pPr>
        <w:rPr>
          <w:sz w:val="2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rFonts w:ascii="Century Gothic" w:hAnsi="Century Gothic"/>
          <w:sz w:val="20"/>
        </w:rPr>
      </w:pPr>
      <w:r>
        <mc:AlternateContent>
          <mc:Choice Requires="wps">
            <w:drawing>
              <wp:anchor distT="0" distB="0" distL="114300" distR="114300" simplePos="0" relativeHeight="1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57" name="Rectangle 2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58" o:spid="_x0000_s258" fillcolor="#F8F8FF" stroked="f" strokeweight="1.0pt" style="position:absolute;&#10;margin-left:0.0pt;&#10;margin-top:0.0pt;&#10;width:595.45pt;&#10;height:841.7pt;&#10;z-index:-31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59" name="Combination 2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0" name="Combination 260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62" name="Image 262">
                            <a:hlinkClick r:id="rId48"/>
                          </pic:cNvPr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63" name="Rectangle 263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65" o:spid="_x0000_s265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66" o:spid="_x0000_s266" style="position:absolute;&#10;left:9088;&#10;top:16077;&#10;width:2712;&#10;height:648;" filled="f" stroked="f" strokeweight="1.0pt" href="https://gamma.app/?utm_source=made-with-gamma">
                  <v:imagedata r:id="rId49" o:title="1219584541772935563066"/>
                  <o:lock aspectratio="t"/>
                  <v:stroke color="#000000"/>
                </v:shape>
                <v:rect type="#_x0000_t1" id="Rectangle 267" o:spid="_x0000_s267" style="position:absolute;&#10;left:8715;&#10;top:15975;&#10;width:3194;&#10;height:856;" fillcolor="#F8F8FF" stroked="f" strokeweight="1.0pt">
                  <v:stroke color="#000000"/>
                </v:rect>
                <v:rect type="#_x0000_t1" id="Rectangle 268" o:spid="_x0000_s268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drawing>
          <wp:anchor distT="0" distB="0" distL="0" distR="0" simplePos="0" relativeHeight="12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269" name="Image 269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163" cy="106893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9"/>
        <w:rPr>
          <w:rFonts w:ascii="Century Gothic" w:hAnsi="Century Gothic"/>
          <w:sz w:val="18"/>
        </w:rPr>
      </w:pPr>
    </w:p>
    <w:p>
      <w:pPr>
        <w:pStyle w:val="2"/>
        <w:spacing w:before="80"/>
        <w:ind w:left="4611"/>
      </w:pPr>
      <w:r>
        <w:rPr>
          <w:color w:val="1B1B27"/>
          <w:w w:val="104"/>
        </w:rPr>
        <w:t xml:space="preserve">Next </w:t>
      </w:r>
      <w:r>
        <w:rPr>
          <w:color w:val="1B1B27"/>
          <w:spacing w:val="-2"/>
          <w:w w:val="104"/>
        </w:rPr>
        <w:t>Steps</w:t>
      </w:r>
    </w:p>
    <w:p>
      <w:pPr>
        <w:pStyle w:val="15"/>
        <w:spacing w:before="582"/>
        <w:ind w:left="5922"/>
        <w:rPr>
          <w:rFonts w:ascii="Century Gothic" w:hAnsi="Century Gothic"/>
        </w:rPr>
      </w:pPr>
      <w:r>
        <w:drawing>
          <wp:anchor distT="0" distB="0" distL="0" distR="0" simplePos="0" relativeHeight="84" behindDoc="0" locked="0" layoutInCell="1" hidden="0" allowOverlap="1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272" name="Imag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944" cy="64709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24"/>
        </w:rPr>
        <w:t xml:space="preserve"> </w:t>
      </w:r>
      <w:r>
        <w:rPr>
          <w:rFonts w:ascii="Century Gothic" w:hAnsi="Century Gothic"/>
          <w:color w:val="404154"/>
        </w:rPr>
        <w:t>Reminders</w:t>
      </w:r>
      <w:r>
        <w:rPr>
          <w:rFonts w:ascii="Century Gothic" w:hAnsi="Century Gothic"/>
          <w:color w:val="404154"/>
          <w:spacing w:val="22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25"/>
        </w:rPr>
        <w:t xml:space="preserve"> </w:t>
      </w:r>
      <w:r>
        <w:rPr>
          <w:rFonts w:ascii="Century Gothic" w:hAnsi="Century Gothic"/>
          <w:color w:val="404154"/>
          <w:spacing w:val="-2"/>
        </w:rPr>
        <w:t>Notifications</w:t>
      </w:r>
    </w:p>
    <w:p>
      <w:pPr>
        <w:pStyle w:val="15"/>
        <w:spacing w:before="239" w:line="346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>
      <w:pPr>
        <w:pStyle w:val="15"/>
        <w:spacing w:before="10"/>
        <w:rPr>
          <w:sz w:val="28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Add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Listing,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Pagination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&amp;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04"/>
        </w:rPr>
        <w:t>Filters</w:t>
      </w:r>
    </w:p>
    <w:p>
      <w:pPr>
        <w:pStyle w:val="15"/>
        <w:spacing w:before="239" w:line="346" w:lineRule="auto"/>
        <w:ind w:left="5922"/>
      </w:pPr>
      <w:r>
        <w:rPr>
          <w:color w:val="404154"/>
          <w:w w:val="104"/>
        </w:rPr>
        <w:t>Enable users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>
      <w:pPr>
        <w:pStyle w:val="15"/>
        <w:spacing w:before="2"/>
        <w:rPr>
          <w:sz w:val="29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Strengthen</w:t>
      </w:r>
      <w:r>
        <w:rPr>
          <w:rFonts w:ascii="Century Gothic" w:hAnsi="Century Gothic"/>
          <w:color w:val="404154"/>
          <w:spacing w:val="31"/>
        </w:rPr>
        <w:t xml:space="preserve"> </w:t>
      </w:r>
      <w:r>
        <w:rPr>
          <w:rFonts w:ascii="Century Gothic" w:hAnsi="Century Gothic"/>
          <w:color w:val="404154"/>
        </w:rPr>
        <w:t>CORS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32"/>
        </w:rPr>
        <w:t xml:space="preserve"> </w:t>
      </w:r>
      <w:r>
        <w:rPr>
          <w:rFonts w:ascii="Century Gothic" w:hAnsi="Century Gothic"/>
          <w:color w:val="404154"/>
        </w:rPr>
        <w:t>Rate-</w:t>
      </w:r>
      <w:r>
        <w:rPr>
          <w:rFonts w:ascii="Century Gothic" w:hAnsi="Century Gothic"/>
          <w:color w:val="404154"/>
          <w:spacing w:val="-2"/>
        </w:rPr>
        <w:t>Limiting</w:t>
      </w:r>
    </w:p>
    <w:p>
      <w:pPr>
        <w:pStyle w:val="15"/>
        <w:spacing w:before="238" w:line="346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>
      <w:pPr>
        <w:pStyle w:val="15"/>
        <w:spacing w:before="11"/>
        <w:rPr>
          <w:sz w:val="28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Automated</w:t>
      </w:r>
      <w:r>
        <w:rPr>
          <w:rFonts w:ascii="Century Gothic" w:hAnsi="Century Gothic"/>
          <w:color w:val="404154"/>
          <w:spacing w:val="3"/>
        </w:rPr>
        <w:t xml:space="preserve"> </w:t>
      </w:r>
      <w:r>
        <w:rPr>
          <w:rFonts w:ascii="Century Gothic" w:hAnsi="Century Gothic"/>
          <w:color w:val="404154"/>
          <w:spacing w:val="-2"/>
        </w:rPr>
        <w:t>Tests</w:t>
      </w:r>
    </w:p>
    <w:p>
      <w:pPr>
        <w:pStyle w:val="15"/>
        <w:spacing w:before="238" w:line="346" w:lineRule="auto"/>
        <w:ind w:left="5922" w:right="194"/>
      </w:pPr>
      <w:r>
        <w:rPr>
          <w:color w:val="404154"/>
          <w:w w:val="104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>
      <w:pgSz w:w="11920" w:h="16840"/>
      <w:pgMar w:top="0" w:right="640" w:bottom="0" w:left="6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abstractNum w:abstractNumId="1">
    <w:multiLevelType w:val="hybridMultilevel"/>
    <w:tmpl w:val="DF46105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685" w:hanging="540"/>
      </w:pPr>
      <w:rPr>
        <w:rFonts w:ascii="Microsoft Sans Serif" w:hAnsi="Microsoft Sans Serif" w:eastAsia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98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17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36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355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774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193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612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030" w:hanging="5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9"/>
      <w:ind w:left="3" w:right="6"/>
      <w:jc w:val="center"/>
      <w:outlineLvl w:val="0"/>
    </w:pPr>
    <w:rPr>
      <w:rFonts w:ascii="Century Gothic" w:eastAsia="Century Gothic" w:cs="Century Gothic" w:hAnsi="Century Gothic"/>
      <w:sz w:val="72"/>
      <w:szCs w:val="72"/>
    </w:rPr>
  </w:style>
  <w:style w:type="paragraph" w:styleId="2">
    <w:name w:val="heading 2"/>
    <w:basedOn w:val="0"/>
    <w:pPr>
      <w:spacing w:before="55"/>
      <w:ind w:left="145"/>
      <w:outlineLvl w:val="1"/>
    </w:pPr>
    <w:rPr>
      <w:rFonts w:ascii="Century Gothic" w:eastAsia="Century Gothic" w:cs="Century Gothic" w:hAnsi="Century Gothic"/>
      <w:sz w:val="54"/>
      <w:szCs w:val="54"/>
    </w:rPr>
  </w:style>
  <w:style w:type="paragraph" w:styleId="3">
    <w:name w:val="heading 3"/>
    <w:basedOn w:val="0"/>
    <w:pPr>
      <w:spacing w:before="83"/>
      <w:ind w:left="145"/>
      <w:outlineLvl w:val="2"/>
    </w:pPr>
    <w:rPr>
      <w:rFonts w:ascii="Century Gothic" w:eastAsia="Century Gothic" w:cs="Century Gothic" w:hAnsi="Century Gothic"/>
      <w:sz w:val="43"/>
      <w:szCs w:val="43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customStyle="1" w:styleId="16">
    <w:name w:val="List Paragraph"/>
    <w:basedOn w:val="0"/>
    <w:pPr>
      <w:ind w:left="685" w:hanging="541"/>
    </w:pPr>
  </w:style>
  <w:style w:type="paragraph" w:customStyle="1" w:styleId="17">
    <w:name w:val="Table Paragraph"/>
    <w:basedOn w:val="0"/>
    <w:pPr>
      <w:spacing w:before="221"/>
      <w:ind w:left="226"/>
    </w:pPr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5.png"/><Relationship Id="rId3" Type="http://schemas.openxmlformats.org/officeDocument/2006/relationships/hyperlink" Target="https://gamma.app/?utm_source=made-with-gamma" TargetMode="External"/><Relationship Id="rId4" Type="http://schemas.openxmlformats.org/officeDocument/2006/relationships/image" Target="media/5.png"/><Relationship Id="rId5" Type="http://schemas.openxmlformats.org/officeDocument/2006/relationships/image" Target="media/18.png"/><Relationship Id="rId6" Type="http://schemas.openxmlformats.org/officeDocument/2006/relationships/image" Target="media/18.png"/><Relationship Id="rId7" Type="http://schemas.openxmlformats.org/officeDocument/2006/relationships/image" Target="media/33.png"/><Relationship Id="rId8" Type="http://schemas.openxmlformats.org/officeDocument/2006/relationships/image" Target="media/33.png"/><Relationship Id="rId9" Type="http://schemas.openxmlformats.org/officeDocument/2006/relationships/image" Target="media/48.png"/><Relationship Id="rId10" Type="http://schemas.openxmlformats.org/officeDocument/2006/relationships/image" Target="media/48.png"/><Relationship Id="rId11" Type="http://schemas.openxmlformats.org/officeDocument/2006/relationships/image" Target="media/62.png"/><Relationship Id="rId12" Type="http://schemas.openxmlformats.org/officeDocument/2006/relationships/hyperlink" Target="https://gamma.app/?utm_source=made-with-gamma" TargetMode="External"/><Relationship Id="rId13" Type="http://schemas.openxmlformats.org/officeDocument/2006/relationships/image" Target="media/62.png"/><Relationship Id="rId14" Type="http://schemas.openxmlformats.org/officeDocument/2006/relationships/image" Target="media/74.png"/><Relationship Id="rId15" Type="http://schemas.openxmlformats.org/officeDocument/2006/relationships/hyperlink" Target="https://gamma.app/?utm_source=made-with-gamma" TargetMode="External"/><Relationship Id="rId16" Type="http://schemas.openxmlformats.org/officeDocument/2006/relationships/image" Target="media/74.png"/><Relationship Id="rId17" Type="http://schemas.openxmlformats.org/officeDocument/2006/relationships/image" Target="media/87.png"/><Relationship Id="rId18" Type="http://schemas.openxmlformats.org/officeDocument/2006/relationships/image" Target="media/87.png"/><Relationship Id="rId19" Type="http://schemas.openxmlformats.org/officeDocument/2006/relationships/image" Target="media/102.png"/><Relationship Id="rId20" Type="http://schemas.openxmlformats.org/officeDocument/2006/relationships/image" Target="media/102.png"/><Relationship Id="rId21" Type="http://schemas.openxmlformats.org/officeDocument/2006/relationships/image" Target="media/117.png"/><Relationship Id="rId22" Type="http://schemas.openxmlformats.org/officeDocument/2006/relationships/image" Target="media/117.png"/><Relationship Id="rId23" Type="http://schemas.openxmlformats.org/officeDocument/2006/relationships/image" Target="media/132.png"/><Relationship Id="rId24" Type="http://schemas.openxmlformats.org/officeDocument/2006/relationships/image" Target="media/132.png"/><Relationship Id="rId25" Type="http://schemas.openxmlformats.org/officeDocument/2006/relationships/image" Target="media/146.png"/><Relationship Id="rId26" Type="http://schemas.openxmlformats.org/officeDocument/2006/relationships/hyperlink" Target="https://gamma.app/?utm_source=made-with-gamma" TargetMode="External"/><Relationship Id="rId27" Type="http://schemas.openxmlformats.org/officeDocument/2006/relationships/image" Target="media/146.png"/><Relationship Id="rId28" Type="http://schemas.openxmlformats.org/officeDocument/2006/relationships/image" Target="media/155.jpeg"/><Relationship Id="rId29" Type="http://schemas.openxmlformats.org/officeDocument/2006/relationships/image" Target="media/167.png"/><Relationship Id="rId30" Type="http://schemas.openxmlformats.org/officeDocument/2006/relationships/hyperlink" Target="https://gamma.app/?utm_source=made-with-gamma" TargetMode="External"/><Relationship Id="rId31" Type="http://schemas.openxmlformats.org/officeDocument/2006/relationships/image" Target="media/167.png"/><Relationship Id="rId32" Type="http://schemas.openxmlformats.org/officeDocument/2006/relationships/image" Target="media/215.png"/><Relationship Id="rId33" Type="http://schemas.openxmlformats.org/officeDocument/2006/relationships/hyperlink" Target="https://gamma.app/?utm_source=made-with-gamma" TargetMode="External"/><Relationship Id="rId34" Type="http://schemas.openxmlformats.org/officeDocument/2006/relationships/image" Target="media/217.jpeg"/><Relationship Id="rId35" Type="http://schemas.openxmlformats.org/officeDocument/2006/relationships/image" Target="media/215.png"/><Relationship Id="rId36" Type="http://schemas.openxmlformats.org/officeDocument/2006/relationships/image" Target="media/217.jpeg"/><Relationship Id="rId37" Type="http://schemas.openxmlformats.org/officeDocument/2006/relationships/image" Target="media/223.png"/><Relationship Id="rId38" Type="http://schemas.openxmlformats.org/officeDocument/2006/relationships/image" Target="media/226.png"/><Relationship Id="rId39" Type="http://schemas.openxmlformats.org/officeDocument/2006/relationships/image" Target="media/229.png"/><Relationship Id="rId40" Type="http://schemas.openxmlformats.org/officeDocument/2006/relationships/image" Target="media/226.png"/><Relationship Id="rId41" Type="http://schemas.openxmlformats.org/officeDocument/2006/relationships/image" Target="media/237.png"/><Relationship Id="rId42" Type="http://schemas.openxmlformats.org/officeDocument/2006/relationships/hyperlink" Target="https://gamma.app/?utm_source=made-with-gamma" TargetMode="External"/><Relationship Id="rId43" Type="http://schemas.openxmlformats.org/officeDocument/2006/relationships/image" Target="media/237.png"/><Relationship Id="rId44" Type="http://schemas.openxmlformats.org/officeDocument/2006/relationships/image" Target="media/249.png"/><Relationship Id="rId45" Type="http://schemas.openxmlformats.org/officeDocument/2006/relationships/hyperlink" Target="https://gamma.app/?utm_source=made-with-gamma" TargetMode="External"/><Relationship Id="rId46" Type="http://schemas.openxmlformats.org/officeDocument/2006/relationships/image" Target="media/249.png"/><Relationship Id="rId47" Type="http://schemas.openxmlformats.org/officeDocument/2006/relationships/image" Target="media/261.png"/><Relationship Id="rId48" Type="http://schemas.openxmlformats.org/officeDocument/2006/relationships/hyperlink" Target="https://gamma.app/?utm_source=made-with-gamma" TargetMode="External"/><Relationship Id="rId49" Type="http://schemas.openxmlformats.org/officeDocument/2006/relationships/image" Target="media/261.png"/><Relationship Id="rId50" Type="http://schemas.openxmlformats.org/officeDocument/2006/relationships/image" Target="media/270.jpeg"/><Relationship Id="rId51" Type="http://schemas.openxmlformats.org/officeDocument/2006/relationships/image" Target="media/273.png"/><Relationship Id="rId52" Type="http://schemas.openxmlformats.org/officeDocument/2006/relationships/styles" Target="styles.xml"/><Relationship Id="rId53" Type="http://schemas.openxmlformats.org/officeDocument/2006/relationships/numbering" Target="numbering.xml"/><Relationship Id="rId5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</TotalTime>
  <Application>Office</Application>
  <Pages>10</Pages>
  <Words>616</Words>
  <Characters>3718</Characters>
  <Lines>205</Lines>
  <Paragraphs>101</Paragraphs>
  <CharactersWithSpaces>4232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Mobile phone user</cp:lastModifiedBy>
  <cp:revision>4</cp:revision>
  <dcterms:created xsi:type="dcterms:W3CDTF">2026-03-06T05:11:00Z</dcterms:created>
  <dcterms:modified xsi:type="dcterms:W3CDTF">2026-03-07T23:46:57Z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