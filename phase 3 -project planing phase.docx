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68"/>
        <w:ind w:left="465"/>
        <w:rPr>
          <w:b/>
          <w:sz w:val="54"/>
        </w:rPr>
      </w:pPr>
      <w:r>
        <w:rPr>
          <w:b/>
          <w:spacing w:val="-2"/>
          <w:sz w:val="54"/>
        </w:rPr>
        <w:t>MicroGoal</w:t>
      </w:r>
    </w:p>
    <w:p>
      <w:pPr>
        <w:spacing w:before="531" w:line="547" w:lineRule="auto"/>
        <w:ind w:left="465" w:right="7549"/>
        <w:rPr>
          <w:color w:val="272424"/>
          <w:sz w:val="27"/>
        </w:rPr>
      </w:pPr>
      <w:r>
        <w:rPr>
          <w:b/>
          <w:color w:val="272424"/>
          <w:sz w:val="27"/>
        </w:rPr>
        <w:t>Date: 08 March 2026</w:t>
      </w:r>
      <w:bookmarkStart w:id="0" w:name="_GoBack"/>
      <w:bookmarkEnd w:id="0"/>
    </w:p>
    <w:p>
      <w:pPr>
        <w:spacing w:before="531" w:line="547" w:lineRule="auto"/>
        <w:ind w:right="7549"/>
        <w:rPr>
          <w:sz w:val="27"/>
        </w:rPr>
      </w:pPr>
      <w:r>
        <w:rPr>
          <w:b/>
          <w:color w:val="272424"/>
          <w:sz w:val="27"/>
        </w:rPr>
        <w:t>Maximum</w:t>
      </w:r>
      <w:r>
        <w:rPr>
          <w:b/>
          <w:color w:val="272424"/>
          <w:spacing w:val="-20"/>
          <w:sz w:val="27"/>
        </w:rPr>
        <w:t xml:space="preserve"> </w:t>
      </w:r>
      <w:r>
        <w:rPr>
          <w:b/>
          <w:color w:val="272424"/>
          <w:sz w:val="27"/>
        </w:rPr>
        <w:t>Marks:</w:t>
      </w:r>
      <w:r>
        <w:rPr>
          <w:b/>
          <w:color w:val="272424"/>
          <w:spacing w:val="-20"/>
          <w:sz w:val="27"/>
        </w:rPr>
        <w:t xml:space="preserve"> </w:t>
      </w:r>
      <w:r>
        <w:rPr>
          <w:color w:val="272424"/>
          <w:sz w:val="27"/>
        </w:rPr>
        <w:t>5</w:t>
      </w:r>
      <w:r>
        <w:rPr>
          <w:color w:val="272424"/>
          <w:spacing w:val="-21"/>
          <w:sz w:val="27"/>
        </w:rPr>
        <w:t xml:space="preserve"> </w:t>
      </w:r>
      <w:r>
        <w:rPr>
          <w:color w:val="272424"/>
          <w:sz w:val="27"/>
        </w:rPr>
        <w:t xml:space="preserve">Marks </w:t>
      </w:r>
      <w:r>
        <w:rPr>
          <w:b/>
          <w:color w:val="272424"/>
          <w:sz w:val="27"/>
        </w:rPr>
        <w:t xml:space="preserve">Project Name: </w:t>
      </w:r>
      <w:r>
        <w:rPr>
          <w:color w:val="272424"/>
          <w:sz w:val="27"/>
        </w:rPr>
        <w:t>MicroGoal</w:t>
      </w:r>
    </w:p>
    <w:p>
      <w:pPr>
        <w:spacing w:line="547" w:lineRule="auto"/>
        <w:rPr>
          <w:sz w:val="27"/>
        </w:rPr>
        <w:sectPr>
          <w:type w:val="continuous"/>
          <w:pgSz w:w="11920" w:h="16840"/>
          <w:pgMar w:top="640" w:right="300" w:bottom="280" w:left="300" w:header="720" w:footer="720" w:gutter="0"/>
          <w:docGrid w:linePitch="312" w:charSpace="0"/>
        </w:sectPr>
      </w:pPr>
    </w:p>
    <w:p>
      <w:pPr>
        <w:spacing w:before="68"/>
        <w:ind w:left="130"/>
        <w:rPr>
          <w:b/>
          <w:sz w:val="38"/>
        </w:rPr>
      </w:pPr>
      <w:r>
        <w:rPr>
          <w:b/>
          <w:w w:val="90"/>
          <w:sz w:val="38"/>
        </w:rPr>
        <w:t>Product</w:t>
      </w:r>
      <w:r>
        <w:rPr>
          <w:b/>
          <w:spacing w:val="21"/>
          <w:sz w:val="38"/>
        </w:rPr>
        <w:t xml:space="preserve"> </w:t>
      </w:r>
      <w:r>
        <w:rPr>
          <w:b/>
          <w:w w:val="90"/>
          <w:sz w:val="38"/>
        </w:rPr>
        <w:t>Backlog</w:t>
      </w:r>
      <w:r>
        <w:rPr>
          <w:b/>
          <w:spacing w:val="21"/>
          <w:sz w:val="38"/>
        </w:rPr>
        <w:t xml:space="preserve"> </w:t>
      </w:r>
      <w:r>
        <w:rPr>
          <w:b/>
          <w:w w:val="90"/>
          <w:sz w:val="38"/>
        </w:rPr>
        <w:t>&amp;</w:t>
      </w:r>
      <w:r>
        <w:rPr>
          <w:b/>
          <w:spacing w:val="32"/>
          <w:sz w:val="38"/>
        </w:rPr>
        <w:t xml:space="preserve"> </w:t>
      </w:r>
      <w:r>
        <w:rPr>
          <w:b/>
          <w:w w:val="90"/>
          <w:sz w:val="38"/>
        </w:rPr>
        <w:t>Sprint</w:t>
      </w:r>
      <w:r>
        <w:rPr>
          <w:b/>
          <w:spacing w:val="25"/>
          <w:sz w:val="38"/>
        </w:rPr>
        <w:t xml:space="preserve"> </w:t>
      </w:r>
      <w:r>
        <w:rPr>
          <w:b/>
          <w:spacing w:val="-4"/>
          <w:w w:val="90"/>
          <w:sz w:val="38"/>
        </w:rPr>
        <w:t>Plan</w:t>
      </w:r>
    </w:p>
    <w:p>
      <w:pPr>
        <w:spacing w:before="216" w:after="57" w:line="264" w:lineRule="auto"/>
        <w:ind w:left="130" w:right="223"/>
        <w:rPr>
          <w:sz w:val="15"/>
        </w:rPr>
      </w:pPr>
      <w:r>
        <w:rPr>
          <w:color w:val="272424"/>
          <w:w w:val="104"/>
          <w:sz w:val="15"/>
        </w:rPr>
        <w:t>The</w:t>
      </w:r>
      <w:r>
        <w:rPr>
          <w:color w:val="272424"/>
          <w:spacing w:val="13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following</w:t>
      </w:r>
      <w:r>
        <w:rPr>
          <w:color w:val="272424"/>
          <w:spacing w:val="18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table</w:t>
      </w:r>
      <w:r>
        <w:rPr>
          <w:color w:val="272424"/>
          <w:spacing w:val="18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presents</w:t>
      </w:r>
      <w:r>
        <w:rPr>
          <w:color w:val="272424"/>
          <w:spacing w:val="12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the</w:t>
      </w:r>
      <w:r>
        <w:rPr>
          <w:color w:val="272424"/>
          <w:spacing w:val="18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complete</w:t>
      </w:r>
      <w:r>
        <w:rPr>
          <w:color w:val="272424"/>
          <w:spacing w:val="13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product</w:t>
      </w:r>
      <w:r>
        <w:rPr>
          <w:color w:val="272424"/>
          <w:spacing w:val="10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backlog</w:t>
      </w:r>
      <w:r>
        <w:rPr>
          <w:color w:val="272424"/>
          <w:spacing w:val="15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for</w:t>
      </w:r>
      <w:r>
        <w:rPr>
          <w:color w:val="272424"/>
          <w:spacing w:val="18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the</w:t>
      </w:r>
      <w:r>
        <w:rPr>
          <w:color w:val="272424"/>
          <w:spacing w:val="13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MicroGoal</w:t>
      </w:r>
      <w:r>
        <w:rPr>
          <w:color w:val="272424"/>
          <w:spacing w:val="17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backend</w:t>
      </w:r>
      <w:r>
        <w:rPr>
          <w:color w:val="272424"/>
          <w:spacing w:val="10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implementation,</w:t>
      </w:r>
      <w:r>
        <w:rPr>
          <w:color w:val="272424"/>
          <w:spacing w:val="17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organized</w:t>
      </w:r>
      <w:r>
        <w:rPr>
          <w:color w:val="272424"/>
          <w:spacing w:val="10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by</w:t>
      </w:r>
      <w:r>
        <w:rPr>
          <w:color w:val="272424"/>
          <w:spacing w:val="20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sprint</w:t>
      </w:r>
      <w:r>
        <w:rPr>
          <w:color w:val="272424"/>
          <w:spacing w:val="18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cycles.</w:t>
      </w:r>
      <w:r>
        <w:rPr>
          <w:color w:val="272424"/>
          <w:spacing w:val="20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Each</w:t>
      </w:r>
      <w:r>
        <w:rPr>
          <w:color w:val="272424"/>
          <w:spacing w:val="13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sprint</w:t>
      </w:r>
      <w:r>
        <w:rPr>
          <w:color w:val="272424"/>
          <w:spacing w:val="22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represents a</w:t>
      </w:r>
      <w:r>
        <w:rPr>
          <w:color w:val="272424"/>
          <w:spacing w:val="22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two-week development cycle with clearly</w:t>
      </w:r>
      <w:r>
        <w:rPr>
          <w:color w:val="272424"/>
          <w:spacing w:val="22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defined functional requirements, user stories,</w:t>
      </w:r>
      <w:r>
        <w:rPr>
          <w:color w:val="272424"/>
          <w:spacing w:val="22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story</w:t>
      </w:r>
      <w:r>
        <w:rPr>
          <w:color w:val="272424"/>
          <w:spacing w:val="22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points, priority</w:t>
      </w:r>
      <w:r>
        <w:rPr>
          <w:color w:val="272424"/>
          <w:spacing w:val="26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levels,</w:t>
      </w:r>
      <w:r>
        <w:rPr>
          <w:color w:val="272424"/>
          <w:spacing w:val="22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and assigned team</w:t>
      </w:r>
      <w:r>
        <w:rPr>
          <w:color w:val="272424"/>
          <w:spacing w:val="22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members. The backlog follows</w:t>
      </w:r>
      <w:r>
        <w:rPr>
          <w:color w:val="272424"/>
          <w:spacing w:val="14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an</w:t>
      </w:r>
      <w:r>
        <w:rPr>
          <w:color w:val="272424"/>
          <w:spacing w:val="17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agile</w:t>
      </w:r>
      <w:r>
        <w:rPr>
          <w:color w:val="272424"/>
          <w:spacing w:val="19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methodology, with</w:t>
      </w:r>
      <w:r>
        <w:rPr>
          <w:color w:val="272424"/>
          <w:spacing w:val="14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tasks</w:t>
      </w:r>
      <w:r>
        <w:rPr>
          <w:color w:val="272424"/>
          <w:spacing w:val="17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broken down into</w:t>
      </w:r>
      <w:r>
        <w:rPr>
          <w:color w:val="272424"/>
          <w:spacing w:val="15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manageable</w:t>
      </w:r>
      <w:r>
        <w:rPr>
          <w:color w:val="272424"/>
          <w:spacing w:val="19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user</w:t>
      </w:r>
      <w:r>
        <w:rPr>
          <w:color w:val="272424"/>
          <w:spacing w:val="15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stories</w:t>
      </w:r>
      <w:r>
        <w:rPr>
          <w:color w:val="272424"/>
          <w:spacing w:val="14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that</w:t>
      </w:r>
      <w:r>
        <w:rPr>
          <w:color w:val="272424"/>
          <w:spacing w:val="19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can</w:t>
      </w:r>
      <w:r>
        <w:rPr>
          <w:color w:val="272424"/>
          <w:spacing w:val="14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be completed within a</w:t>
      </w:r>
      <w:r>
        <w:rPr>
          <w:color w:val="272424"/>
          <w:spacing w:val="17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single</w:t>
      </w:r>
      <w:r>
        <w:rPr>
          <w:color w:val="272424"/>
          <w:spacing w:val="19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sprint.</w:t>
      </w:r>
      <w:r>
        <w:rPr>
          <w:color w:val="272424"/>
          <w:spacing w:val="14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Story</w:t>
      </w:r>
      <w:r>
        <w:rPr>
          <w:color w:val="272424"/>
          <w:spacing w:val="14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points reflect relative</w:t>
      </w:r>
      <w:r>
        <w:rPr>
          <w:color w:val="272424"/>
          <w:spacing w:val="31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effort and complexity, with priority</w:t>
      </w:r>
      <w:r>
        <w:rPr>
          <w:color w:val="272424"/>
          <w:spacing w:val="27"/>
          <w:w w:val="104"/>
          <w:sz w:val="15"/>
        </w:rPr>
        <w:t xml:space="preserve"> </w:t>
      </w:r>
      <w:r>
        <w:rPr>
          <w:color w:val="272424"/>
          <w:w w:val="104"/>
          <w:sz w:val="15"/>
        </w:rPr>
        <w:t>levels indicating business value and implementation urgency.</w:t>
      </w:r>
    </w:p>
    <w:tbl>
      <w:tblPr>
        <w:jc w:val="left"/>
        <w:tblInd w:w="1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8"/>
        <w:gridCol w:w="1737"/>
        <w:gridCol w:w="1111"/>
        <w:gridCol w:w="3298"/>
        <w:gridCol w:w="957"/>
        <w:gridCol w:w="1168"/>
        <w:gridCol w:w="1768"/>
      </w:tblGrid>
      <w:tr>
        <w:trPr>
          <w:trHeight w:val="682"/>
        </w:trPr>
        <w:tc>
          <w:tcPr>
            <w:tcW w:w="1008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17"/>
              <w:spacing w:before="49"/>
              <w:rPr>
                <w:b/>
                <w:sz w:val="15"/>
              </w:rPr>
            </w:pPr>
            <w:r>
              <w:rPr>
                <w:b/>
                <w:color w:val="272424"/>
                <w:spacing w:val="-2"/>
                <w:sz w:val="15"/>
              </w:rPr>
              <w:t>Sprint</w:t>
            </w:r>
          </w:p>
        </w:tc>
        <w:tc>
          <w:tcPr>
            <w:tcW w:w="1737" w:type="dxa"/>
            <w:tcBorders>
              <w:top w:val="single" w:sz="12" w:space="0" w:color="000000"/>
            </w:tcBorders>
          </w:tcPr>
          <w:p>
            <w:pPr>
              <w:pStyle w:val="17"/>
              <w:spacing w:before="49" w:line="264" w:lineRule="auto"/>
              <w:ind w:left="271" w:right="202"/>
              <w:rPr>
                <w:b/>
                <w:sz w:val="15"/>
              </w:rPr>
            </w:pPr>
            <w:r>
              <w:rPr>
                <w:b/>
                <w:color w:val="272424"/>
                <w:spacing w:val="-2"/>
                <w:sz w:val="15"/>
              </w:rPr>
              <w:t xml:space="preserve">Functional </w:t>
            </w:r>
            <w:r>
              <w:rPr>
                <w:b/>
                <w:color w:val="272424"/>
                <w:spacing w:val="-2"/>
                <w:w w:val="90"/>
                <w:sz w:val="15"/>
              </w:rPr>
              <w:t>Requirement</w:t>
            </w:r>
            <w:r>
              <w:rPr>
                <w:b/>
                <w:color w:val="272424"/>
                <w:spacing w:val="-2"/>
                <w:sz w:val="15"/>
              </w:rPr>
              <w:t xml:space="preserve"> (Epic)</w:t>
            </w:r>
          </w:p>
        </w:tc>
        <w:tc>
          <w:tcPr>
            <w:tcW w:w="1111" w:type="dxa"/>
            <w:tcBorders>
              <w:top w:val="single" w:sz="12" w:space="0" w:color="000000"/>
            </w:tcBorders>
          </w:tcPr>
          <w:p>
            <w:pPr>
              <w:pStyle w:val="17"/>
              <w:spacing w:before="49" w:line="264" w:lineRule="auto"/>
              <w:ind w:left="189"/>
              <w:rPr>
                <w:b/>
                <w:sz w:val="15"/>
              </w:rPr>
            </w:pPr>
            <w:r>
              <w:rPr>
                <w:b/>
                <w:color w:val="272424"/>
                <w:w w:val="95"/>
                <w:sz w:val="15"/>
              </w:rPr>
              <w:t>User</w:t>
            </w:r>
            <w:r>
              <w:rPr>
                <w:b/>
                <w:color w:val="272424"/>
                <w:spacing w:val="-9"/>
                <w:w w:val="95"/>
                <w:sz w:val="15"/>
              </w:rPr>
              <w:t xml:space="preserve"> </w:t>
            </w:r>
            <w:r>
              <w:rPr>
                <w:b/>
                <w:color w:val="272424"/>
                <w:w w:val="95"/>
                <w:sz w:val="15"/>
              </w:rPr>
              <w:t xml:space="preserve">Story </w:t>
            </w:r>
            <w:r>
              <w:rPr>
                <w:b/>
                <w:color w:val="272424"/>
                <w:spacing w:val="-2"/>
                <w:sz w:val="15"/>
              </w:rPr>
              <w:t>Number</w:t>
            </w:r>
          </w:p>
        </w:tc>
        <w:tc>
          <w:tcPr>
            <w:tcW w:w="3298" w:type="dxa"/>
            <w:tcBorders>
              <w:top w:val="single" w:sz="12" w:space="0" w:color="000000"/>
            </w:tcBorders>
          </w:tcPr>
          <w:p>
            <w:pPr>
              <w:pStyle w:val="17"/>
              <w:spacing w:before="49"/>
              <w:ind w:left="182"/>
              <w:rPr>
                <w:b/>
                <w:sz w:val="15"/>
              </w:rPr>
            </w:pPr>
            <w:r>
              <w:rPr>
                <w:b/>
                <w:color w:val="272424"/>
                <w:w w:val="90"/>
                <w:sz w:val="15"/>
              </w:rPr>
              <w:t>User</w:t>
            </w:r>
            <w:r>
              <w:rPr>
                <w:b/>
                <w:color w:val="272424"/>
                <w:spacing w:val="-1"/>
                <w:sz w:val="15"/>
              </w:rPr>
              <w:t xml:space="preserve"> </w:t>
            </w:r>
            <w:r>
              <w:rPr>
                <w:b/>
                <w:color w:val="272424"/>
                <w:w w:val="90"/>
                <w:sz w:val="15"/>
              </w:rPr>
              <w:t>Story</w:t>
            </w:r>
            <w:r>
              <w:rPr>
                <w:b/>
                <w:color w:val="272424"/>
                <w:spacing w:val="-1"/>
                <w:sz w:val="15"/>
              </w:rPr>
              <w:t xml:space="preserve"> </w:t>
            </w:r>
            <w:r>
              <w:rPr>
                <w:b/>
                <w:color w:val="272424"/>
                <w:w w:val="90"/>
                <w:sz w:val="15"/>
              </w:rPr>
              <w:t>/</w:t>
            </w:r>
            <w:r>
              <w:rPr>
                <w:b/>
                <w:color w:val="272424"/>
                <w:spacing w:val="11"/>
                <w:sz w:val="15"/>
              </w:rPr>
              <w:t xml:space="preserve"> </w:t>
            </w:r>
            <w:r>
              <w:rPr>
                <w:b/>
                <w:color w:val="272424"/>
                <w:spacing w:val="-4"/>
                <w:w w:val="90"/>
                <w:sz w:val="15"/>
              </w:rPr>
              <w:t>Task</w:t>
            </w:r>
          </w:p>
        </w:tc>
        <w:tc>
          <w:tcPr>
            <w:tcW w:w="957" w:type="dxa"/>
            <w:tcBorders>
              <w:top w:val="single" w:sz="12" w:space="0" w:color="000000"/>
            </w:tcBorders>
          </w:tcPr>
          <w:p>
            <w:pPr>
              <w:pStyle w:val="17"/>
              <w:spacing w:before="49" w:line="264" w:lineRule="auto"/>
              <w:ind w:left="196"/>
              <w:rPr>
                <w:b/>
                <w:sz w:val="15"/>
              </w:rPr>
            </w:pPr>
            <w:r>
              <w:rPr>
                <w:b/>
                <w:color w:val="272424"/>
                <w:spacing w:val="-2"/>
                <w:sz w:val="15"/>
              </w:rPr>
              <w:t xml:space="preserve">Story </w:t>
            </w:r>
            <w:r>
              <w:rPr>
                <w:b/>
                <w:color w:val="272424"/>
                <w:spacing w:val="-2"/>
                <w:w w:val="90"/>
                <w:sz w:val="15"/>
              </w:rPr>
              <w:t>Points</w:t>
            </w:r>
          </w:p>
        </w:tc>
        <w:tc>
          <w:tcPr>
            <w:tcW w:w="1168" w:type="dxa"/>
            <w:tcBorders>
              <w:top w:val="single" w:sz="12" w:space="0" w:color="000000"/>
            </w:tcBorders>
          </w:tcPr>
          <w:p>
            <w:pPr>
              <w:pStyle w:val="17"/>
              <w:spacing w:before="49"/>
              <w:ind w:left="342"/>
              <w:rPr>
                <w:b/>
                <w:sz w:val="15"/>
              </w:rPr>
            </w:pPr>
            <w:r>
              <w:rPr>
                <w:b/>
                <w:color w:val="272424"/>
                <w:spacing w:val="-2"/>
                <w:sz w:val="15"/>
              </w:rPr>
              <w:t>Priority</w:t>
            </w:r>
          </w:p>
        </w:tc>
        <w:tc>
          <w:tcPr>
            <w:tcW w:w="1768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17"/>
              <w:spacing w:before="49"/>
              <w:ind w:left="263"/>
              <w:rPr>
                <w:b/>
                <w:sz w:val="15"/>
              </w:rPr>
            </w:pPr>
            <w:r>
              <w:rPr>
                <w:b/>
                <w:color w:val="272424"/>
                <w:w w:val="95"/>
                <w:sz w:val="15"/>
              </w:rPr>
              <w:t>Team</w:t>
            </w:r>
            <w:r>
              <w:rPr>
                <w:b/>
                <w:color w:val="272424"/>
                <w:spacing w:val="2"/>
                <w:sz w:val="15"/>
              </w:rPr>
              <w:t xml:space="preserve"> </w:t>
            </w:r>
            <w:r>
              <w:rPr>
                <w:b/>
                <w:color w:val="272424"/>
                <w:spacing w:val="-2"/>
                <w:sz w:val="15"/>
              </w:rPr>
              <w:t>Member</w:t>
            </w:r>
          </w:p>
        </w:tc>
      </w:tr>
      <w:tr>
        <w:trPr>
          <w:trHeight w:val="499"/>
        </w:trPr>
        <w:tc>
          <w:tcPr>
            <w:tcW w:w="1008" w:type="dxa"/>
            <w:tcBorders>
              <w:left w:val="single" w:sz="12" w:space="0" w:color="000000"/>
            </w:tcBorders>
            <w:shd w:val="clear" w:color="auto" w:fill="F5F5F5"/>
          </w:tcPr>
          <w:p>
            <w:pPr>
              <w:pStyle w:val="17"/>
              <w:rPr>
                <w:sz w:val="15"/>
              </w:rPr>
            </w:pPr>
            <w:r>
              <w:rPr>
                <w:color w:val="272424"/>
                <w:sz w:val="15"/>
              </w:rPr>
              <w:t>Sprint-</w:t>
            </w:r>
            <w:r>
              <w:rPr>
                <w:color w:val="272424"/>
                <w:spacing w:val="-10"/>
                <w:sz w:val="15"/>
              </w:rPr>
              <w:t>1</w:t>
            </w:r>
          </w:p>
        </w:tc>
        <w:tc>
          <w:tcPr>
            <w:tcW w:w="1737" w:type="dxa"/>
            <w:shd w:val="clear" w:color="auto" w:fill="F5F5F5"/>
          </w:tcPr>
          <w:p>
            <w:pPr>
              <w:pStyle w:val="17"/>
              <w:spacing w:line="264" w:lineRule="auto"/>
              <w:ind w:left="271" w:right="20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 xml:space="preserve">User </w:t>
            </w:r>
            <w:r>
              <w:rPr>
                <w:color w:val="272424"/>
                <w:spacing w:val="-2"/>
                <w:w w:val="104"/>
                <w:sz w:val="15"/>
              </w:rPr>
              <w:t>Authentication</w:t>
            </w:r>
          </w:p>
        </w:tc>
        <w:tc>
          <w:tcPr>
            <w:tcW w:w="1111" w:type="dxa"/>
            <w:shd w:val="clear" w:color="auto" w:fill="F5F5F5"/>
          </w:tcPr>
          <w:p>
            <w:pPr>
              <w:pStyle w:val="17"/>
              <w:ind w:left="189"/>
              <w:rPr>
                <w:sz w:val="15"/>
              </w:rPr>
            </w:pPr>
            <w:r>
              <w:rPr>
                <w:color w:val="272424"/>
                <w:sz w:val="15"/>
              </w:rPr>
              <w:t>USN-</w:t>
            </w:r>
            <w:r>
              <w:rPr>
                <w:color w:val="272424"/>
                <w:spacing w:val="-10"/>
                <w:sz w:val="15"/>
              </w:rPr>
              <w:t>1</w:t>
            </w:r>
          </w:p>
        </w:tc>
        <w:tc>
          <w:tcPr>
            <w:tcW w:w="3298" w:type="dxa"/>
            <w:shd w:val="clear" w:color="auto" w:fill="F5F5F5"/>
          </w:tcPr>
          <w:p>
            <w:pPr>
              <w:pStyle w:val="17"/>
              <w:ind w:left="182"/>
              <w:rPr>
                <w:sz w:val="15"/>
              </w:rPr>
            </w:pPr>
            <w:r>
              <w:rPr>
                <w:color w:val="272424"/>
                <w:w w:val="104"/>
                <w:sz w:val="15"/>
              </w:rPr>
              <w:t>Implement</w:t>
            </w:r>
            <w:r>
              <w:rPr>
                <w:color w:val="272424"/>
                <w:spacing w:val="-2"/>
                <w:w w:val="104"/>
                <w:sz w:val="15"/>
              </w:rPr>
              <w:t xml:space="preserve"> </w:t>
            </w:r>
            <w:r>
              <w:rPr>
                <w:color w:val="272424"/>
                <w:w w:val="104"/>
                <w:sz w:val="15"/>
              </w:rPr>
              <w:t>User</w:t>
            </w:r>
            <w:r>
              <w:rPr>
                <w:color w:val="272424"/>
                <w:spacing w:val="2"/>
                <w:w w:val="104"/>
                <w:sz w:val="15"/>
              </w:rPr>
              <w:t xml:space="preserve"> </w:t>
            </w:r>
            <w:r>
              <w:rPr>
                <w:color w:val="272424"/>
                <w:w w:val="104"/>
                <w:sz w:val="15"/>
              </w:rPr>
              <w:t>Registration</w:t>
            </w:r>
            <w:r>
              <w:rPr>
                <w:color w:val="272424"/>
                <w:spacing w:val="1"/>
                <w:w w:val="104"/>
                <w:sz w:val="15"/>
              </w:rPr>
              <w:t xml:space="preserve"> </w:t>
            </w:r>
            <w:r>
              <w:rPr>
                <w:color w:val="272424"/>
                <w:spacing w:val="-5"/>
                <w:w w:val="104"/>
                <w:sz w:val="15"/>
              </w:rPr>
              <w:t>API</w:t>
            </w:r>
          </w:p>
        </w:tc>
        <w:tc>
          <w:tcPr>
            <w:tcW w:w="957" w:type="dxa"/>
            <w:shd w:val="clear" w:color="auto" w:fill="F5F5F5"/>
          </w:tcPr>
          <w:p>
            <w:pPr>
              <w:pStyle w:val="17"/>
              <w:ind w:left="196"/>
              <w:rPr>
                <w:sz w:val="15"/>
              </w:rPr>
            </w:pPr>
            <w:r>
              <w:rPr>
                <w:color w:val="272424"/>
                <w:w w:val="109"/>
                <w:sz w:val="15"/>
              </w:rPr>
              <w:t>5</w:t>
            </w:r>
          </w:p>
        </w:tc>
        <w:tc>
          <w:tcPr>
            <w:tcW w:w="1168" w:type="dxa"/>
            <w:shd w:val="clear" w:color="auto" w:fill="F5F5F5"/>
          </w:tcPr>
          <w:p>
            <w:pPr>
              <w:pStyle w:val="17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  <w:shd w:val="clear" w:color="auto" w:fill="F5F5F5"/>
          </w:tcPr>
          <w:p>
            <w:pPr>
              <w:pStyle w:val="17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4"/>
                <w:sz w:val="15"/>
              </w:rPr>
              <w:t>Dharmender</w:t>
            </w:r>
          </w:p>
        </w:tc>
      </w:tr>
      <w:tr>
        <w:trPr>
          <w:trHeight w:val="499"/>
        </w:trPr>
        <w:tc>
          <w:tcPr>
            <w:tcW w:w="1008" w:type="dxa"/>
            <w:tcBorders>
              <w:left w:val="single" w:sz="12" w:space="0" w:color="000000"/>
            </w:tcBorders>
          </w:tcPr>
          <w:p>
            <w:pPr>
              <w:pStyle w:val="17"/>
              <w:rPr>
                <w:sz w:val="15"/>
              </w:rPr>
            </w:pPr>
            <w:r>
              <w:rPr>
                <w:color w:val="272424"/>
                <w:sz w:val="15"/>
              </w:rPr>
              <w:t>Sprint-</w:t>
            </w:r>
            <w:r>
              <w:rPr>
                <w:color w:val="272424"/>
                <w:spacing w:val="-10"/>
                <w:sz w:val="15"/>
              </w:rPr>
              <w:t>1</w:t>
            </w:r>
          </w:p>
        </w:tc>
        <w:tc>
          <w:tcPr>
            <w:tcW w:w="1737" w:type="dxa"/>
          </w:tcPr>
          <w:p>
            <w:pPr>
              <w:pStyle w:val="17"/>
              <w:spacing w:line="264" w:lineRule="auto"/>
              <w:ind w:left="271" w:right="20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 xml:space="preserve">User </w:t>
            </w:r>
            <w:r>
              <w:rPr>
                <w:color w:val="272424"/>
                <w:spacing w:val="-2"/>
                <w:w w:val="104"/>
                <w:sz w:val="15"/>
              </w:rPr>
              <w:t>Authentication</w:t>
            </w:r>
          </w:p>
        </w:tc>
        <w:tc>
          <w:tcPr>
            <w:tcW w:w="1111" w:type="dxa"/>
          </w:tcPr>
          <w:p>
            <w:pPr>
              <w:pStyle w:val="17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15"/>
                <w:sz w:val="15"/>
              </w:rPr>
              <w:t>2</w:t>
            </w:r>
          </w:p>
        </w:tc>
        <w:tc>
          <w:tcPr>
            <w:tcW w:w="3298" w:type="dxa"/>
          </w:tcPr>
          <w:p>
            <w:pPr>
              <w:pStyle w:val="17"/>
              <w:ind w:left="182"/>
              <w:rPr>
                <w:sz w:val="15"/>
              </w:rPr>
            </w:pPr>
            <w:r>
              <w:rPr>
                <w:color w:val="272424"/>
                <w:w w:val="104"/>
                <w:sz w:val="15"/>
              </w:rPr>
              <w:t>Implement</w:t>
            </w:r>
            <w:r>
              <w:rPr>
                <w:color w:val="272424"/>
                <w:spacing w:val="-3"/>
                <w:w w:val="104"/>
                <w:sz w:val="15"/>
              </w:rPr>
              <w:t xml:space="preserve"> </w:t>
            </w:r>
            <w:r>
              <w:rPr>
                <w:color w:val="272424"/>
                <w:w w:val="104"/>
                <w:sz w:val="15"/>
              </w:rPr>
              <w:t>User</w:t>
            </w:r>
            <w:r>
              <w:rPr>
                <w:color w:val="272424"/>
                <w:spacing w:val="1"/>
                <w:w w:val="104"/>
                <w:sz w:val="15"/>
              </w:rPr>
              <w:t xml:space="preserve"> </w:t>
            </w:r>
            <w:r>
              <w:rPr>
                <w:color w:val="272424"/>
                <w:w w:val="104"/>
                <w:sz w:val="15"/>
              </w:rPr>
              <w:t>Login</w:t>
            </w:r>
            <w:r>
              <w:rPr>
                <w:color w:val="272424"/>
                <w:spacing w:val="-1"/>
                <w:w w:val="104"/>
                <w:sz w:val="15"/>
              </w:rPr>
              <w:t xml:space="preserve"> </w:t>
            </w:r>
            <w:r>
              <w:rPr>
                <w:color w:val="272424"/>
                <w:w w:val="104"/>
                <w:sz w:val="15"/>
              </w:rPr>
              <w:t>with</w:t>
            </w:r>
            <w:r>
              <w:rPr>
                <w:color w:val="272424"/>
                <w:spacing w:val="-4"/>
                <w:w w:val="104"/>
                <w:sz w:val="15"/>
              </w:rPr>
              <w:t xml:space="preserve"> </w:t>
            </w:r>
            <w:r>
              <w:rPr>
                <w:color w:val="272424"/>
                <w:spacing w:val="-5"/>
                <w:w w:val="104"/>
                <w:sz w:val="15"/>
              </w:rPr>
              <w:t>JWT</w:t>
            </w:r>
          </w:p>
        </w:tc>
        <w:tc>
          <w:tcPr>
            <w:tcW w:w="957" w:type="dxa"/>
          </w:tcPr>
          <w:p>
            <w:pPr>
              <w:pStyle w:val="17"/>
              <w:ind w:left="196"/>
              <w:rPr>
                <w:sz w:val="15"/>
              </w:rPr>
            </w:pPr>
            <w:r>
              <w:rPr>
                <w:color w:val="272424"/>
                <w:w w:val="114"/>
                <w:sz w:val="15"/>
              </w:rPr>
              <w:t>8</w:t>
            </w:r>
          </w:p>
        </w:tc>
        <w:tc>
          <w:tcPr>
            <w:tcW w:w="1168" w:type="dxa"/>
          </w:tcPr>
          <w:p>
            <w:pPr>
              <w:pStyle w:val="17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</w:tcPr>
          <w:p>
            <w:pPr>
              <w:pStyle w:val="17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4"/>
                <w:sz w:val="15"/>
              </w:rPr>
              <w:t>Dharmender</w:t>
            </w:r>
          </w:p>
        </w:tc>
      </w:tr>
      <w:tr>
        <w:trPr>
          <w:trHeight w:val="499"/>
        </w:trPr>
        <w:tc>
          <w:tcPr>
            <w:tcW w:w="1008" w:type="dxa"/>
            <w:tcBorders>
              <w:left w:val="single" w:sz="12" w:space="0" w:color="000000"/>
            </w:tcBorders>
            <w:shd w:val="clear" w:color="auto" w:fill="F5F5F5"/>
          </w:tcPr>
          <w:p>
            <w:pPr>
              <w:pStyle w:val="17"/>
              <w:spacing w:before="60"/>
              <w:rPr>
                <w:sz w:val="15"/>
              </w:rPr>
            </w:pPr>
            <w:r>
              <w:rPr>
                <w:color w:val="272424"/>
                <w:sz w:val="15"/>
              </w:rPr>
              <w:t>Sprint-</w:t>
            </w:r>
            <w:r>
              <w:rPr>
                <w:color w:val="272424"/>
                <w:spacing w:val="-10"/>
                <w:sz w:val="15"/>
              </w:rPr>
              <w:t>1</w:t>
            </w:r>
          </w:p>
        </w:tc>
        <w:tc>
          <w:tcPr>
            <w:tcW w:w="1737" w:type="dxa"/>
            <w:shd w:val="clear" w:color="auto" w:fill="F5F5F5"/>
          </w:tcPr>
          <w:p>
            <w:pPr>
              <w:pStyle w:val="17"/>
              <w:spacing w:before="60"/>
              <w:ind w:left="271"/>
              <w:rPr>
                <w:sz w:val="15"/>
              </w:rPr>
            </w:pPr>
            <w:r>
              <w:rPr>
                <w:color w:val="272424"/>
                <w:w w:val="104"/>
                <w:sz w:val="15"/>
              </w:rPr>
              <w:t>Database</w:t>
            </w:r>
            <w:r>
              <w:rPr>
                <w:color w:val="272424"/>
                <w:spacing w:val="7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Setup</w:t>
            </w:r>
          </w:p>
        </w:tc>
        <w:tc>
          <w:tcPr>
            <w:tcW w:w="1111" w:type="dxa"/>
            <w:shd w:val="clear" w:color="auto" w:fill="F5F5F5"/>
          </w:tcPr>
          <w:p>
            <w:pPr>
              <w:pStyle w:val="17"/>
              <w:spacing w:before="60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15"/>
                <w:sz w:val="15"/>
              </w:rPr>
              <w:t>3</w:t>
            </w:r>
          </w:p>
        </w:tc>
        <w:tc>
          <w:tcPr>
            <w:tcW w:w="3298" w:type="dxa"/>
            <w:shd w:val="clear" w:color="auto" w:fill="F5F5F5"/>
          </w:tcPr>
          <w:p>
            <w:pPr>
              <w:pStyle w:val="17"/>
              <w:spacing w:before="60"/>
              <w:ind w:left="182"/>
              <w:rPr>
                <w:sz w:val="15"/>
              </w:rPr>
            </w:pPr>
            <w:r>
              <w:rPr>
                <w:color w:val="272424"/>
                <w:w w:val="110"/>
                <w:sz w:val="15"/>
              </w:rPr>
              <w:t>Configure</w:t>
            </w:r>
            <w:r>
              <w:rPr>
                <w:color w:val="272424"/>
                <w:spacing w:val="-16"/>
                <w:w w:val="110"/>
                <w:sz w:val="15"/>
              </w:rPr>
              <w:t xml:space="preserve"> </w:t>
            </w:r>
            <w:r>
              <w:rPr>
                <w:color w:val="272424"/>
                <w:w w:val="110"/>
                <w:sz w:val="15"/>
              </w:rPr>
              <w:t>MongoDB</w:t>
            </w:r>
            <w:r>
              <w:rPr>
                <w:color w:val="272424"/>
                <w:spacing w:val="-16"/>
                <w:w w:val="110"/>
                <w:sz w:val="15"/>
              </w:rPr>
              <w:t xml:space="preserve"> </w:t>
            </w:r>
            <w:r>
              <w:rPr>
                <w:color w:val="272424"/>
                <w:w w:val="110"/>
                <w:sz w:val="15"/>
              </w:rPr>
              <w:t>&amp;</w:t>
            </w:r>
            <w:r>
              <w:rPr>
                <w:color w:val="272424"/>
                <w:spacing w:val="-10"/>
                <w:w w:val="110"/>
                <w:sz w:val="15"/>
              </w:rPr>
              <w:t xml:space="preserve"> </w:t>
            </w:r>
            <w:r>
              <w:rPr>
                <w:color w:val="272424"/>
                <w:w w:val="110"/>
                <w:sz w:val="15"/>
              </w:rPr>
              <w:t>Mongoose</w:t>
            </w:r>
            <w:r>
              <w:rPr>
                <w:color w:val="272424"/>
                <w:spacing w:val="-17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Models</w:t>
            </w:r>
          </w:p>
        </w:tc>
        <w:tc>
          <w:tcPr>
            <w:tcW w:w="957" w:type="dxa"/>
            <w:shd w:val="clear" w:color="auto" w:fill="F5F5F5"/>
          </w:tcPr>
          <w:p>
            <w:pPr>
              <w:pStyle w:val="17"/>
              <w:spacing w:before="60"/>
              <w:ind w:left="196"/>
              <w:rPr>
                <w:sz w:val="15"/>
              </w:rPr>
            </w:pPr>
            <w:r>
              <w:rPr>
                <w:color w:val="272424"/>
                <w:w w:val="109"/>
                <w:sz w:val="15"/>
              </w:rPr>
              <w:t>5</w:t>
            </w:r>
          </w:p>
        </w:tc>
        <w:tc>
          <w:tcPr>
            <w:tcW w:w="1168" w:type="dxa"/>
            <w:shd w:val="clear" w:color="auto" w:fill="F5F5F5"/>
          </w:tcPr>
          <w:p>
            <w:pPr>
              <w:pStyle w:val="17"/>
              <w:spacing w:before="60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  <w:shd w:val="clear" w:color="auto" w:fill="F5F5F5"/>
          </w:tcPr>
          <w:p>
            <w:pPr>
              <w:pStyle w:val="17"/>
              <w:spacing w:before="60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4"/>
                <w:sz w:val="15"/>
              </w:rPr>
              <w:t>Dharmender</w:t>
            </w:r>
          </w:p>
        </w:tc>
      </w:tr>
      <w:tr>
        <w:trPr>
          <w:trHeight w:val="309"/>
        </w:trPr>
        <w:tc>
          <w:tcPr>
            <w:tcW w:w="1008" w:type="dxa"/>
            <w:tcBorders>
              <w:left w:val="single" w:sz="12" w:space="0" w:color="000000"/>
            </w:tcBorders>
          </w:tcPr>
          <w:p>
            <w:pPr>
              <w:pStyle w:val="17"/>
              <w:spacing w:before="60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0"/>
                <w:sz w:val="15"/>
              </w:rPr>
              <w:t>2</w:t>
            </w:r>
          </w:p>
        </w:tc>
        <w:tc>
          <w:tcPr>
            <w:tcW w:w="1737" w:type="dxa"/>
          </w:tcPr>
          <w:p>
            <w:pPr>
              <w:pStyle w:val="17"/>
              <w:spacing w:before="60"/>
              <w:ind w:left="271"/>
              <w:rPr>
                <w:sz w:val="15"/>
              </w:rPr>
            </w:pPr>
            <w:r>
              <w:rPr>
                <w:color w:val="272424"/>
                <w:w w:val="110"/>
                <w:sz w:val="15"/>
              </w:rPr>
              <w:t>Goal</w:t>
            </w:r>
            <w:r>
              <w:rPr>
                <w:color w:val="272424"/>
                <w:spacing w:val="-12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Management</w:t>
            </w:r>
          </w:p>
        </w:tc>
        <w:tc>
          <w:tcPr>
            <w:tcW w:w="1111" w:type="dxa"/>
          </w:tcPr>
          <w:p>
            <w:pPr>
              <w:pStyle w:val="17"/>
              <w:spacing w:before="60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20"/>
                <w:sz w:val="15"/>
              </w:rPr>
              <w:t>4</w:t>
            </w:r>
          </w:p>
        </w:tc>
        <w:tc>
          <w:tcPr>
            <w:tcW w:w="3298" w:type="dxa"/>
          </w:tcPr>
          <w:p>
            <w:pPr>
              <w:pStyle w:val="17"/>
              <w:spacing w:before="60"/>
              <w:ind w:left="182"/>
              <w:rPr>
                <w:sz w:val="15"/>
              </w:rPr>
            </w:pPr>
            <w:r>
              <w:rPr>
                <w:color w:val="272424"/>
                <w:w w:val="104"/>
                <w:sz w:val="15"/>
              </w:rPr>
              <w:t>Create</w:t>
            </w:r>
            <w:r>
              <w:rPr>
                <w:color w:val="272424"/>
                <w:spacing w:val="2"/>
                <w:w w:val="104"/>
                <w:sz w:val="15"/>
              </w:rPr>
              <w:t xml:space="preserve"> </w:t>
            </w:r>
            <w:r>
              <w:rPr>
                <w:color w:val="272424"/>
                <w:w w:val="104"/>
                <w:sz w:val="15"/>
              </w:rPr>
              <w:t>Goal</w:t>
            </w:r>
            <w:r>
              <w:rPr>
                <w:color w:val="272424"/>
                <w:spacing w:val="3"/>
                <w:w w:val="104"/>
                <w:sz w:val="15"/>
              </w:rPr>
              <w:t xml:space="preserve"> </w:t>
            </w:r>
            <w:r>
              <w:rPr>
                <w:color w:val="272424"/>
                <w:w w:val="104"/>
                <w:sz w:val="15"/>
              </w:rPr>
              <w:t>API</w:t>
            </w:r>
            <w:r>
              <w:rPr>
                <w:color w:val="272424"/>
                <w:spacing w:val="-2"/>
                <w:w w:val="104"/>
                <w:sz w:val="15"/>
              </w:rPr>
              <w:t xml:space="preserve"> (POST)</w:t>
            </w:r>
          </w:p>
        </w:tc>
        <w:tc>
          <w:tcPr>
            <w:tcW w:w="957" w:type="dxa"/>
          </w:tcPr>
          <w:p>
            <w:pPr>
              <w:pStyle w:val="17"/>
              <w:spacing w:before="60"/>
              <w:ind w:left="196"/>
              <w:rPr>
                <w:sz w:val="15"/>
              </w:rPr>
            </w:pPr>
            <w:r>
              <w:rPr>
                <w:color w:val="272424"/>
                <w:w w:val="109"/>
                <w:sz w:val="15"/>
              </w:rPr>
              <w:t>5</w:t>
            </w:r>
          </w:p>
        </w:tc>
        <w:tc>
          <w:tcPr>
            <w:tcW w:w="1168" w:type="dxa"/>
          </w:tcPr>
          <w:p>
            <w:pPr>
              <w:pStyle w:val="17"/>
              <w:spacing w:before="60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</w:tcPr>
          <w:p>
            <w:pPr>
              <w:pStyle w:val="17"/>
              <w:spacing w:before="60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4"/>
                <w:sz w:val="15"/>
              </w:rPr>
              <w:t>Dharmender</w:t>
            </w:r>
          </w:p>
        </w:tc>
      </w:tr>
      <w:tr>
        <w:trPr>
          <w:trHeight w:val="307"/>
        </w:trPr>
        <w:tc>
          <w:tcPr>
            <w:tcW w:w="1008" w:type="dxa"/>
            <w:tcBorders>
              <w:left w:val="single" w:sz="12" w:space="0" w:color="000000"/>
            </w:tcBorders>
            <w:shd w:val="clear" w:color="auto" w:fill="F5F5F5"/>
          </w:tcPr>
          <w:p>
            <w:pPr>
              <w:pStyle w:val="17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0"/>
                <w:sz w:val="15"/>
              </w:rPr>
              <w:t>2</w:t>
            </w:r>
          </w:p>
        </w:tc>
        <w:tc>
          <w:tcPr>
            <w:tcW w:w="1737" w:type="dxa"/>
            <w:shd w:val="clear" w:color="auto" w:fill="F5F5F5"/>
          </w:tcPr>
          <w:p>
            <w:pPr>
              <w:pStyle w:val="17"/>
              <w:ind w:left="271"/>
              <w:rPr>
                <w:sz w:val="15"/>
              </w:rPr>
            </w:pPr>
            <w:r>
              <w:rPr>
                <w:color w:val="272424"/>
                <w:w w:val="110"/>
                <w:sz w:val="15"/>
              </w:rPr>
              <w:t>Goal</w:t>
            </w:r>
            <w:r>
              <w:rPr>
                <w:color w:val="272424"/>
                <w:spacing w:val="-12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Management</w:t>
            </w:r>
          </w:p>
        </w:tc>
        <w:tc>
          <w:tcPr>
            <w:tcW w:w="1111" w:type="dxa"/>
            <w:shd w:val="clear" w:color="auto" w:fill="F5F5F5"/>
          </w:tcPr>
          <w:p>
            <w:pPr>
              <w:pStyle w:val="17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15"/>
                <w:sz w:val="15"/>
              </w:rPr>
              <w:t>5</w:t>
            </w:r>
          </w:p>
        </w:tc>
        <w:tc>
          <w:tcPr>
            <w:tcW w:w="3298" w:type="dxa"/>
            <w:shd w:val="clear" w:color="auto" w:fill="F5F5F5"/>
          </w:tcPr>
          <w:p>
            <w:pPr>
              <w:pStyle w:val="17"/>
              <w:ind w:left="182"/>
              <w:rPr>
                <w:sz w:val="15"/>
              </w:rPr>
            </w:pPr>
            <w:r>
              <w:rPr>
                <w:color w:val="272424"/>
                <w:w w:val="104"/>
                <w:sz w:val="15"/>
              </w:rPr>
              <w:t>Get</w:t>
            </w:r>
            <w:r>
              <w:rPr>
                <w:color w:val="272424"/>
                <w:spacing w:val="3"/>
                <w:w w:val="104"/>
                <w:sz w:val="15"/>
              </w:rPr>
              <w:t xml:space="preserve"> </w:t>
            </w:r>
            <w:r>
              <w:rPr>
                <w:color w:val="272424"/>
                <w:w w:val="104"/>
                <w:sz w:val="15"/>
              </w:rPr>
              <w:t>User</w:t>
            </w:r>
            <w:r>
              <w:rPr>
                <w:color w:val="272424"/>
                <w:spacing w:val="3"/>
                <w:w w:val="104"/>
                <w:sz w:val="15"/>
              </w:rPr>
              <w:t xml:space="preserve"> </w:t>
            </w:r>
            <w:r>
              <w:rPr>
                <w:color w:val="272424"/>
                <w:w w:val="104"/>
                <w:sz w:val="15"/>
              </w:rPr>
              <w:t>Goals</w:t>
            </w:r>
            <w:r>
              <w:rPr>
                <w:color w:val="272424"/>
                <w:spacing w:val="8"/>
                <w:w w:val="104"/>
                <w:sz w:val="15"/>
              </w:rPr>
              <w:t xml:space="preserve"> </w:t>
            </w:r>
            <w:r>
              <w:rPr>
                <w:color w:val="272424"/>
                <w:w w:val="104"/>
                <w:sz w:val="15"/>
              </w:rPr>
              <w:t xml:space="preserve">API </w:t>
            </w:r>
            <w:r>
              <w:rPr>
                <w:color w:val="272424"/>
                <w:spacing w:val="-2"/>
                <w:w w:val="104"/>
                <w:sz w:val="15"/>
              </w:rPr>
              <w:t>(GET)</w:t>
            </w:r>
          </w:p>
        </w:tc>
        <w:tc>
          <w:tcPr>
            <w:tcW w:w="957" w:type="dxa"/>
            <w:shd w:val="clear" w:color="auto" w:fill="F5F5F5"/>
          </w:tcPr>
          <w:p>
            <w:pPr>
              <w:pStyle w:val="17"/>
              <w:ind w:left="196"/>
              <w:rPr>
                <w:sz w:val="15"/>
              </w:rPr>
            </w:pPr>
            <w:r>
              <w:rPr>
                <w:color w:val="272424"/>
                <w:w w:val="109"/>
                <w:sz w:val="15"/>
              </w:rPr>
              <w:t>5</w:t>
            </w:r>
          </w:p>
        </w:tc>
        <w:tc>
          <w:tcPr>
            <w:tcW w:w="1168" w:type="dxa"/>
            <w:shd w:val="clear" w:color="auto" w:fill="F5F5F5"/>
          </w:tcPr>
          <w:p>
            <w:pPr>
              <w:pStyle w:val="17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  <w:shd w:val="clear" w:color="auto" w:fill="F5F5F5"/>
          </w:tcPr>
          <w:p>
            <w:pPr>
              <w:pStyle w:val="17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4"/>
                <w:sz w:val="15"/>
              </w:rPr>
              <w:t>Dharmender</w:t>
            </w:r>
          </w:p>
        </w:tc>
      </w:tr>
      <w:tr>
        <w:trPr>
          <w:trHeight w:val="307"/>
        </w:trPr>
        <w:tc>
          <w:tcPr>
            <w:tcW w:w="1008" w:type="dxa"/>
            <w:tcBorders>
              <w:left w:val="single" w:sz="12" w:space="0" w:color="000000"/>
            </w:tcBorders>
          </w:tcPr>
          <w:p>
            <w:pPr>
              <w:pStyle w:val="17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0"/>
                <w:sz w:val="15"/>
              </w:rPr>
              <w:t>2</w:t>
            </w:r>
          </w:p>
        </w:tc>
        <w:tc>
          <w:tcPr>
            <w:tcW w:w="1737" w:type="dxa"/>
          </w:tcPr>
          <w:p>
            <w:pPr>
              <w:pStyle w:val="17"/>
              <w:ind w:left="271"/>
              <w:rPr>
                <w:sz w:val="15"/>
              </w:rPr>
            </w:pPr>
            <w:r>
              <w:rPr>
                <w:color w:val="272424"/>
                <w:w w:val="110"/>
                <w:sz w:val="15"/>
              </w:rPr>
              <w:t>Goal</w:t>
            </w:r>
            <w:r>
              <w:rPr>
                <w:color w:val="272424"/>
                <w:spacing w:val="-12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Management</w:t>
            </w:r>
          </w:p>
        </w:tc>
        <w:tc>
          <w:tcPr>
            <w:tcW w:w="1111" w:type="dxa"/>
          </w:tcPr>
          <w:p>
            <w:pPr>
              <w:pStyle w:val="17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15"/>
                <w:sz w:val="15"/>
              </w:rPr>
              <w:t>6</w:t>
            </w:r>
          </w:p>
        </w:tc>
        <w:tc>
          <w:tcPr>
            <w:tcW w:w="3298" w:type="dxa"/>
          </w:tcPr>
          <w:p>
            <w:pPr>
              <w:pStyle w:val="17"/>
              <w:ind w:left="182"/>
              <w:rPr>
                <w:sz w:val="15"/>
              </w:rPr>
            </w:pPr>
            <w:r>
              <w:rPr>
                <w:color w:val="272424"/>
                <w:w w:val="104"/>
                <w:sz w:val="15"/>
              </w:rPr>
              <w:t>Update</w:t>
            </w:r>
            <w:r>
              <w:rPr>
                <w:color w:val="272424"/>
                <w:spacing w:val="-2"/>
                <w:w w:val="104"/>
                <w:sz w:val="15"/>
              </w:rPr>
              <w:t xml:space="preserve"> </w:t>
            </w:r>
            <w:r>
              <w:rPr>
                <w:color w:val="272424"/>
                <w:w w:val="104"/>
                <w:sz w:val="15"/>
              </w:rPr>
              <w:t>Goal</w:t>
            </w:r>
            <w:r>
              <w:rPr>
                <w:color w:val="272424"/>
                <w:spacing w:val="3"/>
                <w:w w:val="104"/>
                <w:sz w:val="15"/>
              </w:rPr>
              <w:t xml:space="preserve"> </w:t>
            </w:r>
            <w:r>
              <w:rPr>
                <w:color w:val="272424"/>
                <w:w w:val="104"/>
                <w:sz w:val="15"/>
              </w:rPr>
              <w:t>API</w:t>
            </w:r>
            <w:r>
              <w:rPr>
                <w:color w:val="272424"/>
                <w:spacing w:val="2"/>
                <w:w w:val="104"/>
                <w:sz w:val="15"/>
              </w:rPr>
              <w:t xml:space="preserve"> </w:t>
            </w:r>
            <w:r>
              <w:rPr>
                <w:color w:val="272424"/>
                <w:spacing w:val="-4"/>
                <w:w w:val="104"/>
                <w:sz w:val="15"/>
              </w:rPr>
              <w:t>(PUT)</w:t>
            </w:r>
          </w:p>
        </w:tc>
        <w:tc>
          <w:tcPr>
            <w:tcW w:w="957" w:type="dxa"/>
          </w:tcPr>
          <w:p>
            <w:pPr>
              <w:pStyle w:val="17"/>
              <w:ind w:left="196"/>
              <w:rPr>
                <w:sz w:val="15"/>
              </w:rPr>
            </w:pPr>
            <w:r>
              <w:rPr>
                <w:color w:val="272424"/>
                <w:w w:val="109"/>
                <w:sz w:val="15"/>
              </w:rPr>
              <w:t>5</w:t>
            </w:r>
          </w:p>
        </w:tc>
        <w:tc>
          <w:tcPr>
            <w:tcW w:w="1168" w:type="dxa"/>
          </w:tcPr>
          <w:p>
            <w:pPr>
              <w:pStyle w:val="17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</w:tcPr>
          <w:p>
            <w:pPr>
              <w:pStyle w:val="17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4"/>
                <w:sz w:val="15"/>
              </w:rPr>
              <w:t>Dharmender</w:t>
            </w:r>
          </w:p>
        </w:tc>
      </w:tr>
      <w:tr>
        <w:trPr>
          <w:trHeight w:val="307"/>
        </w:trPr>
        <w:tc>
          <w:tcPr>
            <w:tcW w:w="1008" w:type="dxa"/>
            <w:tcBorders>
              <w:left w:val="single" w:sz="12" w:space="0" w:color="000000"/>
            </w:tcBorders>
            <w:shd w:val="clear" w:color="auto" w:fill="F5F5F5"/>
          </w:tcPr>
          <w:p>
            <w:pPr>
              <w:pStyle w:val="17"/>
              <w:spacing w:before="60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0"/>
                <w:sz w:val="15"/>
              </w:rPr>
              <w:t>2</w:t>
            </w:r>
          </w:p>
        </w:tc>
        <w:tc>
          <w:tcPr>
            <w:tcW w:w="1737" w:type="dxa"/>
            <w:shd w:val="clear" w:color="auto" w:fill="F5F5F5"/>
          </w:tcPr>
          <w:p>
            <w:pPr>
              <w:pStyle w:val="17"/>
              <w:spacing w:before="60"/>
              <w:ind w:left="271"/>
              <w:rPr>
                <w:sz w:val="15"/>
              </w:rPr>
            </w:pPr>
            <w:r>
              <w:rPr>
                <w:color w:val="272424"/>
                <w:w w:val="110"/>
                <w:sz w:val="15"/>
              </w:rPr>
              <w:t>Goal</w:t>
            </w:r>
            <w:r>
              <w:rPr>
                <w:color w:val="272424"/>
                <w:spacing w:val="-12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Management</w:t>
            </w:r>
          </w:p>
        </w:tc>
        <w:tc>
          <w:tcPr>
            <w:tcW w:w="1111" w:type="dxa"/>
            <w:shd w:val="clear" w:color="auto" w:fill="F5F5F5"/>
          </w:tcPr>
          <w:p>
            <w:pPr>
              <w:pStyle w:val="17"/>
              <w:spacing w:before="60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15"/>
                <w:sz w:val="15"/>
              </w:rPr>
              <w:t>7</w:t>
            </w:r>
          </w:p>
        </w:tc>
        <w:tc>
          <w:tcPr>
            <w:tcW w:w="3298" w:type="dxa"/>
            <w:shd w:val="clear" w:color="auto" w:fill="F5F5F5"/>
          </w:tcPr>
          <w:p>
            <w:pPr>
              <w:pStyle w:val="17"/>
              <w:spacing w:before="60"/>
              <w:ind w:left="182"/>
              <w:rPr>
                <w:sz w:val="15"/>
              </w:rPr>
            </w:pPr>
            <w:r>
              <w:rPr>
                <w:color w:val="272424"/>
                <w:w w:val="104"/>
                <w:sz w:val="15"/>
              </w:rPr>
              <w:t>Delete</w:t>
            </w:r>
            <w:r>
              <w:rPr>
                <w:color w:val="272424"/>
                <w:spacing w:val="-6"/>
                <w:w w:val="104"/>
                <w:sz w:val="15"/>
              </w:rPr>
              <w:t xml:space="preserve"> </w:t>
            </w:r>
            <w:r>
              <w:rPr>
                <w:color w:val="272424"/>
                <w:w w:val="104"/>
                <w:sz w:val="15"/>
              </w:rPr>
              <w:t>Goal API</w:t>
            </w:r>
            <w:r>
              <w:rPr>
                <w:color w:val="272424"/>
                <w:spacing w:val="-2"/>
                <w:w w:val="104"/>
                <w:sz w:val="15"/>
              </w:rPr>
              <w:t xml:space="preserve"> (DELETE)</w:t>
            </w:r>
          </w:p>
        </w:tc>
        <w:tc>
          <w:tcPr>
            <w:tcW w:w="957" w:type="dxa"/>
            <w:shd w:val="clear" w:color="auto" w:fill="F5F5F5"/>
          </w:tcPr>
          <w:p>
            <w:pPr>
              <w:pStyle w:val="17"/>
              <w:spacing w:before="60"/>
              <w:ind w:left="196"/>
              <w:rPr>
                <w:sz w:val="15"/>
              </w:rPr>
            </w:pPr>
            <w:r>
              <w:rPr>
                <w:color w:val="272424"/>
                <w:w w:val="109"/>
                <w:sz w:val="15"/>
              </w:rPr>
              <w:t>5</w:t>
            </w:r>
          </w:p>
        </w:tc>
        <w:tc>
          <w:tcPr>
            <w:tcW w:w="1168" w:type="dxa"/>
            <w:shd w:val="clear" w:color="auto" w:fill="F5F5F5"/>
          </w:tcPr>
          <w:p>
            <w:pPr>
              <w:pStyle w:val="17"/>
              <w:spacing w:before="60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  <w:shd w:val="clear" w:color="auto" w:fill="F5F5F5"/>
          </w:tcPr>
          <w:p>
            <w:pPr>
              <w:pStyle w:val="17"/>
              <w:spacing w:before="60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4"/>
                <w:sz w:val="15"/>
              </w:rPr>
              <w:t>Dharmender</w:t>
            </w:r>
          </w:p>
        </w:tc>
      </w:tr>
      <w:tr>
        <w:trPr>
          <w:trHeight w:val="309"/>
        </w:trPr>
        <w:tc>
          <w:tcPr>
            <w:tcW w:w="1008" w:type="dxa"/>
            <w:tcBorders>
              <w:left w:val="single" w:sz="12" w:space="0" w:color="000000"/>
            </w:tcBorders>
          </w:tcPr>
          <w:p>
            <w:pPr>
              <w:pStyle w:val="17"/>
              <w:spacing w:before="61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0"/>
                <w:sz w:val="15"/>
              </w:rPr>
              <w:t>3</w:t>
            </w:r>
          </w:p>
        </w:tc>
        <w:tc>
          <w:tcPr>
            <w:tcW w:w="1737" w:type="dxa"/>
          </w:tcPr>
          <w:p>
            <w:pPr>
              <w:pStyle w:val="17"/>
              <w:spacing w:before="61"/>
              <w:ind w:left="271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Authorization</w:t>
            </w:r>
          </w:p>
        </w:tc>
        <w:tc>
          <w:tcPr>
            <w:tcW w:w="1111" w:type="dxa"/>
          </w:tcPr>
          <w:p>
            <w:pPr>
              <w:pStyle w:val="17"/>
              <w:spacing w:before="61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15"/>
                <w:sz w:val="15"/>
              </w:rPr>
              <w:t>8</w:t>
            </w:r>
          </w:p>
        </w:tc>
        <w:tc>
          <w:tcPr>
            <w:tcW w:w="3298" w:type="dxa"/>
          </w:tcPr>
          <w:p>
            <w:pPr>
              <w:pStyle w:val="17"/>
              <w:spacing w:before="61"/>
              <w:ind w:left="182"/>
              <w:rPr>
                <w:sz w:val="15"/>
              </w:rPr>
            </w:pPr>
            <w:r>
              <w:rPr>
                <w:color w:val="272424"/>
                <w:spacing w:val="-2"/>
                <w:w w:val="104"/>
                <w:sz w:val="15"/>
              </w:rPr>
              <w:t>Implement</w:t>
            </w:r>
            <w:r>
              <w:rPr>
                <w:color w:val="272424"/>
                <w:spacing w:val="1"/>
                <w:w w:val="104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04"/>
                <w:sz w:val="15"/>
              </w:rPr>
              <w:t>Auth</w:t>
            </w:r>
            <w:r>
              <w:rPr>
                <w:color w:val="272424"/>
                <w:spacing w:val="-1"/>
                <w:w w:val="104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04"/>
                <w:sz w:val="15"/>
              </w:rPr>
              <w:t>Middleware</w:t>
            </w:r>
          </w:p>
        </w:tc>
        <w:tc>
          <w:tcPr>
            <w:tcW w:w="957" w:type="dxa"/>
          </w:tcPr>
          <w:p>
            <w:pPr>
              <w:pStyle w:val="17"/>
              <w:spacing w:before="61"/>
              <w:ind w:left="196"/>
              <w:rPr>
                <w:sz w:val="15"/>
              </w:rPr>
            </w:pPr>
            <w:r>
              <w:rPr>
                <w:color w:val="272424"/>
                <w:w w:val="114"/>
                <w:sz w:val="15"/>
              </w:rPr>
              <w:t>8</w:t>
            </w:r>
          </w:p>
        </w:tc>
        <w:tc>
          <w:tcPr>
            <w:tcW w:w="1168" w:type="dxa"/>
          </w:tcPr>
          <w:p>
            <w:pPr>
              <w:pStyle w:val="17"/>
              <w:spacing w:before="61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</w:tcPr>
          <w:p>
            <w:pPr>
              <w:pStyle w:val="17"/>
              <w:spacing w:before="61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4"/>
                <w:sz w:val="15"/>
              </w:rPr>
              <w:t>Dharmender</w:t>
            </w:r>
          </w:p>
        </w:tc>
      </w:tr>
      <w:tr>
        <w:trPr>
          <w:trHeight w:val="307"/>
        </w:trPr>
        <w:tc>
          <w:tcPr>
            <w:tcW w:w="1008" w:type="dxa"/>
            <w:tcBorders>
              <w:left w:val="single" w:sz="12" w:space="0" w:color="000000"/>
            </w:tcBorders>
            <w:shd w:val="clear" w:color="auto" w:fill="F5F5F5"/>
          </w:tcPr>
          <w:p>
            <w:pPr>
              <w:pStyle w:val="17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0"/>
                <w:sz w:val="15"/>
              </w:rPr>
              <w:t>3</w:t>
            </w:r>
          </w:p>
        </w:tc>
        <w:tc>
          <w:tcPr>
            <w:tcW w:w="1737" w:type="dxa"/>
            <w:shd w:val="clear" w:color="auto" w:fill="F5F5F5"/>
          </w:tcPr>
          <w:p>
            <w:pPr>
              <w:pStyle w:val="17"/>
              <w:ind w:left="271"/>
              <w:rPr>
                <w:sz w:val="15"/>
              </w:rPr>
            </w:pPr>
            <w:r>
              <w:rPr>
                <w:color w:val="272424"/>
                <w:w w:val="104"/>
                <w:sz w:val="15"/>
              </w:rPr>
              <w:t>Error</w:t>
            </w:r>
            <w:r>
              <w:rPr>
                <w:color w:val="272424"/>
                <w:spacing w:val="-4"/>
                <w:w w:val="104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04"/>
                <w:sz w:val="15"/>
              </w:rPr>
              <w:t>Handling</w:t>
            </w:r>
          </w:p>
        </w:tc>
        <w:tc>
          <w:tcPr>
            <w:tcW w:w="1111" w:type="dxa"/>
            <w:shd w:val="clear" w:color="auto" w:fill="F5F5F5"/>
          </w:tcPr>
          <w:p>
            <w:pPr>
              <w:pStyle w:val="17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15"/>
                <w:sz w:val="15"/>
              </w:rPr>
              <w:t>9</w:t>
            </w:r>
          </w:p>
        </w:tc>
        <w:tc>
          <w:tcPr>
            <w:tcW w:w="3298" w:type="dxa"/>
            <w:shd w:val="clear" w:color="auto" w:fill="F5F5F5"/>
          </w:tcPr>
          <w:p>
            <w:pPr>
              <w:pStyle w:val="17"/>
              <w:ind w:left="182"/>
              <w:rPr>
                <w:sz w:val="15"/>
              </w:rPr>
            </w:pPr>
            <w:r>
              <w:rPr>
                <w:color w:val="272424"/>
                <w:w w:val="104"/>
                <w:sz w:val="15"/>
              </w:rPr>
              <w:t>Implement Centralized</w:t>
            </w:r>
            <w:r>
              <w:rPr>
                <w:color w:val="272424"/>
                <w:spacing w:val="2"/>
                <w:w w:val="104"/>
                <w:sz w:val="15"/>
              </w:rPr>
              <w:t xml:space="preserve"> </w:t>
            </w:r>
            <w:r>
              <w:rPr>
                <w:color w:val="272424"/>
                <w:w w:val="104"/>
                <w:sz w:val="15"/>
              </w:rPr>
              <w:t>Error</w:t>
            </w:r>
            <w:r>
              <w:rPr>
                <w:color w:val="272424"/>
                <w:spacing w:val="5"/>
                <w:w w:val="104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04"/>
                <w:sz w:val="15"/>
              </w:rPr>
              <w:t>Middleware</w:t>
            </w:r>
          </w:p>
        </w:tc>
        <w:tc>
          <w:tcPr>
            <w:tcW w:w="957" w:type="dxa"/>
            <w:shd w:val="clear" w:color="auto" w:fill="F5F5F5"/>
          </w:tcPr>
          <w:p>
            <w:pPr>
              <w:pStyle w:val="17"/>
              <w:ind w:left="196"/>
              <w:rPr>
                <w:sz w:val="15"/>
              </w:rPr>
            </w:pPr>
            <w:r>
              <w:rPr>
                <w:color w:val="272424"/>
                <w:w w:val="104"/>
                <w:sz w:val="15"/>
              </w:rPr>
              <w:t>7</w:t>
            </w:r>
          </w:p>
        </w:tc>
        <w:tc>
          <w:tcPr>
            <w:tcW w:w="1168" w:type="dxa"/>
            <w:shd w:val="clear" w:color="auto" w:fill="F5F5F5"/>
          </w:tcPr>
          <w:p>
            <w:pPr>
              <w:pStyle w:val="17"/>
              <w:ind w:left="342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Medium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  <w:shd w:val="clear" w:color="auto" w:fill="F5F5F5"/>
          </w:tcPr>
          <w:p>
            <w:pPr>
              <w:pStyle w:val="17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4"/>
                <w:sz w:val="15"/>
              </w:rPr>
              <w:t>Dharmender</w:t>
            </w:r>
          </w:p>
        </w:tc>
      </w:tr>
      <w:tr>
        <w:trPr>
          <w:trHeight w:val="307"/>
        </w:trPr>
        <w:tc>
          <w:tcPr>
            <w:tcW w:w="1008" w:type="dxa"/>
            <w:tcBorders>
              <w:left w:val="single" w:sz="12" w:space="0" w:color="000000"/>
            </w:tcBorders>
          </w:tcPr>
          <w:p>
            <w:pPr>
              <w:pStyle w:val="17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0"/>
                <w:sz w:val="15"/>
              </w:rPr>
              <w:t>3</w:t>
            </w:r>
          </w:p>
        </w:tc>
        <w:tc>
          <w:tcPr>
            <w:tcW w:w="1737" w:type="dxa"/>
          </w:tcPr>
          <w:p>
            <w:pPr>
              <w:pStyle w:val="17"/>
              <w:ind w:left="271"/>
              <w:rPr>
                <w:sz w:val="15"/>
              </w:rPr>
            </w:pPr>
            <w:r>
              <w:rPr>
                <w:color w:val="272424"/>
                <w:w w:val="104"/>
                <w:sz w:val="15"/>
              </w:rPr>
              <w:t>API</w:t>
            </w:r>
            <w:r>
              <w:rPr>
                <w:color w:val="272424"/>
                <w:spacing w:val="-12"/>
                <w:w w:val="104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04"/>
                <w:sz w:val="15"/>
              </w:rPr>
              <w:t>Testing</w:t>
            </w:r>
          </w:p>
        </w:tc>
        <w:tc>
          <w:tcPr>
            <w:tcW w:w="1111" w:type="dxa"/>
          </w:tcPr>
          <w:p>
            <w:pPr>
              <w:pStyle w:val="17"/>
              <w:ind w:left="189"/>
              <w:rPr>
                <w:sz w:val="15"/>
              </w:rPr>
            </w:pPr>
            <w:r>
              <w:rPr>
                <w:color w:val="272424"/>
                <w:w w:val="110"/>
                <w:sz w:val="15"/>
              </w:rPr>
              <w:t>USN-</w:t>
            </w:r>
            <w:r>
              <w:rPr>
                <w:color w:val="272424"/>
                <w:spacing w:val="-5"/>
                <w:w w:val="110"/>
                <w:sz w:val="15"/>
              </w:rPr>
              <w:t>10</w:t>
            </w:r>
          </w:p>
        </w:tc>
        <w:tc>
          <w:tcPr>
            <w:tcW w:w="3298" w:type="dxa"/>
          </w:tcPr>
          <w:p>
            <w:pPr>
              <w:pStyle w:val="17"/>
              <w:ind w:left="182"/>
              <w:rPr>
                <w:sz w:val="15"/>
              </w:rPr>
            </w:pPr>
            <w:r>
              <w:rPr>
                <w:color w:val="272424"/>
                <w:w w:val="104"/>
                <w:sz w:val="15"/>
              </w:rPr>
              <w:t>Test</w:t>
            </w:r>
            <w:r>
              <w:rPr>
                <w:color w:val="272424"/>
                <w:spacing w:val="2"/>
                <w:w w:val="104"/>
                <w:sz w:val="15"/>
              </w:rPr>
              <w:t xml:space="preserve"> </w:t>
            </w:r>
            <w:r>
              <w:rPr>
                <w:color w:val="272424"/>
                <w:w w:val="104"/>
                <w:sz w:val="15"/>
              </w:rPr>
              <w:t>All</w:t>
            </w:r>
            <w:r>
              <w:rPr>
                <w:color w:val="272424"/>
                <w:spacing w:val="8"/>
                <w:w w:val="104"/>
                <w:sz w:val="15"/>
              </w:rPr>
              <w:t xml:space="preserve"> </w:t>
            </w:r>
            <w:r>
              <w:rPr>
                <w:color w:val="272424"/>
                <w:w w:val="104"/>
                <w:sz w:val="15"/>
              </w:rPr>
              <w:t>APIs</w:t>
            </w:r>
            <w:r>
              <w:rPr>
                <w:color w:val="272424"/>
                <w:spacing w:val="1"/>
                <w:w w:val="104"/>
                <w:sz w:val="15"/>
              </w:rPr>
              <w:t xml:space="preserve"> </w:t>
            </w:r>
            <w:r>
              <w:rPr>
                <w:color w:val="272424"/>
                <w:w w:val="104"/>
                <w:sz w:val="15"/>
              </w:rPr>
              <w:t>using</w:t>
            </w:r>
            <w:r>
              <w:rPr>
                <w:color w:val="272424"/>
                <w:spacing w:val="3"/>
                <w:w w:val="104"/>
                <w:sz w:val="15"/>
              </w:rPr>
              <w:t xml:space="preserve"> </w:t>
            </w:r>
            <w:r>
              <w:rPr>
                <w:color w:val="272424"/>
                <w:w w:val="104"/>
                <w:sz w:val="15"/>
              </w:rPr>
              <w:t>Thunder</w:t>
            </w:r>
            <w:r>
              <w:rPr>
                <w:color w:val="272424"/>
                <w:spacing w:val="-7"/>
                <w:w w:val="104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04"/>
                <w:sz w:val="15"/>
              </w:rPr>
              <w:t>Client</w:t>
            </w:r>
          </w:p>
        </w:tc>
        <w:tc>
          <w:tcPr>
            <w:tcW w:w="957" w:type="dxa"/>
          </w:tcPr>
          <w:p>
            <w:pPr>
              <w:pStyle w:val="17"/>
              <w:ind w:left="196"/>
              <w:rPr>
                <w:sz w:val="15"/>
              </w:rPr>
            </w:pPr>
            <w:r>
              <w:rPr>
                <w:color w:val="272424"/>
                <w:w w:val="109"/>
                <w:sz w:val="15"/>
              </w:rPr>
              <w:t>5</w:t>
            </w:r>
          </w:p>
        </w:tc>
        <w:tc>
          <w:tcPr>
            <w:tcW w:w="1168" w:type="dxa"/>
          </w:tcPr>
          <w:p>
            <w:pPr>
              <w:pStyle w:val="17"/>
              <w:ind w:left="342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Medium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</w:tcPr>
          <w:p>
            <w:pPr>
              <w:pStyle w:val="17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4"/>
                <w:sz w:val="15"/>
              </w:rPr>
              <w:t>Dharmender</w:t>
            </w:r>
          </w:p>
        </w:tc>
      </w:tr>
      <w:tr>
        <w:trPr>
          <w:trHeight w:val="499"/>
        </w:trPr>
        <w:tc>
          <w:tcPr>
            <w:tcW w:w="1008" w:type="dxa"/>
            <w:tcBorders>
              <w:left w:val="single" w:sz="12" w:space="0" w:color="000000"/>
            </w:tcBorders>
            <w:shd w:val="clear" w:color="auto" w:fill="F5F5F5"/>
          </w:tcPr>
          <w:p>
            <w:pPr>
              <w:pStyle w:val="17"/>
              <w:spacing w:before="60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5"/>
                <w:sz w:val="15"/>
              </w:rPr>
              <w:t>4</w:t>
            </w:r>
          </w:p>
        </w:tc>
        <w:tc>
          <w:tcPr>
            <w:tcW w:w="1737" w:type="dxa"/>
            <w:shd w:val="clear" w:color="auto" w:fill="F5F5F5"/>
          </w:tcPr>
          <w:p>
            <w:pPr>
              <w:pStyle w:val="17"/>
              <w:spacing w:before="60"/>
              <w:ind w:left="271"/>
              <w:rPr>
                <w:sz w:val="15"/>
              </w:rPr>
            </w:pPr>
            <w:r>
              <w:rPr>
                <w:color w:val="272424"/>
                <w:spacing w:val="-2"/>
                <w:w w:val="104"/>
                <w:sz w:val="15"/>
              </w:rPr>
              <w:t>Optimization</w:t>
            </w:r>
          </w:p>
        </w:tc>
        <w:tc>
          <w:tcPr>
            <w:tcW w:w="1111" w:type="dxa"/>
            <w:shd w:val="clear" w:color="auto" w:fill="F5F5F5"/>
          </w:tcPr>
          <w:p>
            <w:pPr>
              <w:pStyle w:val="17"/>
              <w:spacing w:before="60"/>
              <w:ind w:left="189"/>
              <w:rPr>
                <w:sz w:val="15"/>
              </w:rPr>
            </w:pPr>
            <w:r>
              <w:rPr>
                <w:color w:val="272424"/>
                <w:sz w:val="15"/>
              </w:rPr>
              <w:t>USN-</w:t>
            </w:r>
            <w:r>
              <w:rPr>
                <w:color w:val="272424"/>
                <w:spacing w:val="-5"/>
                <w:sz w:val="15"/>
              </w:rPr>
              <w:t>11</w:t>
            </w:r>
          </w:p>
        </w:tc>
        <w:tc>
          <w:tcPr>
            <w:tcW w:w="3298" w:type="dxa"/>
            <w:shd w:val="clear" w:color="auto" w:fill="F5F5F5"/>
          </w:tcPr>
          <w:p>
            <w:pPr>
              <w:pStyle w:val="17"/>
              <w:spacing w:before="60" w:line="264" w:lineRule="auto"/>
              <w:ind w:left="182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Add</w:t>
            </w:r>
            <w:r>
              <w:rPr>
                <w:color w:val="272424"/>
                <w:spacing w:val="-10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Request</w:t>
            </w:r>
            <w:r>
              <w:rPr>
                <w:color w:val="272424"/>
                <w:spacing w:val="-10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Validation</w:t>
            </w:r>
            <w:r>
              <w:rPr>
                <w:color w:val="272424"/>
                <w:spacing w:val="-7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&amp;</w:t>
            </w:r>
            <w:r>
              <w:rPr>
                <w:color w:val="272424"/>
                <w:spacing w:val="-5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Proper</w:t>
            </w:r>
            <w:r>
              <w:rPr>
                <w:color w:val="272424"/>
                <w:spacing w:val="-14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Status Codes</w:t>
            </w:r>
          </w:p>
        </w:tc>
        <w:tc>
          <w:tcPr>
            <w:tcW w:w="957" w:type="dxa"/>
            <w:shd w:val="clear" w:color="auto" w:fill="F5F5F5"/>
          </w:tcPr>
          <w:p>
            <w:pPr>
              <w:pStyle w:val="17"/>
              <w:spacing w:before="60"/>
              <w:ind w:left="196"/>
              <w:rPr>
                <w:sz w:val="15"/>
              </w:rPr>
            </w:pPr>
            <w:r>
              <w:rPr>
                <w:color w:val="272424"/>
                <w:w w:val="114"/>
                <w:sz w:val="15"/>
              </w:rPr>
              <w:t>8</w:t>
            </w:r>
          </w:p>
        </w:tc>
        <w:tc>
          <w:tcPr>
            <w:tcW w:w="1168" w:type="dxa"/>
            <w:shd w:val="clear" w:color="auto" w:fill="F5F5F5"/>
          </w:tcPr>
          <w:p>
            <w:pPr>
              <w:pStyle w:val="17"/>
              <w:spacing w:before="60"/>
              <w:ind w:left="342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Medium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  <w:shd w:val="clear" w:color="auto" w:fill="F5F5F5"/>
          </w:tcPr>
          <w:p>
            <w:pPr>
              <w:pStyle w:val="17"/>
              <w:spacing w:before="60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4"/>
                <w:sz w:val="15"/>
              </w:rPr>
              <w:t>Dharmender</w:t>
            </w:r>
          </w:p>
        </w:tc>
      </w:tr>
      <w:tr>
        <w:trPr>
          <w:trHeight w:val="492"/>
        </w:trPr>
        <w:tc>
          <w:tcPr>
            <w:tcW w:w="1008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17"/>
              <w:spacing w:before="61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5"/>
                <w:sz w:val="15"/>
              </w:rPr>
              <w:t>4</w:t>
            </w:r>
          </w:p>
        </w:tc>
        <w:tc>
          <w:tcPr>
            <w:tcW w:w="1737" w:type="dxa"/>
            <w:tcBorders>
              <w:bottom w:val="single" w:sz="12" w:space="0" w:color="000000"/>
            </w:tcBorders>
          </w:tcPr>
          <w:p>
            <w:pPr>
              <w:pStyle w:val="17"/>
              <w:spacing w:before="61"/>
              <w:ind w:left="271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Performance</w:t>
            </w:r>
          </w:p>
        </w:tc>
        <w:tc>
          <w:tcPr>
            <w:tcW w:w="1111" w:type="dxa"/>
            <w:tcBorders>
              <w:bottom w:val="single" w:sz="12" w:space="0" w:color="000000"/>
            </w:tcBorders>
          </w:tcPr>
          <w:p>
            <w:pPr>
              <w:pStyle w:val="17"/>
              <w:spacing w:before="61"/>
              <w:ind w:left="189"/>
              <w:rPr>
                <w:sz w:val="15"/>
              </w:rPr>
            </w:pPr>
            <w:r>
              <w:rPr>
                <w:color w:val="272424"/>
                <w:w w:val="110"/>
                <w:sz w:val="15"/>
              </w:rPr>
              <w:t>USN-</w:t>
            </w:r>
            <w:r>
              <w:rPr>
                <w:color w:val="272424"/>
                <w:spacing w:val="-5"/>
                <w:w w:val="110"/>
                <w:sz w:val="15"/>
              </w:rPr>
              <w:t>12</w:t>
            </w:r>
          </w:p>
        </w:tc>
        <w:tc>
          <w:tcPr>
            <w:tcW w:w="3298" w:type="dxa"/>
            <w:tcBorders>
              <w:bottom w:val="single" w:sz="12" w:space="0" w:color="000000"/>
            </w:tcBorders>
          </w:tcPr>
          <w:p>
            <w:pPr>
              <w:pStyle w:val="17"/>
              <w:spacing w:before="61" w:line="264" w:lineRule="auto"/>
              <w:ind w:left="182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Improve</w:t>
            </w:r>
            <w:r>
              <w:rPr>
                <w:color w:val="272424"/>
                <w:spacing w:val="-13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Response</w:t>
            </w:r>
            <w:r>
              <w:rPr>
                <w:color w:val="272424"/>
                <w:spacing w:val="-13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Handling</w:t>
            </w:r>
            <w:r>
              <w:rPr>
                <w:color w:val="272424"/>
                <w:spacing w:val="-10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&amp;</w:t>
            </w:r>
            <w:r>
              <w:rPr>
                <w:color w:val="272424"/>
                <w:spacing w:val="-10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Code Refactoring</w:t>
            </w:r>
          </w:p>
        </w:tc>
        <w:tc>
          <w:tcPr>
            <w:tcW w:w="957" w:type="dxa"/>
            <w:tcBorders>
              <w:bottom w:val="single" w:sz="12" w:space="0" w:color="000000"/>
            </w:tcBorders>
          </w:tcPr>
          <w:p>
            <w:pPr>
              <w:pStyle w:val="17"/>
              <w:spacing w:before="61"/>
              <w:ind w:left="196"/>
              <w:rPr>
                <w:sz w:val="15"/>
              </w:rPr>
            </w:pPr>
            <w:r>
              <w:rPr>
                <w:color w:val="272424"/>
                <w:w w:val="104"/>
                <w:sz w:val="15"/>
              </w:rPr>
              <w:t>7</w:t>
            </w:r>
          </w:p>
        </w:tc>
        <w:tc>
          <w:tcPr>
            <w:tcW w:w="1168" w:type="dxa"/>
            <w:tcBorders>
              <w:bottom w:val="single" w:sz="12" w:space="0" w:color="000000"/>
            </w:tcBorders>
          </w:tcPr>
          <w:p>
            <w:pPr>
              <w:pStyle w:val="17"/>
              <w:spacing w:before="61"/>
              <w:ind w:left="342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Medium</w:t>
            </w:r>
          </w:p>
        </w:tc>
        <w:tc>
          <w:tcPr>
            <w:tcW w:w="1768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17"/>
              <w:spacing w:before="61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4"/>
                <w:sz w:val="15"/>
              </w:rPr>
              <w:t>Dharmender</w:t>
            </w:r>
          </w:p>
        </w:tc>
      </w:tr>
    </w:tbl>
    <w:p>
      <w:pPr>
        <w:rPr>
          <w:sz w:val="15"/>
        </w:rPr>
        <w:sectPr>
          <w:footerReference w:type="default" r:id="rId2"/>
          <w:pgSz w:w="11920" w:h="16840"/>
          <w:pgMar w:top="320" w:right="300" w:bottom="1160" w:left="300" w:header="0" w:footer="974" w:gutter="0"/>
          <w:docGrid w:linePitch="312" w:charSpace="0"/>
        </w:sectPr>
      </w:pPr>
    </w:p>
    <w:p>
      <w:pPr>
        <w:pStyle w:val="1"/>
      </w:pPr>
      <w:r>
        <w:rPr>
          <w:w w:val="90"/>
        </w:rPr>
        <w:t>Alignment</w:t>
      </w:r>
      <w:r>
        <w:t xml:space="preserve"> </w:t>
      </w:r>
      <w:r>
        <w:rPr>
          <w:w w:val="90"/>
        </w:rPr>
        <w:t>with</w:t>
      </w:r>
      <w:r>
        <w:rPr>
          <w:spacing w:val="1"/>
        </w:rPr>
        <w:t xml:space="preserve"> </w:t>
      </w:r>
      <w:r>
        <w:rPr>
          <w:spacing w:val="-2"/>
          <w:w w:val="90"/>
        </w:rPr>
        <w:t>Implementation</w:t>
      </w:r>
    </w:p>
    <w:p>
      <w:pPr>
        <w:pStyle w:val="15"/>
        <w:rPr>
          <w:b/>
          <w:sz w:val="20"/>
        </w:rPr>
      </w:pPr>
    </w:p>
    <w:p>
      <w:pPr>
        <w:pStyle w:val="15"/>
        <w:rPr>
          <w:b/>
          <w:sz w:val="20"/>
        </w:rPr>
      </w:pPr>
    </w:p>
    <w:p>
      <w:pPr>
        <w:pStyle w:val="15"/>
        <w:rPr>
          <w:b/>
          <w:sz w:val="20"/>
        </w:rPr>
      </w:pPr>
    </w:p>
    <w:p>
      <w:pPr>
        <w:pStyle w:val="15"/>
        <w:rPr>
          <w:b/>
          <w:sz w:val="20"/>
        </w:rPr>
      </w:pPr>
    </w:p>
    <w:p>
      <w:pPr>
        <w:pStyle w:val="15"/>
        <w:rPr>
          <w:b/>
          <w:sz w:val="20"/>
        </w:rPr>
      </w:pPr>
    </w:p>
    <w:p>
      <w:pPr>
        <w:pStyle w:val="15"/>
        <w:spacing w:before="3"/>
        <w:rPr>
          <w:b/>
          <w:sz w:val="23"/>
        </w:rPr>
      </w:pPr>
    </w:p>
    <w:p>
      <w:pPr>
        <w:rPr>
          <w:sz w:val="23"/>
        </w:rPr>
        <w:sectPr>
          <w:pgSz w:w="11920" w:h="16840"/>
          <w:pgMar w:top="640" w:right="300" w:bottom="1160" w:left="300" w:header="0" w:footer="974" w:gutter="0"/>
          <w:docGrid w:linePitch="312" w:charSpace="0"/>
        </w:sectPr>
      </w:pPr>
    </w:p>
    <w:p>
      <w:pPr>
        <w:pStyle w:val="2"/>
        <w:spacing w:before="91" w:line="245" w:lineRule="auto"/>
        <w:ind w:right="60"/>
      </w:pPr>
      <w:r>
        <w:rPr>
          <w:spacing w:val="-2"/>
        </w:rPr>
        <w:t>Backend</w:t>
      </w:r>
      <w:r>
        <w:rPr>
          <w:spacing w:val="-23"/>
        </w:rPr>
        <w:t xml:space="preserve"> </w:t>
      </w:r>
      <w:r>
        <w:rPr>
          <w:spacing w:val="-2"/>
        </w:rPr>
        <w:t xml:space="preserve">Stack </w:t>
      </w:r>
      <w:r>
        <w:rPr>
          <w:spacing w:val="-2"/>
          <w:w w:val="90"/>
        </w:rPr>
        <w:t>Implementation</w:t>
      </w:r>
    </w:p>
    <w:p>
      <w:pPr>
        <w:pStyle w:val="15"/>
        <w:spacing w:before="1"/>
        <w:rPr>
          <w:b/>
          <w:sz w:val="31"/>
        </w:rPr>
      </w:pPr>
    </w:p>
    <w:p>
      <w:pPr>
        <w:pStyle w:val="15"/>
        <w:spacing w:before="1" w:line="324" w:lineRule="auto"/>
        <w:ind w:left="465" w:right="60"/>
      </w:pPr>
      <w:r>
        <w:rPr>
          <w:color w:val="272424"/>
          <w:w w:val="104"/>
        </w:rPr>
        <w:t>The MicroGoal backend has been developed using Node.js, Express.js, and</w:t>
      </w:r>
      <w:r>
        <w:rPr>
          <w:color w:val="272424"/>
          <w:spacing w:val="40"/>
          <w:w w:val="104"/>
        </w:rPr>
        <w:t xml:space="preserve"> </w:t>
      </w:r>
      <w:r>
        <w:rPr>
          <w:color w:val="272424"/>
          <w:w w:val="104"/>
        </w:rPr>
        <w:t>MongoDB</w:t>
      </w:r>
      <w:r>
        <w:rPr>
          <w:color w:val="272424"/>
          <w:spacing w:val="40"/>
          <w:w w:val="104"/>
        </w:rPr>
        <w:t xml:space="preserve"> </w:t>
      </w:r>
      <w:r>
        <w:rPr>
          <w:color w:val="272424"/>
          <w:w w:val="104"/>
        </w:rPr>
        <w:t>with</w:t>
      </w:r>
      <w:r>
        <w:rPr>
          <w:color w:val="272424"/>
          <w:spacing w:val="40"/>
          <w:w w:val="104"/>
        </w:rPr>
        <w:t xml:space="preserve"> </w:t>
      </w:r>
      <w:r>
        <w:rPr>
          <w:color w:val="272424"/>
          <w:w w:val="104"/>
        </w:rPr>
        <w:t>Mongoose for data modeling. The implementation follows RESTful API principles with proper endpoint structure and HTTP status codes. JWT-based authentication provides secure user sessions with encrypted tokens, while middleware functions handle authorization and error management across all routes.</w:t>
      </w:r>
    </w:p>
    <w:p>
      <w:pPr>
        <w:pStyle w:val="2"/>
        <w:spacing w:before="91"/>
      </w:pPr>
      <w:r>
        <w:rPr>
          <w:b w:val="0"/>
        </w:rPr>
        <w:br w:type="column"/>
      </w:r>
      <w:r>
        <w:rPr>
          <w:w w:val="95"/>
        </w:rPr>
        <w:t>Completed</w:t>
      </w:r>
      <w:r>
        <w:rPr>
          <w:spacing w:val="7"/>
        </w:rPr>
        <w:t xml:space="preserve"> </w:t>
      </w:r>
      <w:r>
        <w:rPr>
          <w:w w:val="95"/>
        </w:rPr>
        <w:t>Core</w:t>
      </w:r>
      <w:r>
        <w:rPr>
          <w:spacing w:val="6"/>
        </w:rPr>
        <w:t xml:space="preserve"> </w:t>
      </w:r>
      <w:r>
        <w:rPr>
          <w:spacing w:val="-2"/>
          <w:w w:val="95"/>
        </w:rPr>
        <w:t>Features</w:t>
      </w:r>
    </w:p>
    <w:p>
      <w:pPr>
        <w:pStyle w:val="15"/>
        <w:spacing w:before="1"/>
        <w:rPr>
          <w:b/>
          <w:sz w:val="31"/>
        </w:rPr>
      </w:pPr>
    </w:p>
    <w:p>
      <w:pPr>
        <w:pStyle w:val="15"/>
        <w:spacing w:before="1" w:line="324" w:lineRule="auto"/>
        <w:ind w:left="465" w:right="468"/>
      </w:pPr>
      <w:r>
        <w:rPr>
          <w:color w:val="272424"/>
          <w:w w:val="110"/>
        </w:rPr>
        <w:t>User authentication including registration</w:t>
      </w:r>
      <w:r>
        <w:rPr>
          <w:color w:val="272424"/>
          <w:spacing w:val="-3"/>
          <w:w w:val="110"/>
        </w:rPr>
        <w:t xml:space="preserve"> </w:t>
      </w:r>
      <w:r>
        <w:rPr>
          <w:color w:val="272424"/>
          <w:w w:val="110"/>
        </w:rPr>
        <w:t>and login endpoints has been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successfully</w:t>
      </w:r>
      <w:r>
        <w:rPr>
          <w:color w:val="272424"/>
          <w:spacing w:val="-25"/>
          <w:w w:val="110"/>
        </w:rPr>
        <w:t xml:space="preserve"> </w:t>
      </w:r>
      <w:r>
        <w:rPr>
          <w:color w:val="272424"/>
          <w:w w:val="110"/>
        </w:rPr>
        <w:t>implemented.</w:t>
      </w:r>
      <w:r>
        <w:rPr>
          <w:color w:val="272424"/>
          <w:spacing w:val="-26"/>
          <w:w w:val="110"/>
        </w:rPr>
        <w:t xml:space="preserve"> </w:t>
      </w:r>
      <w:r>
        <w:rPr>
          <w:color w:val="272424"/>
          <w:w w:val="110"/>
        </w:rPr>
        <w:t>Goal management CRUD operations are complete, providing users with full control over their micro-goals. The auth middleware successfully protects routes requiring authentication,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and</w:t>
      </w:r>
      <w:r>
        <w:rPr>
          <w:color w:val="272424"/>
          <w:spacing w:val="-4"/>
          <w:w w:val="110"/>
        </w:rPr>
        <w:t xml:space="preserve"> </w:t>
      </w:r>
      <w:r>
        <w:rPr>
          <w:color w:val="272424"/>
          <w:w w:val="110"/>
        </w:rPr>
        <w:t>centralized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 xml:space="preserve">error handling provides consistent response formatting for error </w:t>
      </w:r>
      <w:r>
        <w:rPr>
          <w:color w:val="272424"/>
          <w:spacing w:val="-2"/>
          <w:w w:val="110"/>
        </w:rPr>
        <w:t>conditions.</w:t>
      </w:r>
    </w:p>
    <w:p>
      <w:pPr>
        <w:spacing w:line="324" w:lineRule="auto"/>
        <w:sectPr>
          <w:type w:val="continuous"/>
          <w:pgSz w:w="11920" w:h="16840"/>
          <w:pgMar w:top="640" w:right="300" w:bottom="280" w:left="300" w:header="0" w:footer="974" w:gutter="0"/>
          <w:cols w:num="2" w:space="172" w:equalWidth="0">
            <w:col w:w="5358" w:space="172"/>
            <w:col w:w="5790"/>
          </w:cols>
          <w:docGrid w:linePitch="312" w:charSpace="0"/>
        </w:sectPr>
      </w:pPr>
    </w:p>
    <w:p>
      <w:pPr>
        <w:pStyle w:val="1"/>
        <w:spacing w:line="252" w:lineRule="auto"/>
        <w:ind w:right="598"/>
      </w:pPr>
      <w:r>
        <w:rPr>
          <w:w w:val="90"/>
        </w:rPr>
        <w:t xml:space="preserve">Implementation Status </w:t>
      </w:r>
      <w:r>
        <w:rPr>
          <w:spacing w:val="-2"/>
        </w:rPr>
        <w:t>Overview</w:t>
      </w:r>
    </w:p>
    <w:p>
      <w:pPr>
        <w:pStyle w:val="15"/>
        <w:rPr>
          <w:b/>
          <w:sz w:val="20"/>
        </w:rPr>
      </w:pPr>
    </w:p>
    <w:p>
      <w:pPr>
        <w:pStyle w:val="15"/>
        <w:rPr>
          <w:b/>
          <w:sz w:val="29"/>
        </w:rPr>
      </w:pPr>
    </w:p>
    <w:p>
      <w:pPr>
        <w:rPr>
          <w:sz w:val="29"/>
        </w:rPr>
        <w:sectPr>
          <w:pgSz w:w="11920" w:h="16840"/>
          <w:pgMar w:top="640" w:right="300" w:bottom="1160" w:left="300" w:header="0" w:footer="974" w:gutter="0"/>
          <w:docGrid w:linePitch="312" w:charSpace="0"/>
        </w:sectPr>
      </w:pPr>
    </w:p>
    <w:p>
      <w:pPr>
        <w:pStyle w:val="15"/>
        <w:spacing w:before="47"/>
        <w:ind w:left="465"/>
        <w:rPr>
          <w:rFonts w:ascii="Calibri" w:hAnsi="Calibri"/>
        </w:rPr>
      </w:pPr>
      <w:r>
        <mc:AlternateContent>
          <mc:Choice Requires="wps">
            <w:drawing>
              <wp:anchor distT="0" distB="0" distL="114298" distR="114298" simplePos="0" relativeHeight="33" behindDoc="0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253999</wp:posOffset>
                </wp:positionV>
                <wp:extent cx="3208020" cy="22859"/>
                <wp:effectExtent l="0" t="0" r="0" b="0"/>
                <wp:wrapNone/>
                <wp:docPr id="11" name="Rectangle 1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208020" cy="22859"/>
                        </a:xfrm>
                        <a:prstGeom prst="rect"/>
                        <a:solidFill>
                          <a:srgbClr val="4850BB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12" o:spid="_x0000_s12" fillcolor="#4850BB" stroked="f" strokeweight="1.0pt" style="position:absolute;&#10;margin-left:38.3pt;&#10;margin-top:20.0pt;&#10;width:252.6pt;&#10;height:1.7999995pt;&#10;z-index:33;&#10;mso-position-horizontal:absolute;&#10;mso-position-horizontal-relative:page;&#10;mso-position-vertical:absolute;&#10;mso-wrap-distance-left:8.999863pt;&#10;mso-wrap-distance-right:8.999863pt;">
                <v:stroke color="#000000"/>
              </v:rect>
            </w:pict>
          </mc:Fallback>
        </mc:AlternateContent>
      </w:r>
      <w:r>
        <w:rPr>
          <w:rFonts w:ascii="Calibri" w:hAnsi="Calibri"/>
          <w:color w:val="272424"/>
          <w:spacing w:val="-5"/>
        </w:rPr>
        <w:t>01</w:t>
      </w:r>
    </w:p>
    <w:p>
      <w:pPr>
        <w:pStyle w:val="2"/>
        <w:spacing w:before="208"/>
      </w:pPr>
      <w:r>
        <w:rPr>
          <w:color w:val="272424"/>
          <w:w w:val="90"/>
        </w:rPr>
        <w:t>Authentication</w:t>
      </w:r>
      <w:r>
        <w:rPr>
          <w:color w:val="272424"/>
          <w:spacing w:val="21"/>
        </w:rPr>
        <w:t xml:space="preserve"> </w:t>
      </w:r>
      <w:r>
        <w:rPr>
          <w:color w:val="272424"/>
          <w:spacing w:val="-4"/>
        </w:rPr>
        <w:t>Layer</w:t>
      </w:r>
    </w:p>
    <w:p>
      <w:pPr>
        <w:pStyle w:val="15"/>
        <w:spacing w:before="268" w:line="324" w:lineRule="auto"/>
        <w:ind w:left="465"/>
      </w:pPr>
      <w:r>
        <w:rPr>
          <w:color w:val="272424"/>
          <w:w w:val="110"/>
        </w:rPr>
        <w:t xml:space="preserve">JWT login, signup, and auth </w:t>
      </w:r>
      <w:r>
        <w:rPr>
          <w:color w:val="272424"/>
          <w:w w:val="104"/>
        </w:rPr>
        <w:t xml:space="preserve">middleware fully implemented with </w:t>
      </w:r>
      <w:r>
        <w:rPr>
          <w:color w:val="272424"/>
          <w:w w:val="110"/>
        </w:rPr>
        <w:t xml:space="preserve">secure token generation and </w:t>
      </w:r>
      <w:r>
        <w:rPr>
          <w:color w:val="272424"/>
          <w:spacing w:val="-2"/>
          <w:w w:val="110"/>
        </w:rPr>
        <w:t>verification</w:t>
      </w:r>
    </w:p>
    <w:p>
      <w:pPr>
        <w:spacing w:before="47"/>
        <w:ind w:left="465"/>
        <w:rPr>
          <w:rFonts w:ascii="Calibri" w:hAnsi="Calibri"/>
          <w:sz w:val="27"/>
        </w:rPr>
      </w:pPr>
      <w:r>
        <w:br w:type="column"/>
      </w:r>
      <w:r>
        <w:rPr>
          <w:rFonts w:ascii="Calibri" w:hAnsi="Calibri"/>
          <w:color w:val="272424"/>
          <w:spacing w:val="-5"/>
          <w:sz w:val="27"/>
        </w:rPr>
        <w:t>02</w:t>
      </w:r>
    </w:p>
    <w:p>
      <w:pPr>
        <w:pStyle w:val="15"/>
        <w:spacing w:line="36" w:lineRule="exact"/>
        <w:ind w:left="464"/>
        <w:rPr>
          <w:rFonts w:ascii="Calibri" w:hAnsi="Calibri"/>
          <w:sz w:val="3"/>
        </w:rPr>
      </w:pPr>
      <w:r>
        <w:rPr>
          <w:rFonts w:ascii="Calibri" w:hAnsi="Calibri"/>
          <w:sz w:val="3"/>
        </w:rPr>
        <mc:AlternateContent>
          <mc:Choice Requires="wps">
            <w:drawing>
              <wp:inline distT="0" distB="0" distL="114298" distR="114298">
                <wp:extent cx="3208020" cy="22860"/>
                <wp:effectExtent l="0" t="0" r="0" b="0"/>
                <wp:docPr id="13" name="Combination 13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4" name="Combination 14"/>
                      <wpg:cNvGrpSpPr/>
                      <wpg:grpSpPr>
                        <a:xfrm rot="0">
                          <a:off x="0" y="0"/>
                          <a:ext cx="3208020" cy="22860"/>
                          <a:chOff x="0" y="0"/>
                          <a:chExt cx="3208020" cy="228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5" name="Rectangle 15"/>
                        <wps:cNvSpPr/>
                        <wps:spPr>
                          <a:xfrm rot="0">
                            <a:off x="0" y="0"/>
                            <a:ext cx="3208020" cy="22860"/>
                          </a:xfrm>
                          <a:prstGeom prst="rect"/>
                          <a:solidFill>
                            <a:srgbClr val="4850BB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16" o:spid="_x0000_s16" coordorigin="6090,2705" coordsize="5052,36" style="width:252.6pt;&#10;height:1.8000001pt;">
                <v:rect type="#_x0000_t1" id="Rectangle 17" o:spid="_x0000_s17" style="position:absolute;&#10;left:6090;&#10;top:2705;&#10;width:5052;&#10;height:36;" fillcolor="#4850BB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2"/>
        <w:spacing w:before="172"/>
      </w:pPr>
      <w:r>
        <w:rPr>
          <w:color w:val="272424"/>
          <w:w w:val="95"/>
        </w:rPr>
        <w:t>Goal</w:t>
      </w:r>
      <w:r>
        <w:rPr>
          <w:color w:val="272424"/>
          <w:spacing w:val="6"/>
        </w:rPr>
        <w:t xml:space="preserve"> </w:t>
      </w:r>
      <w:r>
        <w:rPr>
          <w:color w:val="272424"/>
          <w:w w:val="95"/>
        </w:rPr>
        <w:t>CRUD</w:t>
      </w:r>
      <w:r>
        <w:rPr>
          <w:color w:val="272424"/>
          <w:spacing w:val="4"/>
        </w:rPr>
        <w:t xml:space="preserve"> </w:t>
      </w:r>
      <w:r>
        <w:rPr>
          <w:color w:val="272424"/>
          <w:spacing w:val="-2"/>
          <w:w w:val="95"/>
        </w:rPr>
        <w:t>Operations</w:t>
      </w:r>
    </w:p>
    <w:p>
      <w:pPr>
        <w:pStyle w:val="15"/>
        <w:spacing w:before="268" w:line="324" w:lineRule="auto"/>
        <w:ind w:left="465" w:right="335"/>
      </w:pPr>
      <w:r>
        <w:rPr>
          <w:color w:val="272424"/>
          <w:w w:val="104"/>
        </w:rPr>
        <w:t xml:space="preserve">Create, read, update, and delete goal </w:t>
      </w:r>
      <w:r>
        <w:rPr>
          <w:color w:val="272424"/>
          <w:w w:val="110"/>
        </w:rPr>
        <w:t>endpoints completed with proper request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validation</w:t>
      </w:r>
    </w:p>
    <w:p>
      <w:pPr>
        <w:spacing w:line="324" w:lineRule="auto"/>
        <w:sectPr>
          <w:type w:val="continuous"/>
          <w:pgSz w:w="11920" w:h="16840"/>
          <w:pgMar w:top="640" w:right="300" w:bottom="280" w:left="300" w:header="0" w:footer="974" w:gutter="0"/>
          <w:cols w:num="2" w:space="378" w:equalWidth="0">
            <w:col w:w="4949" w:space="378"/>
            <w:col w:w="5993"/>
          </w:cols>
          <w:docGrid w:linePitch="312" w:charSpace="0"/>
        </w:sectPr>
      </w:pPr>
    </w:p>
    <w:p>
      <w:pPr>
        <w:pStyle w:val="15"/>
        <w:rPr>
          <w:sz w:val="20"/>
        </w:rPr>
      </w:pPr>
    </w:p>
    <w:p>
      <w:pPr>
        <w:pStyle w:val="15"/>
        <w:spacing w:before="10"/>
        <w:rPr>
          <w:sz w:val="15"/>
        </w:rPr>
      </w:pPr>
    </w:p>
    <w:p>
      <w:pPr>
        <w:rPr>
          <w:sz w:val="15"/>
        </w:rPr>
        <w:sectPr>
          <w:type w:val="continuous"/>
          <w:pgSz w:w="11920" w:h="16840"/>
          <w:pgMar w:top="640" w:right="300" w:bottom="280" w:left="300" w:header="0" w:footer="974" w:gutter="0"/>
          <w:docGrid w:linePitch="312" w:charSpace="0"/>
        </w:sectPr>
      </w:pPr>
    </w:p>
    <w:p>
      <w:pPr>
        <w:pStyle w:val="15"/>
        <w:spacing w:before="46"/>
        <w:ind w:left="465"/>
        <w:rPr>
          <w:rFonts w:ascii="Calibri" w:hAnsi="Calibri"/>
        </w:rPr>
      </w:pPr>
      <w:r>
        <mc:AlternateContent>
          <mc:Choice Requires="wps">
            <w:drawing>
              <wp:anchor distT="0" distB="0" distL="114298" distR="114298" simplePos="0" relativeHeight="34" behindDoc="0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252730</wp:posOffset>
                </wp:positionV>
                <wp:extent cx="3208020" cy="22859"/>
                <wp:effectExtent l="0" t="0" r="0" b="0"/>
                <wp:wrapNone/>
                <wp:docPr id="18" name="Rectangle 18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208020" cy="22859"/>
                        </a:xfrm>
                        <a:prstGeom prst="rect"/>
                        <a:solidFill>
                          <a:srgbClr val="4850BB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19" o:spid="_x0000_s19" fillcolor="#4850BB" stroked="f" strokeweight="1.0pt" style="position:absolute;&#10;margin-left:38.3pt;&#10;margin-top:19.9pt;&#10;width:252.6pt;&#10;height:1.7999995pt;&#10;z-index:34;&#10;mso-position-horizontal:absolute;&#10;mso-position-horizontal-relative:page;&#10;mso-position-vertical:absolute;&#10;mso-wrap-distance-left:8.999863pt;&#10;mso-wrap-distance-right:8.999863pt;">
                <v:stroke color="#000000"/>
              </v:rect>
            </w:pict>
          </mc:Fallback>
        </mc:AlternateContent>
      </w:r>
      <w:r>
        <w:rPr>
          <w:rFonts w:ascii="Calibri" w:hAnsi="Calibri"/>
          <w:color w:val="272424"/>
          <w:spacing w:val="-5"/>
        </w:rPr>
        <w:t>03</w:t>
      </w:r>
    </w:p>
    <w:p>
      <w:pPr>
        <w:pStyle w:val="2"/>
        <w:spacing w:before="209"/>
      </w:pPr>
      <w:r>
        <w:rPr>
          <w:color w:val="272424"/>
          <w:w w:val="90"/>
        </w:rPr>
        <w:t>Middleware</w:t>
      </w:r>
      <w:r>
        <w:rPr>
          <w:color w:val="272424"/>
          <w:spacing w:val="61"/>
        </w:rPr>
        <w:t xml:space="preserve"> </w:t>
      </w:r>
      <w:r>
        <w:rPr>
          <w:color w:val="272424"/>
          <w:spacing w:val="-2"/>
        </w:rPr>
        <w:t>Security</w:t>
      </w:r>
    </w:p>
    <w:p>
      <w:pPr>
        <w:pStyle w:val="15"/>
        <w:spacing w:before="266" w:line="324" w:lineRule="auto"/>
        <w:ind w:left="465"/>
      </w:pPr>
      <w:r>
        <w:rPr>
          <w:color w:val="272424"/>
          <w:w w:val="104"/>
        </w:rPr>
        <w:t xml:space="preserve">Authorization and error middleware </w:t>
      </w:r>
      <w:r>
        <w:rPr>
          <w:color w:val="272424"/>
          <w:w w:val="110"/>
        </w:rPr>
        <w:t>implemented</w:t>
      </w:r>
      <w:r>
        <w:rPr>
          <w:color w:val="272424"/>
          <w:spacing w:val="-20"/>
          <w:w w:val="110"/>
        </w:rPr>
        <w:t xml:space="preserve"> </w:t>
      </w:r>
      <w:r>
        <w:rPr>
          <w:color w:val="272424"/>
          <w:w w:val="110"/>
        </w:rPr>
        <w:t>to</w:t>
      </w:r>
      <w:r>
        <w:rPr>
          <w:color w:val="272424"/>
          <w:spacing w:val="-17"/>
          <w:w w:val="110"/>
        </w:rPr>
        <w:t xml:space="preserve"> </w:t>
      </w:r>
      <w:r>
        <w:rPr>
          <w:color w:val="272424"/>
          <w:w w:val="110"/>
        </w:rPr>
        <w:t>protect</w:t>
      </w:r>
      <w:r>
        <w:rPr>
          <w:color w:val="272424"/>
          <w:spacing w:val="-20"/>
          <w:w w:val="110"/>
        </w:rPr>
        <w:t xml:space="preserve"> </w:t>
      </w:r>
      <w:r>
        <w:rPr>
          <w:color w:val="272424"/>
          <w:w w:val="110"/>
        </w:rPr>
        <w:t>routes</w:t>
      </w:r>
      <w:r>
        <w:rPr>
          <w:color w:val="272424"/>
          <w:spacing w:val="-19"/>
          <w:w w:val="110"/>
        </w:rPr>
        <w:t xml:space="preserve"> </w:t>
      </w:r>
      <w:r>
        <w:rPr>
          <w:color w:val="272424"/>
          <w:w w:val="110"/>
        </w:rPr>
        <w:t>and handle exceptions consistently</w:t>
      </w:r>
    </w:p>
    <w:p>
      <w:pPr>
        <w:spacing w:before="46"/>
        <w:ind w:left="465"/>
        <w:rPr>
          <w:rFonts w:ascii="Calibri" w:hAnsi="Calibri"/>
          <w:sz w:val="27"/>
        </w:rPr>
      </w:pPr>
      <w:r>
        <w:br w:type="column"/>
      </w:r>
      <w:r>
        <w:rPr>
          <w:rFonts w:ascii="Calibri" w:hAnsi="Calibri"/>
          <w:color w:val="272424"/>
          <w:spacing w:val="-5"/>
          <w:sz w:val="27"/>
        </w:rPr>
        <w:t>04</w:t>
      </w:r>
    </w:p>
    <w:p>
      <w:pPr>
        <w:pStyle w:val="15"/>
        <w:spacing w:line="36" w:lineRule="exact"/>
        <w:ind w:left="464"/>
        <w:rPr>
          <w:rFonts w:ascii="Calibri" w:hAnsi="Calibri"/>
          <w:sz w:val="3"/>
        </w:rPr>
      </w:pPr>
      <w:r>
        <w:rPr>
          <w:rFonts w:ascii="Calibri" w:hAnsi="Calibri"/>
          <w:sz w:val="3"/>
        </w:rPr>
        <mc:AlternateContent>
          <mc:Choice Requires="wps">
            <w:drawing>
              <wp:inline distT="0" distB="0" distL="114298" distR="114298">
                <wp:extent cx="3208020" cy="22860"/>
                <wp:effectExtent l="0" t="0" r="0" b="0"/>
                <wp:docPr id="20" name="Combination 2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1" name="Combination 21"/>
                      <wpg:cNvGrpSpPr/>
                      <wpg:grpSpPr>
                        <a:xfrm rot="0">
                          <a:off x="0" y="0"/>
                          <a:ext cx="3208020" cy="22860"/>
                          <a:chOff x="0" y="0"/>
                          <a:chExt cx="3208020" cy="228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2" name="Rectangle 22"/>
                        <wps:cNvSpPr/>
                        <wps:spPr>
                          <a:xfrm rot="0">
                            <a:off x="0" y="0"/>
                            <a:ext cx="3208020" cy="22860"/>
                          </a:xfrm>
                          <a:prstGeom prst="rect"/>
                          <a:solidFill>
                            <a:srgbClr val="4850BB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23" o:spid="_x0000_s23" coordorigin="6090,6504" coordsize="5052,36" style="width:252.6pt;&#10;height:1.8000001pt;">
                <v:rect type="#_x0000_t1" id="Rectangle 24" o:spid="_x0000_s24" style="position:absolute;&#10;left:6090;&#10;top:6504;&#10;width:5052;&#10;height:35;" fillcolor="#4850BB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2"/>
        <w:spacing w:before="173"/>
      </w:pPr>
      <w:r>
        <w:rPr>
          <w:color w:val="272424"/>
          <w:w w:val="95"/>
        </w:rPr>
        <w:t>Database</w:t>
      </w:r>
      <w:r>
        <w:rPr>
          <w:color w:val="272424"/>
          <w:spacing w:val="-18"/>
          <w:w w:val="95"/>
        </w:rPr>
        <w:t xml:space="preserve"> </w:t>
      </w:r>
      <w:r>
        <w:rPr>
          <w:color w:val="272424"/>
          <w:spacing w:val="-2"/>
          <w:w w:val="95"/>
        </w:rPr>
        <w:t>Integration</w:t>
      </w:r>
    </w:p>
    <w:p>
      <w:pPr>
        <w:pStyle w:val="15"/>
        <w:spacing w:before="266" w:line="324" w:lineRule="auto"/>
        <w:ind w:left="465" w:right="335"/>
      </w:pPr>
      <w:r>
        <w:rPr>
          <w:color w:val="272424"/>
          <w:w w:val="110"/>
        </w:rPr>
        <w:t>MongoDB</w:t>
      </w:r>
      <w:r>
        <w:rPr>
          <w:color w:val="272424"/>
          <w:spacing w:val="-20"/>
          <w:w w:val="110"/>
        </w:rPr>
        <w:t xml:space="preserve"> </w:t>
      </w:r>
      <w:r>
        <w:rPr>
          <w:color w:val="272424"/>
          <w:w w:val="110"/>
        </w:rPr>
        <w:t>configured</w:t>
      </w:r>
      <w:r>
        <w:rPr>
          <w:color w:val="272424"/>
          <w:spacing w:val="-20"/>
          <w:w w:val="110"/>
        </w:rPr>
        <w:t xml:space="preserve"> </w:t>
      </w:r>
      <w:r>
        <w:rPr>
          <w:color w:val="272424"/>
          <w:w w:val="110"/>
        </w:rPr>
        <w:t>with</w:t>
      </w:r>
      <w:r>
        <w:rPr>
          <w:color w:val="272424"/>
          <w:spacing w:val="-17"/>
          <w:w w:val="110"/>
        </w:rPr>
        <w:t xml:space="preserve"> </w:t>
      </w:r>
      <w:r>
        <w:rPr>
          <w:color w:val="272424"/>
          <w:w w:val="110"/>
        </w:rPr>
        <w:t xml:space="preserve">Mongoose models for user and goal data </w:t>
      </w:r>
      <w:r>
        <w:rPr>
          <w:color w:val="272424"/>
          <w:spacing w:val="-2"/>
          <w:w w:val="110"/>
        </w:rPr>
        <w:t>structures</w:t>
      </w:r>
    </w:p>
    <w:p>
      <w:pPr>
        <w:spacing w:line="324" w:lineRule="auto"/>
        <w:sectPr>
          <w:type w:val="continuous"/>
          <w:pgSz w:w="11920" w:h="16840"/>
          <w:pgMar w:top="640" w:right="300" w:bottom="280" w:left="300" w:header="0" w:footer="974" w:gutter="0"/>
          <w:cols w:num="2" w:space="298" w:equalWidth="0">
            <w:col w:w="5029" w:space="298"/>
            <w:col w:w="5993"/>
          </w:cols>
          <w:docGrid w:linePitch="312" w:charSpace="0"/>
        </w:sectPr>
      </w:pPr>
    </w:p>
    <w:p>
      <w:pPr>
        <w:pStyle w:val="15"/>
        <w:rPr>
          <w:sz w:val="20"/>
        </w:rPr>
      </w:pPr>
    </w:p>
    <w:p>
      <w:pPr>
        <w:pStyle w:val="15"/>
        <w:spacing w:before="2"/>
        <w:rPr>
          <w:sz w:val="16"/>
        </w:rPr>
      </w:pPr>
    </w:p>
    <w:p>
      <w:pPr>
        <w:rPr>
          <w:sz w:val="16"/>
        </w:rPr>
        <w:sectPr>
          <w:type w:val="continuous"/>
          <w:pgSz w:w="11920" w:h="16840"/>
          <w:pgMar w:top="640" w:right="300" w:bottom="280" w:left="300" w:header="0" w:footer="974" w:gutter="0"/>
          <w:docGrid w:linePitch="312" w:charSpace="0"/>
        </w:sectPr>
      </w:pPr>
    </w:p>
    <w:p>
      <w:pPr>
        <w:pStyle w:val="15"/>
        <w:spacing w:before="46"/>
        <w:ind w:left="465"/>
        <w:rPr>
          <w:rFonts w:ascii="Calibri" w:hAnsi="Calibri"/>
        </w:rPr>
      </w:pPr>
      <w:r>
        <mc:AlternateContent>
          <mc:Choice Requires="wps">
            <w:drawing>
              <wp:anchor distT="0" distB="0" distL="114298" distR="114298" simplePos="0" relativeHeight="35" behindDoc="0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252730</wp:posOffset>
                </wp:positionV>
                <wp:extent cx="3208020" cy="22859"/>
                <wp:effectExtent l="0" t="0" r="0" b="0"/>
                <wp:wrapNone/>
                <wp:docPr id="25" name="Rectangle 2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208020" cy="22859"/>
                        </a:xfrm>
                        <a:prstGeom prst="rect"/>
                        <a:solidFill>
                          <a:srgbClr val="4850BB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26" o:spid="_x0000_s26" fillcolor="#4850BB" stroked="f" strokeweight="1.0pt" style="position:absolute;&#10;margin-left:38.3pt;&#10;margin-top:19.9pt;&#10;width:252.6pt;&#10;height:1.7999995pt;&#10;z-index:35;&#10;mso-position-horizontal:absolute;&#10;mso-position-horizontal-relative:page;&#10;mso-position-vertical:absolute;&#10;mso-wrap-distance-left:8.999863pt;&#10;mso-wrap-distance-right:8.999863pt;">
                <v:stroke color="#000000"/>
              </v:rect>
            </w:pict>
          </mc:Fallback>
        </mc:AlternateContent>
      </w:r>
      <w:r>
        <w:rPr>
          <w:rFonts w:ascii="Calibri" w:hAnsi="Calibri"/>
          <w:color w:val="272424"/>
          <w:spacing w:val="-5"/>
        </w:rPr>
        <w:t>05</w:t>
      </w:r>
    </w:p>
    <w:p>
      <w:pPr>
        <w:pStyle w:val="2"/>
        <w:spacing w:before="209"/>
      </w:pPr>
      <w:r>
        <w:rPr>
          <w:color w:val="272424"/>
          <w:w w:val="85"/>
        </w:rPr>
        <w:t>API</w:t>
      </w:r>
      <w:r>
        <w:rPr>
          <w:color w:val="272424"/>
          <w:spacing w:val="9"/>
        </w:rPr>
        <w:t xml:space="preserve"> </w:t>
      </w:r>
      <w:r>
        <w:rPr>
          <w:color w:val="272424"/>
          <w:spacing w:val="-2"/>
        </w:rPr>
        <w:t>Testing</w:t>
      </w:r>
    </w:p>
    <w:p>
      <w:pPr>
        <w:pStyle w:val="15"/>
        <w:spacing w:before="267" w:line="324" w:lineRule="auto"/>
        <w:ind w:left="465"/>
      </w:pPr>
      <w:r>
        <w:rPr>
          <w:color w:val="272424"/>
          <w:w w:val="104"/>
        </w:rPr>
        <w:t xml:space="preserve">API endpoints tested using Thunder </w:t>
      </w:r>
      <w:r>
        <w:rPr>
          <w:color w:val="272424"/>
          <w:w w:val="110"/>
        </w:rPr>
        <w:t>Client with test coverage documentation pending</w:t>
      </w:r>
    </w:p>
    <w:p>
      <w:pPr>
        <w:spacing w:before="46"/>
        <w:ind w:left="465"/>
        <w:rPr>
          <w:rFonts w:ascii="Calibri" w:hAnsi="Calibri"/>
          <w:sz w:val="27"/>
        </w:rPr>
      </w:pPr>
      <w:r>
        <w:br w:type="column"/>
      </w:r>
      <w:r>
        <w:rPr>
          <w:rFonts w:ascii="Calibri" w:hAnsi="Calibri"/>
          <w:color w:val="272424"/>
          <w:spacing w:val="-5"/>
          <w:sz w:val="27"/>
        </w:rPr>
        <w:t>06</w:t>
      </w:r>
    </w:p>
    <w:p>
      <w:pPr>
        <w:pStyle w:val="15"/>
        <w:spacing w:line="36" w:lineRule="exact"/>
        <w:ind w:left="464"/>
        <w:rPr>
          <w:rFonts w:ascii="Calibri" w:hAnsi="Calibri"/>
          <w:sz w:val="3"/>
        </w:rPr>
      </w:pPr>
      <w:r>
        <w:rPr>
          <w:rFonts w:ascii="Calibri" w:hAnsi="Calibri"/>
          <w:sz w:val="3"/>
        </w:rPr>
        <mc:AlternateContent>
          <mc:Choice Requires="wps">
            <w:drawing>
              <wp:inline distT="0" distB="0" distL="114298" distR="114298">
                <wp:extent cx="3208020" cy="22860"/>
                <wp:effectExtent l="0" t="0" r="0" b="0"/>
                <wp:docPr id="27" name="Combination 2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8" name="Combination 28"/>
                      <wpg:cNvGrpSpPr/>
                      <wpg:grpSpPr>
                        <a:xfrm rot="0">
                          <a:off x="0" y="0"/>
                          <a:ext cx="3208020" cy="22860"/>
                          <a:chOff x="0" y="0"/>
                          <a:chExt cx="3208020" cy="228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9" name="Rectangle 29"/>
                        <wps:cNvSpPr/>
                        <wps:spPr>
                          <a:xfrm rot="0">
                            <a:off x="0" y="0"/>
                            <a:ext cx="3208020" cy="22860"/>
                          </a:xfrm>
                          <a:prstGeom prst="rect"/>
                          <a:solidFill>
                            <a:srgbClr val="4850BB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30" o:spid="_x0000_s30" coordorigin="6091,9808" coordsize="5052,36" style="width:252.6pt;&#10;height:1.8000001pt;">
                <v:rect type="#_x0000_t1" id="Rectangle 31" o:spid="_x0000_s31" style="position:absolute;&#10;left:6091;&#10;top:9808;&#10;width:5052;&#10;height:35;" fillcolor="#4850BB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2"/>
        <w:spacing w:before="173"/>
      </w:pPr>
      <w:r>
        <w:rPr>
          <w:color w:val="272424"/>
        </w:rPr>
        <w:t>Code</w:t>
      </w:r>
      <w:r>
        <w:rPr>
          <w:color w:val="272424"/>
          <w:spacing w:val="-10"/>
        </w:rPr>
        <w:t xml:space="preserve"> </w:t>
      </w:r>
      <w:r>
        <w:rPr>
          <w:color w:val="272424"/>
          <w:spacing w:val="-2"/>
        </w:rPr>
        <w:t>Optimization</w:t>
      </w:r>
    </w:p>
    <w:p>
      <w:pPr>
        <w:pStyle w:val="15"/>
        <w:spacing w:before="267" w:line="324" w:lineRule="auto"/>
        <w:ind w:left="465" w:right="229"/>
      </w:pPr>
      <w:r>
        <w:rPr>
          <w:color w:val="272424"/>
          <w:w w:val="110"/>
        </w:rPr>
        <w:t xml:space="preserve">Request validation and response </w:t>
      </w:r>
      <w:r>
        <w:rPr>
          <w:color w:val="272424"/>
          <w:w w:val="104"/>
        </w:rPr>
        <w:t xml:space="preserve">handling partially implemented with </w:t>
      </w:r>
      <w:r>
        <w:rPr>
          <w:color w:val="272424"/>
          <w:w w:val="110"/>
        </w:rPr>
        <w:t>ongoing refactoring efforts</w:t>
      </w:r>
    </w:p>
    <w:p>
      <w:pPr>
        <w:spacing w:line="324" w:lineRule="auto"/>
        <w:sectPr>
          <w:type w:val="continuous"/>
          <w:pgSz w:w="11920" w:h="16840"/>
          <w:pgMar w:top="640" w:right="300" w:bottom="280" w:left="300" w:header="0" w:footer="974" w:gutter="0"/>
          <w:cols w:num="2" w:space="252" w:equalWidth="0">
            <w:col w:w="5075" w:space="252"/>
            <w:col w:w="5993"/>
          </w:cols>
          <w:docGrid w:linePitch="312" w:charSpace="0"/>
        </w:sectPr>
      </w:pPr>
    </w:p>
    <w:p>
      <w:pPr>
        <w:pStyle w:val="1"/>
      </w:pPr>
      <w:r>
        <w:t>Key</w:t>
      </w:r>
      <w:r>
        <w:rPr>
          <w:spacing w:val="-44"/>
        </w:rPr>
        <w:t xml:space="preserve"> </w:t>
      </w:r>
      <w:r>
        <w:rPr>
          <w:spacing w:val="-2"/>
        </w:rPr>
        <w:t>Outcomes</w:t>
      </w:r>
    </w:p>
    <w:p>
      <w:pPr>
        <w:pStyle w:val="15"/>
        <w:rPr>
          <w:b/>
          <w:sz w:val="20"/>
        </w:rPr>
      </w:pPr>
    </w:p>
    <w:p>
      <w:pPr>
        <w:pStyle w:val="15"/>
        <w:spacing w:before="3"/>
        <w:rPr>
          <w:b/>
          <w:sz w:val="28"/>
        </w:rPr>
      </w:pPr>
      <w:r>
        <mc:AlternateContent>
          <mc:Choice Requires="wps">
            <w:drawing>
              <wp:anchor distT="0" distB="0" distL="0" distR="0" simplePos="0" relativeHeight="36" behindDoc="1" locked="0" layoutInCell="1" hidden="0" allowOverlap="1">
                <wp:simplePos x="0" y="0"/>
                <wp:positionH relativeFrom="page">
                  <wp:posOffset>482600</wp:posOffset>
                </wp:positionH>
                <wp:positionV relativeFrom="paragraph">
                  <wp:posOffset>232410</wp:posOffset>
                </wp:positionV>
                <wp:extent cx="2088515" cy="3507105"/>
                <wp:effectExtent l="0" t="0" r="0" b="0"/>
                <wp:wrapTopAndBottom/>
                <wp:docPr id="42" name="Combination 4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43" name="Combination 43"/>
                      <wpg:cNvGrpSpPr/>
                      <wpg:grpSpPr>
                        <a:xfrm rot="0">
                          <a:off x="0" y="0"/>
                          <a:ext cx="2088515" cy="3507105"/>
                          <a:chOff x="0" y="0"/>
                          <a:chExt cx="2088515" cy="350710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44" name="曲线 44"/>
                        <wps:cNvSpPr/>
                        <wps:spPr>
                          <a:xfrm rot="0">
                            <a:off x="3809" y="3810"/>
                            <a:ext cx="2080260" cy="349948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841" y="0"/>
                                </a:moveTo>
                                <a:lnTo>
                                  <a:pt x="751" y="0"/>
                                </a:lnTo>
                                <a:lnTo>
                                  <a:pt x="461" y="35"/>
                                </a:lnTo>
                                <a:lnTo>
                                  <a:pt x="217" y="129"/>
                                </a:lnTo>
                                <a:lnTo>
                                  <a:pt x="59" y="274"/>
                                </a:lnTo>
                                <a:lnTo>
                                  <a:pt x="0" y="446"/>
                                </a:lnTo>
                                <a:lnTo>
                                  <a:pt x="0" y="21153"/>
                                </a:lnTo>
                                <a:lnTo>
                                  <a:pt x="59" y="21325"/>
                                </a:lnTo>
                                <a:lnTo>
                                  <a:pt x="217" y="21470"/>
                                </a:lnTo>
                                <a:lnTo>
                                  <a:pt x="461" y="21564"/>
                                </a:lnTo>
                                <a:lnTo>
                                  <a:pt x="751" y="21599"/>
                                </a:lnTo>
                                <a:lnTo>
                                  <a:pt x="20841" y="21599"/>
                                </a:lnTo>
                                <a:lnTo>
                                  <a:pt x="21138" y="21564"/>
                                </a:lnTo>
                                <a:lnTo>
                                  <a:pt x="21375" y="21470"/>
                                </a:lnTo>
                                <a:lnTo>
                                  <a:pt x="21540" y="21325"/>
                                </a:lnTo>
                                <a:lnTo>
                                  <a:pt x="21599" y="21153"/>
                                </a:lnTo>
                                <a:lnTo>
                                  <a:pt x="21599" y="446"/>
                                </a:lnTo>
                                <a:lnTo>
                                  <a:pt x="21540" y="274"/>
                                </a:lnTo>
                                <a:lnTo>
                                  <a:pt x="21375" y="129"/>
                                </a:lnTo>
                                <a:lnTo>
                                  <a:pt x="21138" y="35"/>
                                </a:lnTo>
                                <a:lnTo>
                                  <a:pt x="20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曲线 45"/>
                        <wps:cNvSpPr/>
                        <wps:spPr>
                          <a:xfrm rot="0">
                            <a:off x="3809" y="3810"/>
                            <a:ext cx="2080260" cy="349948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446"/>
                                </a:moveTo>
                                <a:lnTo>
                                  <a:pt x="59" y="274"/>
                                </a:lnTo>
                                <a:lnTo>
                                  <a:pt x="217" y="129"/>
                                </a:lnTo>
                                <a:lnTo>
                                  <a:pt x="461" y="35"/>
                                </a:lnTo>
                                <a:lnTo>
                                  <a:pt x="751" y="0"/>
                                </a:lnTo>
                                <a:lnTo>
                                  <a:pt x="20841" y="0"/>
                                </a:lnTo>
                                <a:lnTo>
                                  <a:pt x="21138" y="35"/>
                                </a:lnTo>
                                <a:lnTo>
                                  <a:pt x="21375" y="129"/>
                                </a:lnTo>
                                <a:lnTo>
                                  <a:pt x="21540" y="274"/>
                                </a:lnTo>
                                <a:lnTo>
                                  <a:pt x="21599" y="446"/>
                                </a:lnTo>
                                <a:lnTo>
                                  <a:pt x="21599" y="21153"/>
                                </a:lnTo>
                                <a:lnTo>
                                  <a:pt x="21540" y="21325"/>
                                </a:lnTo>
                                <a:lnTo>
                                  <a:pt x="21375" y="21470"/>
                                </a:lnTo>
                                <a:lnTo>
                                  <a:pt x="21138" y="21564"/>
                                </a:lnTo>
                                <a:lnTo>
                                  <a:pt x="20841" y="21599"/>
                                </a:lnTo>
                                <a:lnTo>
                                  <a:pt x="751" y="21599"/>
                                </a:lnTo>
                                <a:lnTo>
                                  <a:pt x="461" y="21564"/>
                                </a:lnTo>
                                <a:lnTo>
                                  <a:pt x="217" y="21470"/>
                                </a:lnTo>
                                <a:lnTo>
                                  <a:pt x="59" y="21325"/>
                                </a:lnTo>
                                <a:lnTo>
                                  <a:pt x="0" y="21153"/>
                                </a:lnTo>
                                <a:lnTo>
                                  <a:pt x="0" y="44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 cmpd="sng" cap="flat">
                            <a:solidFill>
                              <a:srgbClr val="C0C1D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Text box 46"/>
                        <wps:cNvSpPr/>
                        <wps:spPr>
                          <a:xfrm rot="0">
                            <a:off x="0" y="0"/>
                            <a:ext cx="2088515" cy="350710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47">
                          <w:txbxContent>
                            <w:p>
                              <w:pPr>
                                <w:spacing w:before="265" w:line="245" w:lineRule="auto"/>
                                <w:ind w:left="289" w:right="307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272424"/>
                                  <w:spacing w:val="-2"/>
                                  <w:sz w:val="34"/>
                                </w:rPr>
                                <w:t>Clear</w:t>
                              </w:r>
                              <w:r>
                                <w:rPr>
                                  <w:b/>
                                  <w:color w:val="272424"/>
                                  <w:spacing w:val="-2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424"/>
                                  <w:spacing w:val="-2"/>
                                  <w:sz w:val="34"/>
                                </w:rPr>
                                <w:t xml:space="preserve">Sprint- Based </w:t>
                              </w:r>
                              <w:r>
                                <w:rPr>
                                  <w:b/>
                                  <w:color w:val="272424"/>
                                  <w:spacing w:val="-2"/>
                                  <w:w w:val="90"/>
                                  <w:sz w:val="34"/>
                                </w:rPr>
                                <w:t>Development</w:t>
                              </w:r>
                            </w:p>
                            <w:p>
                              <w:pPr>
                                <w:spacing w:before="275" w:line="324" w:lineRule="auto"/>
                                <w:ind w:left="289" w:right="307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>Structured four- sprint plan with defined</w:t>
                              </w:r>
                              <w:r>
                                <w:rPr>
                                  <w:color w:val="272424"/>
                                  <w:spacing w:val="-2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>deliverables, story points, and priority levels ensuring</w:t>
                              </w:r>
                              <w:r>
                                <w:rPr>
                                  <w:color w:val="272424"/>
                                  <w:spacing w:val="-1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>predictable development cycles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48" o:spid="_x0000_s48" coordorigin="760,2271" coordsize="3289,5523" style="position:absolute;&#10;margin-left:38.0pt;&#10;margin-top:18.300003pt;&#10;width:164.45pt;&#10;height:276.15002pt;&#10;z-index:36;&#10;mso-position-horizontal:absolute;&#10;mso-position-horizontal-relative:page;&#10;mso-position-vertical:absolute;&#10;mso-wrap-distance-left:0.0pt;&#10;mso-wrap-distance-right:0.0pt;">
                <v:shape type="#_x0000_t0" id="曲线 49" o:spid="_x0000_s49" coordsize="3275,5511" path="m3160,l114,l69,9l33,33l9,70l,114l,5396l9,5440l33,5477l69,5501l114,5510l3160,5510l3206,5501l3241,5477l3266,5440l3275,5396l3275,114l3266,70l3241,33l3206,9l3160,l3160,xe" style="position:absolute;&#10;left:765;&#10;top:2277;&#10;width:3275;&#10;height:5510;" fillcolor="#DADBF0" stroked="f" strokeweight="1.0pt">
                  <v:stroke color="#000000"/>
                </v:shape>
                <v:shape type="#_x0000_t0" id="曲线 50" o:spid="_x0000_s50" coordsize="3275,5511" path="m,114l9,70l33,33l69,9l114,l3160,l3206,9l3241,33l3266,70l3275,114l3275,5396l3266,5440l3241,5477l3206,5501l3160,5510l114,5510l69,5501l33,5477l9,5440l,5396l,114l,114xe" style="position:absolute;&#10;left:765;&#10;top:2277;&#10;width:3275;&#10;height:5510;" filled="f" stroked="t" strokeweight="0.62024885pt">
                  <v:stroke color="#C0C1D6"/>
                </v:shape>
                <v:shape type="#_x0000_t202" id="Text box 51" o:spid="_x0000_s51" style="position:absolute;&#10;left:760;&#10;top:2271;&#10;width:3288;&#10;height:5523;&#10;mso-wrap-style:square;" filled="f" stroked="f" strokeweight="1.0pt">
                  <v:textbox id="849" inset="0mm,0mm,0mm,0mm" o:insetmode="custom" style="layout-flow:horizontal;&#10;v-text-anchor:top;">
                    <w:txbxContent>
                      <w:p>
                        <w:pPr>
                          <w:spacing w:before="265" w:line="245" w:lineRule="auto"/>
                          <w:ind w:left="289" w:right="307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272424"/>
                            <w:spacing w:val="-2"/>
                            <w:sz w:val="34"/>
                          </w:rPr>
                          <w:t>Clear</w:t>
                        </w:r>
                        <w:r>
                          <w:rPr>
                            <w:b/>
                            <w:color w:val="272424"/>
                            <w:spacing w:val="-23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272424"/>
                            <w:spacing w:val="-2"/>
                            <w:sz w:val="34"/>
                          </w:rPr>
                          <w:t xml:space="preserve">Sprint- Based </w:t>
                        </w:r>
                        <w:r>
                          <w:rPr>
                            <w:b/>
                            <w:color w:val="272424"/>
                            <w:spacing w:val="-2"/>
                            <w:w w:val="90"/>
                            <w:sz w:val="34"/>
                          </w:rPr>
                          <w:t>Development</w:t>
                        </w:r>
                      </w:p>
                      <w:p>
                        <w:pPr>
                          <w:spacing w:before="275" w:line="324" w:lineRule="auto"/>
                          <w:ind w:left="289" w:right="307"/>
                          <w:rPr>
                            <w:sz w:val="27"/>
                          </w:rPr>
                        </w:pP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>Structured four- sprint plan with defined</w:t>
                        </w:r>
                        <w:r>
                          <w:rPr>
                            <w:color w:val="272424"/>
                            <w:spacing w:val="-24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>deliverables, story points, and priority levels ensuring</w:t>
                        </w:r>
                        <w:r>
                          <w:rPr>
                            <w:color w:val="272424"/>
                            <w:spacing w:val="-14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>predictable development cycles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37" behindDoc="1" locked="0" layoutInCell="1" hidden="0" allowOverlap="1">
                <wp:simplePos x="0" y="0"/>
                <wp:positionH relativeFrom="page">
                  <wp:posOffset>2740660</wp:posOffset>
                </wp:positionH>
                <wp:positionV relativeFrom="paragraph">
                  <wp:posOffset>236219</wp:posOffset>
                </wp:positionV>
                <wp:extent cx="2082165" cy="3499485"/>
                <wp:effectExtent l="0" t="0" r="0" b="0"/>
                <wp:wrapTopAndBottom/>
                <wp:docPr id="52" name="Combination 5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53" name="Combination 53"/>
                      <wpg:cNvGrpSpPr/>
                      <wpg:grpSpPr>
                        <a:xfrm rot="0">
                          <a:off x="0" y="0"/>
                          <a:ext cx="2082165" cy="3499485"/>
                          <a:chOff x="0" y="0"/>
                          <a:chExt cx="2082165" cy="349948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54" name="曲线 54"/>
                        <wps:cNvSpPr/>
                        <wps:spPr>
                          <a:xfrm rot="0">
                            <a:off x="0" y="0"/>
                            <a:ext cx="2082165" cy="349948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842" y="0"/>
                                </a:moveTo>
                                <a:lnTo>
                                  <a:pt x="757" y="0"/>
                                </a:lnTo>
                                <a:lnTo>
                                  <a:pt x="467" y="35"/>
                                </a:lnTo>
                                <a:lnTo>
                                  <a:pt x="223" y="129"/>
                                </a:lnTo>
                                <a:lnTo>
                                  <a:pt x="59" y="274"/>
                                </a:lnTo>
                                <a:lnTo>
                                  <a:pt x="0" y="450"/>
                                </a:lnTo>
                                <a:lnTo>
                                  <a:pt x="0" y="21149"/>
                                </a:lnTo>
                                <a:lnTo>
                                  <a:pt x="59" y="21325"/>
                                </a:lnTo>
                                <a:lnTo>
                                  <a:pt x="223" y="21470"/>
                                </a:lnTo>
                                <a:lnTo>
                                  <a:pt x="467" y="21564"/>
                                </a:lnTo>
                                <a:lnTo>
                                  <a:pt x="757" y="21600"/>
                                </a:lnTo>
                                <a:lnTo>
                                  <a:pt x="20842" y="21600"/>
                                </a:lnTo>
                                <a:lnTo>
                                  <a:pt x="21138" y="21564"/>
                                </a:lnTo>
                                <a:lnTo>
                                  <a:pt x="21376" y="21470"/>
                                </a:lnTo>
                                <a:lnTo>
                                  <a:pt x="21540" y="21325"/>
                                </a:lnTo>
                                <a:lnTo>
                                  <a:pt x="21600" y="21149"/>
                                </a:lnTo>
                                <a:lnTo>
                                  <a:pt x="21600" y="450"/>
                                </a:lnTo>
                                <a:lnTo>
                                  <a:pt x="21540" y="274"/>
                                </a:lnTo>
                                <a:lnTo>
                                  <a:pt x="21376" y="129"/>
                                </a:lnTo>
                                <a:lnTo>
                                  <a:pt x="21138" y="35"/>
                                </a:lnTo>
                                <a:lnTo>
                                  <a:pt x="208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曲线 55"/>
                        <wps:cNvSpPr/>
                        <wps:spPr>
                          <a:xfrm rot="0">
                            <a:off x="0" y="0"/>
                            <a:ext cx="2082165" cy="349948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450"/>
                                </a:moveTo>
                                <a:lnTo>
                                  <a:pt x="59" y="274"/>
                                </a:lnTo>
                                <a:lnTo>
                                  <a:pt x="223" y="129"/>
                                </a:lnTo>
                                <a:lnTo>
                                  <a:pt x="467" y="35"/>
                                </a:lnTo>
                                <a:lnTo>
                                  <a:pt x="757" y="0"/>
                                </a:lnTo>
                                <a:lnTo>
                                  <a:pt x="20842" y="0"/>
                                </a:lnTo>
                                <a:lnTo>
                                  <a:pt x="21138" y="35"/>
                                </a:lnTo>
                                <a:lnTo>
                                  <a:pt x="21376" y="129"/>
                                </a:lnTo>
                                <a:lnTo>
                                  <a:pt x="21540" y="274"/>
                                </a:lnTo>
                                <a:lnTo>
                                  <a:pt x="21600" y="450"/>
                                </a:lnTo>
                                <a:lnTo>
                                  <a:pt x="21600" y="21149"/>
                                </a:lnTo>
                                <a:lnTo>
                                  <a:pt x="21540" y="21325"/>
                                </a:lnTo>
                                <a:lnTo>
                                  <a:pt x="21376" y="21470"/>
                                </a:lnTo>
                                <a:lnTo>
                                  <a:pt x="21138" y="21564"/>
                                </a:lnTo>
                                <a:lnTo>
                                  <a:pt x="20842" y="21600"/>
                                </a:lnTo>
                                <a:lnTo>
                                  <a:pt x="757" y="21600"/>
                                </a:lnTo>
                                <a:lnTo>
                                  <a:pt x="467" y="21564"/>
                                </a:lnTo>
                                <a:lnTo>
                                  <a:pt x="223" y="21470"/>
                                </a:lnTo>
                                <a:lnTo>
                                  <a:pt x="59" y="21325"/>
                                </a:lnTo>
                                <a:lnTo>
                                  <a:pt x="0" y="21149"/>
                                </a:lnTo>
                                <a:lnTo>
                                  <a:pt x="0" y="4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 cmpd="sng" cap="flat">
                            <a:solidFill>
                              <a:srgbClr val="C0C1D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Text box 56"/>
                        <wps:cNvSpPr/>
                        <wps:spPr>
                          <a:xfrm rot="0">
                            <a:off x="180974" y="170815"/>
                            <a:ext cx="1726565" cy="52959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57">
                          <w:txbxContent>
                            <w:p>
                              <w:pPr>
                                <w:spacing w:line="401" w:lineRule="exact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272424"/>
                                  <w:spacing w:val="-2"/>
                                  <w:sz w:val="34"/>
                                </w:rPr>
                                <w:t>Working</w:t>
                              </w:r>
                            </w:p>
                            <w:p>
                              <w:pPr>
                                <w:spacing w:before="10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272424"/>
                                  <w:w w:val="95"/>
                                  <w:sz w:val="34"/>
                                </w:rPr>
                                <w:t>Backend</w:t>
                              </w:r>
                              <w:r>
                                <w:rPr>
                                  <w:b/>
                                  <w:color w:val="272424"/>
                                  <w:spacing w:val="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424"/>
                                  <w:spacing w:val="-2"/>
                                  <w:w w:val="95"/>
                                  <w:sz w:val="34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" name="Text box 58"/>
                        <wps:cNvSpPr/>
                        <wps:spPr>
                          <a:xfrm rot="0">
                            <a:off x="180974" y="1141730"/>
                            <a:ext cx="1608455" cy="216407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59">
                          <w:txbxContent>
                            <w:p>
                              <w:pPr>
                                <w:spacing w:line="324" w:lineRule="auto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72424"/>
                                  <w:spacing w:val="-2"/>
                                  <w:w w:val="104"/>
                                  <w:sz w:val="27"/>
                                </w:rPr>
                                <w:t xml:space="preserve">Functional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27"/>
                                </w:rPr>
                                <w:t>authentication and goal management features deployed with secure JWT implementation</w:t>
                              </w:r>
                              <w:r>
                                <w:rPr>
                                  <w:color w:val="272424"/>
                                  <w:spacing w:val="-12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27"/>
                                </w:rPr>
                                <w:t>and complete CRUD</w:t>
                              </w:r>
                            </w:p>
                            <w:p>
                              <w:pPr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27"/>
                                </w:rPr>
                                <w:t>operations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60" o:spid="_x0000_s60" coordorigin="4316,2277" coordsize="3279,5511" style="position:absolute;&#10;margin-left:215.80002pt;&#10;margin-top:18.599998pt;&#10;width:163.95pt;&#10;height:275.55002pt;&#10;z-index:37;&#10;mso-position-horizontal:absolute;&#10;mso-position-horizontal-relative:page;&#10;mso-position-vertical:absolute;&#10;mso-wrap-distance-left:0.0pt;&#10;mso-wrap-distance-right:0.0pt;">
                <v:shape type="#_x0000_t0" id="曲线 61" o:spid="_x0000_s61" coordsize="3279,5511" path="m3164,l114,l70,9l33,33l8,70l,115l,5395l8,5440l33,5477l70,5501l114,5511l3164,5511l3208,5501l3245,5477l3269,5440l3278,5395l3278,115l3269,70l3245,33l3208,9l3164,l3164,xe" style="position:absolute;&#10;left:4316;&#10;top:2277;&#10;width:3279;&#10;height:5511;" fillcolor="#DADBF0" stroked="f" strokeweight="1.0pt">
                  <v:stroke color="#000000"/>
                </v:shape>
                <v:shape type="#_x0000_t0" id="曲线 62" o:spid="_x0000_s62" coordsize="3279,5511" path="m,115l8,70l33,33l70,9l114,l3164,l3208,9l3245,33l3269,70l3278,115l3278,5395l3269,5440l3245,5477l3208,5501l3164,5511l114,5511l70,5501l33,5477l8,5440l,5395l,115l,115xe" style="position:absolute;&#10;left:4316;&#10;top:2277;&#10;width:3279;&#10;height:5511;" filled="f" stroked="t" strokeweight="0.62024885pt">
                  <v:stroke color="#C0C1D6"/>
                </v:shape>
                <v:shape type="#_x0000_t202" id="Text box 63" o:spid="_x0000_s63" style="position:absolute;&#10;left:4601;&#10;top:2546;&#10;width:2719;&#10;height:833;&#10;mso-wrap-style:square;" filled="f" stroked="f" strokeweight="1.0pt">
                  <v:textbox id="850" inset="0mm,0mm,0mm,0mm" o:insetmode="custom" style="layout-flow:horizontal;&#10;v-text-anchor:top;">
                    <w:txbxContent>
                      <w:p>
                        <w:pPr>
                          <w:spacing w:line="401" w:lineRule="exact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272424"/>
                            <w:spacing w:val="-2"/>
                            <w:sz w:val="34"/>
                          </w:rPr>
                          <w:t>Working</w:t>
                        </w:r>
                      </w:p>
                      <w:p>
                        <w:pPr>
                          <w:spacing w:before="10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272424"/>
                            <w:w w:val="95"/>
                            <w:sz w:val="34"/>
                          </w:rPr>
                          <w:t>Backend</w:t>
                        </w:r>
                        <w:r>
                          <w:rPr>
                            <w:b/>
                            <w:color w:val="272424"/>
                            <w:spacing w:val="4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272424"/>
                            <w:spacing w:val="-2"/>
                            <w:w w:val="95"/>
                            <w:sz w:val="34"/>
                          </w:rPr>
                          <w:t>System</w:t>
                        </w:r>
                      </w:p>
                    </w:txbxContent>
                  </v:textbox>
                  <v:stroke color="#000000"/>
                </v:shape>
                <v:shape type="#_x0000_t202" id="Text box 64" o:spid="_x0000_s64" style="position:absolute;&#10;left:4601;&#10;top:4075;&#10;width:2532;&#10;height:3407;&#10;mso-wrap-style:square;" filled="f" stroked="f" strokeweight="1.0pt">
                  <v:textbox id="851" inset="0mm,0mm,0mm,0mm" o:insetmode="custom" style="layout-flow:horizontal;&#10;v-text-anchor:top;">
                    <w:txbxContent>
                      <w:p>
                        <w:pPr>
                          <w:spacing w:line="324" w:lineRule="auto"/>
                          <w:rPr>
                            <w:sz w:val="27"/>
                          </w:rPr>
                        </w:pPr>
                        <w:r>
                          <w:rPr>
                            <w:color w:val="272424"/>
                            <w:spacing w:val="-2"/>
                            <w:w w:val="104"/>
                            <w:sz w:val="27"/>
                          </w:rPr>
                          <w:t xml:space="preserve">Functional </w:t>
                        </w:r>
                        <w:r>
                          <w:rPr>
                            <w:color w:val="272424"/>
                            <w:w w:val="104"/>
                            <w:sz w:val="27"/>
                          </w:rPr>
                          <w:t>authentication and goal management features deployed with secure JWT implementation</w:t>
                        </w:r>
                        <w:r>
                          <w:rPr>
                            <w:color w:val="272424"/>
                            <w:spacing w:val="-12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27"/>
                          </w:rPr>
                          <w:t>and complete CRUD</w:t>
                        </w:r>
                      </w:p>
                      <w:p>
                        <w:pPr>
                          <w:rPr>
                            <w:sz w:val="27"/>
                          </w:rPr>
                        </w:pPr>
                        <w:r>
                          <w:rPr>
                            <w:color w:val="272424"/>
                            <w:spacing w:val="-2"/>
                            <w:w w:val="110"/>
                            <w:sz w:val="27"/>
                          </w:rPr>
                          <w:t>operations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38" behindDoc="1" locked="0" layoutInCell="1" hidden="0" allowOverlap="1">
                <wp:simplePos x="0" y="0"/>
                <wp:positionH relativeFrom="page">
                  <wp:posOffset>4992370</wp:posOffset>
                </wp:positionH>
                <wp:positionV relativeFrom="paragraph">
                  <wp:posOffset>232410</wp:posOffset>
                </wp:positionV>
                <wp:extent cx="2088515" cy="3507105"/>
                <wp:effectExtent l="0" t="0" r="0" b="0"/>
                <wp:wrapTopAndBottom/>
                <wp:docPr id="65" name="Combination 6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66" name="Combination 66"/>
                      <wpg:cNvGrpSpPr/>
                      <wpg:grpSpPr>
                        <a:xfrm rot="0">
                          <a:off x="0" y="0"/>
                          <a:ext cx="2088515" cy="3507105"/>
                          <a:chOff x="0" y="0"/>
                          <a:chExt cx="2088515" cy="350710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67" name="曲线 67"/>
                        <wps:cNvSpPr/>
                        <wps:spPr>
                          <a:xfrm rot="0">
                            <a:off x="3809" y="3810"/>
                            <a:ext cx="2080260" cy="349948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0848" y="0"/>
                                </a:moveTo>
                                <a:lnTo>
                                  <a:pt x="758" y="0"/>
                                </a:lnTo>
                                <a:lnTo>
                                  <a:pt x="461" y="35"/>
                                </a:lnTo>
                                <a:lnTo>
                                  <a:pt x="224" y="129"/>
                                </a:lnTo>
                                <a:lnTo>
                                  <a:pt x="59" y="274"/>
                                </a:lnTo>
                                <a:lnTo>
                                  <a:pt x="0" y="446"/>
                                </a:lnTo>
                                <a:lnTo>
                                  <a:pt x="0" y="21153"/>
                                </a:lnTo>
                                <a:lnTo>
                                  <a:pt x="59" y="21325"/>
                                </a:lnTo>
                                <a:lnTo>
                                  <a:pt x="224" y="21470"/>
                                </a:lnTo>
                                <a:lnTo>
                                  <a:pt x="461" y="21564"/>
                                </a:lnTo>
                                <a:lnTo>
                                  <a:pt x="758" y="21599"/>
                                </a:lnTo>
                                <a:lnTo>
                                  <a:pt x="20848" y="21599"/>
                                </a:lnTo>
                                <a:lnTo>
                                  <a:pt x="21138" y="21564"/>
                                </a:lnTo>
                                <a:lnTo>
                                  <a:pt x="21382" y="21470"/>
                                </a:lnTo>
                                <a:lnTo>
                                  <a:pt x="21540" y="21325"/>
                                </a:lnTo>
                                <a:lnTo>
                                  <a:pt x="21599" y="21153"/>
                                </a:lnTo>
                                <a:lnTo>
                                  <a:pt x="21599" y="446"/>
                                </a:lnTo>
                                <a:lnTo>
                                  <a:pt x="21540" y="274"/>
                                </a:lnTo>
                                <a:lnTo>
                                  <a:pt x="21382" y="129"/>
                                </a:lnTo>
                                <a:lnTo>
                                  <a:pt x="21138" y="35"/>
                                </a:lnTo>
                                <a:lnTo>
                                  <a:pt x="20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曲线 68"/>
                        <wps:cNvSpPr/>
                        <wps:spPr>
                          <a:xfrm rot="0">
                            <a:off x="3809" y="3810"/>
                            <a:ext cx="2080260" cy="349948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446"/>
                                </a:moveTo>
                                <a:lnTo>
                                  <a:pt x="59" y="274"/>
                                </a:lnTo>
                                <a:lnTo>
                                  <a:pt x="224" y="129"/>
                                </a:lnTo>
                                <a:lnTo>
                                  <a:pt x="461" y="35"/>
                                </a:lnTo>
                                <a:lnTo>
                                  <a:pt x="758" y="0"/>
                                </a:lnTo>
                                <a:lnTo>
                                  <a:pt x="20848" y="0"/>
                                </a:lnTo>
                                <a:lnTo>
                                  <a:pt x="21138" y="35"/>
                                </a:lnTo>
                                <a:lnTo>
                                  <a:pt x="21382" y="129"/>
                                </a:lnTo>
                                <a:lnTo>
                                  <a:pt x="21540" y="274"/>
                                </a:lnTo>
                                <a:lnTo>
                                  <a:pt x="21599" y="446"/>
                                </a:lnTo>
                                <a:lnTo>
                                  <a:pt x="21599" y="21153"/>
                                </a:lnTo>
                                <a:lnTo>
                                  <a:pt x="21540" y="21325"/>
                                </a:lnTo>
                                <a:lnTo>
                                  <a:pt x="21382" y="21470"/>
                                </a:lnTo>
                                <a:lnTo>
                                  <a:pt x="21138" y="21564"/>
                                </a:lnTo>
                                <a:lnTo>
                                  <a:pt x="20848" y="21599"/>
                                </a:lnTo>
                                <a:lnTo>
                                  <a:pt x="758" y="21599"/>
                                </a:lnTo>
                                <a:lnTo>
                                  <a:pt x="461" y="21564"/>
                                </a:lnTo>
                                <a:lnTo>
                                  <a:pt x="224" y="21470"/>
                                </a:lnTo>
                                <a:lnTo>
                                  <a:pt x="59" y="21325"/>
                                </a:lnTo>
                                <a:lnTo>
                                  <a:pt x="0" y="21153"/>
                                </a:lnTo>
                                <a:lnTo>
                                  <a:pt x="0" y="44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 cmpd="sng" cap="flat">
                            <a:solidFill>
                              <a:srgbClr val="C0C1D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Text box 69"/>
                        <wps:cNvSpPr/>
                        <wps:spPr>
                          <a:xfrm rot="0">
                            <a:off x="0" y="0"/>
                            <a:ext cx="2088515" cy="350710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70">
                          <w:txbxContent>
                            <w:p>
                              <w:pPr>
                                <w:spacing w:before="265"/>
                                <w:ind w:left="291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272424"/>
                                  <w:spacing w:val="-2"/>
                                  <w:sz w:val="34"/>
                                </w:rPr>
                                <w:t>Middleware</w:t>
                              </w:r>
                            </w:p>
                            <w:p>
                              <w:pPr>
                                <w:spacing w:before="10"/>
                                <w:ind w:left="291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272424"/>
                                  <w:spacing w:val="-2"/>
                                  <w:sz w:val="34"/>
                                </w:rPr>
                                <w:t>Security</w:t>
                              </w:r>
                            </w:p>
                            <w:p>
                              <w:pPr>
                                <w:spacing w:before="274" w:line="324" w:lineRule="auto"/>
                                <w:ind w:left="291" w:right="318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72424"/>
                                  <w:w w:val="104"/>
                                  <w:sz w:val="27"/>
                                </w:rPr>
                                <w:t xml:space="preserve">Robust authorization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 xml:space="preserve">and error handling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27"/>
                                </w:rPr>
                                <w:t xml:space="preserve">middleware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>providing</w:t>
                              </w:r>
                              <w:r>
                                <w:rPr>
                                  <w:color w:val="272424"/>
                                  <w:spacing w:val="-2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>consistent security and error management</w:t>
                              </w:r>
                              <w:r>
                                <w:rPr>
                                  <w:color w:val="272424"/>
                                  <w:spacing w:val="-2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>across all endpoints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71" o:spid="_x0000_s71" coordorigin="7862,2271" coordsize="3289,5523" style="position:absolute;&#10;margin-left:393.10004pt;&#10;margin-top:18.300003pt;&#10;width:164.45001pt;&#10;height:276.15002pt;&#10;z-index:38;&#10;mso-position-horizontal:absolute;&#10;mso-position-horizontal-relative:page;&#10;mso-position-vertical:absolute;&#10;mso-wrap-distance-left:0.0pt;&#10;mso-wrap-distance-right:0.0pt;">
                <v:shape type="#_x0000_t0" id="曲线 72" o:spid="_x0000_s72" coordsize="3275,5511" path="m3162,l115,l70,9l34,33l9,70l,114l,5396l9,5440l34,5477l70,5501l115,5510l3162,5510l3205,5501l3243,5477l3267,5440l3275,5396l3275,114l3267,70l3243,33l3205,9l3162,l3162,xe" style="position:absolute;&#10;left:7867;&#10;top:2277;&#10;width:3275;&#10;height:5510;" fillcolor="#DADBF0" stroked="f" strokeweight="1.0pt">
                  <v:stroke color="#000000"/>
                </v:shape>
                <v:shape type="#_x0000_t0" id="曲线 73" o:spid="_x0000_s73" coordsize="3275,5511" path="m,114l9,70l34,33l70,9l115,l3162,l3205,9l3243,33l3267,70l3275,114l3275,5396l3267,5440l3243,5477l3205,5501l3162,5510l115,5510l70,5501l34,5477l9,5440l,5396l,114l,114xe" style="position:absolute;&#10;left:7867;&#10;top:2277;&#10;width:3275;&#10;height:5510;" filled="f" stroked="t" strokeweight="0.62024885pt">
                  <v:stroke color="#C0C1D6"/>
                </v:shape>
                <v:shape type="#_x0000_t202" id="Text box 74" o:spid="_x0000_s74" style="position:absolute;&#10;left:7862;&#10;top:2271;&#10;width:3289;&#10;height:5523;&#10;mso-wrap-style:square;" filled="f" stroked="f" strokeweight="1.0pt">
                  <v:textbox id="852" inset="0mm,0mm,0mm,0mm" o:insetmode="custom" style="layout-flow:horizontal;&#10;v-text-anchor:top;">
                    <w:txbxContent>
                      <w:p>
                        <w:pPr>
                          <w:spacing w:before="265"/>
                          <w:ind w:left="291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272424"/>
                            <w:spacing w:val="-2"/>
                            <w:sz w:val="34"/>
                          </w:rPr>
                          <w:t>Middleware</w:t>
                        </w:r>
                      </w:p>
                      <w:p>
                        <w:pPr>
                          <w:spacing w:before="10"/>
                          <w:ind w:left="291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272424"/>
                            <w:spacing w:val="-2"/>
                            <w:sz w:val="34"/>
                          </w:rPr>
                          <w:t>Security</w:t>
                        </w:r>
                      </w:p>
                      <w:p>
                        <w:pPr>
                          <w:spacing w:before="274" w:line="324" w:lineRule="auto"/>
                          <w:ind w:left="291" w:right="318"/>
                          <w:rPr>
                            <w:sz w:val="27"/>
                          </w:rPr>
                        </w:pPr>
                        <w:r>
                          <w:rPr>
                            <w:color w:val="272424"/>
                            <w:w w:val="104"/>
                            <w:sz w:val="27"/>
                          </w:rPr>
                          <w:t xml:space="preserve">Robust authorization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 xml:space="preserve">and error handling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27"/>
                          </w:rPr>
                          <w:t xml:space="preserve">middleware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>providing</w:t>
                        </w:r>
                        <w:r>
                          <w:rPr>
                            <w:color w:val="272424"/>
                            <w:spacing w:val="-22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>consistent security and error management</w:t>
                        </w:r>
                        <w:r>
                          <w:rPr>
                            <w:color w:val="272424"/>
                            <w:spacing w:val="-24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>across all endpoints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39" behindDoc="1" locked="0" layoutInCell="1" hidden="0" allowOverlap="1">
                <wp:simplePos x="0" y="0"/>
                <wp:positionH relativeFrom="page">
                  <wp:posOffset>482600</wp:posOffset>
                </wp:positionH>
                <wp:positionV relativeFrom="paragraph">
                  <wp:posOffset>3905250</wp:posOffset>
                </wp:positionV>
                <wp:extent cx="3216275" cy="1855469"/>
                <wp:effectExtent l="0" t="0" r="0" b="0"/>
                <wp:wrapTopAndBottom/>
                <wp:docPr id="75" name="Combination 7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76" name="Combination 76"/>
                      <wpg:cNvGrpSpPr/>
                      <wpg:grpSpPr>
                        <a:xfrm rot="0">
                          <a:off x="0" y="0"/>
                          <a:ext cx="3216275" cy="1855469"/>
                          <a:chOff x="0" y="0"/>
                          <a:chExt cx="3216275" cy="185546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77" name="曲线 77"/>
                        <wps:cNvSpPr/>
                        <wps:spPr>
                          <a:xfrm rot="0">
                            <a:off x="3809" y="3809"/>
                            <a:ext cx="3208020" cy="184721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108" y="0"/>
                                </a:moveTo>
                                <a:lnTo>
                                  <a:pt x="491" y="0"/>
                                </a:lnTo>
                                <a:lnTo>
                                  <a:pt x="299" y="66"/>
                                </a:lnTo>
                                <a:lnTo>
                                  <a:pt x="141" y="245"/>
                                </a:lnTo>
                                <a:lnTo>
                                  <a:pt x="38" y="519"/>
                                </a:lnTo>
                                <a:lnTo>
                                  <a:pt x="0" y="846"/>
                                </a:lnTo>
                                <a:lnTo>
                                  <a:pt x="0" y="20746"/>
                                </a:lnTo>
                                <a:lnTo>
                                  <a:pt x="38" y="21080"/>
                                </a:lnTo>
                                <a:lnTo>
                                  <a:pt x="141" y="21347"/>
                                </a:lnTo>
                                <a:lnTo>
                                  <a:pt x="299" y="21533"/>
                                </a:lnTo>
                                <a:lnTo>
                                  <a:pt x="491" y="21600"/>
                                </a:lnTo>
                                <a:lnTo>
                                  <a:pt x="21108" y="21600"/>
                                </a:lnTo>
                                <a:lnTo>
                                  <a:pt x="21300" y="21533"/>
                                </a:lnTo>
                                <a:lnTo>
                                  <a:pt x="21454" y="21347"/>
                                </a:lnTo>
                                <a:lnTo>
                                  <a:pt x="21561" y="21080"/>
                                </a:lnTo>
                                <a:lnTo>
                                  <a:pt x="21600" y="20746"/>
                                </a:lnTo>
                                <a:lnTo>
                                  <a:pt x="21600" y="846"/>
                                </a:lnTo>
                                <a:lnTo>
                                  <a:pt x="21561" y="519"/>
                                </a:lnTo>
                                <a:lnTo>
                                  <a:pt x="21454" y="245"/>
                                </a:lnTo>
                                <a:lnTo>
                                  <a:pt x="21300" y="66"/>
                                </a:lnTo>
                                <a:lnTo>
                                  <a:pt x="21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曲线 78"/>
                        <wps:cNvSpPr/>
                        <wps:spPr>
                          <a:xfrm rot="0">
                            <a:off x="3809" y="3809"/>
                            <a:ext cx="3208020" cy="184721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846"/>
                                </a:moveTo>
                                <a:lnTo>
                                  <a:pt x="38" y="519"/>
                                </a:lnTo>
                                <a:lnTo>
                                  <a:pt x="141" y="245"/>
                                </a:lnTo>
                                <a:lnTo>
                                  <a:pt x="299" y="66"/>
                                </a:lnTo>
                                <a:lnTo>
                                  <a:pt x="491" y="0"/>
                                </a:lnTo>
                                <a:lnTo>
                                  <a:pt x="21108" y="0"/>
                                </a:lnTo>
                                <a:lnTo>
                                  <a:pt x="21300" y="66"/>
                                </a:lnTo>
                                <a:lnTo>
                                  <a:pt x="21454" y="245"/>
                                </a:lnTo>
                                <a:lnTo>
                                  <a:pt x="21561" y="519"/>
                                </a:lnTo>
                                <a:lnTo>
                                  <a:pt x="21600" y="846"/>
                                </a:lnTo>
                                <a:lnTo>
                                  <a:pt x="21600" y="20746"/>
                                </a:lnTo>
                                <a:lnTo>
                                  <a:pt x="21561" y="21080"/>
                                </a:lnTo>
                                <a:lnTo>
                                  <a:pt x="21454" y="21347"/>
                                </a:lnTo>
                                <a:lnTo>
                                  <a:pt x="21300" y="21533"/>
                                </a:lnTo>
                                <a:lnTo>
                                  <a:pt x="21108" y="21600"/>
                                </a:lnTo>
                                <a:lnTo>
                                  <a:pt x="491" y="21600"/>
                                </a:lnTo>
                                <a:lnTo>
                                  <a:pt x="299" y="21533"/>
                                </a:lnTo>
                                <a:lnTo>
                                  <a:pt x="141" y="21347"/>
                                </a:lnTo>
                                <a:lnTo>
                                  <a:pt x="38" y="21080"/>
                                </a:lnTo>
                                <a:lnTo>
                                  <a:pt x="0" y="20746"/>
                                </a:lnTo>
                                <a:lnTo>
                                  <a:pt x="0" y="84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 cmpd="sng" cap="flat">
                            <a:solidFill>
                              <a:srgbClr val="C0C1D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Text box 79"/>
                        <wps:cNvSpPr/>
                        <wps:spPr>
                          <a:xfrm rot="0">
                            <a:off x="0" y="0"/>
                            <a:ext cx="3216275" cy="185546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80">
                          <w:txbxContent>
                            <w:p>
                              <w:pPr>
                                <w:spacing w:before="266"/>
                                <w:ind w:left="289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272424"/>
                                  <w:w w:val="90"/>
                                  <w:sz w:val="34"/>
                                </w:rPr>
                                <w:t>Story</w:t>
                              </w:r>
                              <w:r>
                                <w:rPr>
                                  <w:b/>
                                  <w:color w:val="272424"/>
                                  <w:spacing w:val="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424"/>
                                  <w:w w:val="90"/>
                                  <w:sz w:val="34"/>
                                </w:rPr>
                                <w:t>Points</w:t>
                              </w:r>
                              <w:r>
                                <w:rPr>
                                  <w:b/>
                                  <w:color w:val="272424"/>
                                  <w:spacing w:val="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424"/>
                                  <w:spacing w:val="-2"/>
                                  <w:w w:val="90"/>
                                  <w:sz w:val="34"/>
                                </w:rPr>
                                <w:t>Mapping</w:t>
                              </w:r>
                            </w:p>
                            <w:p>
                              <w:pPr>
                                <w:spacing w:before="266" w:line="324" w:lineRule="auto"/>
                                <w:ind w:left="289" w:right="300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72424"/>
                                  <w:w w:val="104"/>
                                  <w:sz w:val="27"/>
                                </w:rPr>
                                <w:t xml:space="preserve">Relative effort estimation mapped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>to actual development tasks, enabling</w:t>
                              </w:r>
                              <w:r>
                                <w:rPr>
                                  <w:color w:val="272424"/>
                                  <w:spacing w:val="-2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>accurate</w:t>
                              </w:r>
                              <w:r>
                                <w:rPr>
                                  <w:color w:val="272424"/>
                                  <w:spacing w:val="-23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>sprint</w:t>
                              </w:r>
                              <w:r>
                                <w:rPr>
                                  <w:color w:val="272424"/>
                                  <w:spacing w:val="-23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>planning and capacity management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81" o:spid="_x0000_s81" coordorigin="760,8055" coordsize="5065,2921" style="position:absolute;&#10;margin-left:38.0pt;&#10;margin-top:307.5pt;&#10;width:253.25pt;&#10;height:146.09999pt;&#10;z-index:39;&#10;mso-position-horizontal:absolute;&#10;mso-position-horizontal-relative:page;&#10;mso-position-vertical:absolute;&#10;mso-wrap-distance-left:0.0pt;&#10;mso-wrap-distance-right:0.0pt;">
                <v:shape type="#_x0000_t0" id="曲线 82" o:spid="_x0000_s82" coordsize="5052,2908" path="m4937,l114,l69,9l33,33l9,70l,114l,2794l9,2838l33,2874l69,2900l114,2908l4937,2908l4981,2900l5017,2874l5043,2838l5052,2794l5052,114l5043,70l5017,33l4981,9l4937,l4937,xe" style="position:absolute;&#10;left:765;&#10;top:8061;&#10;width:5052;&#10;height:2908;" fillcolor="#DADBF0" stroked="f" strokeweight="1.0pt">
                  <v:stroke color="#000000"/>
                </v:shape>
                <v:shape type="#_x0000_t0" id="曲线 83" o:spid="_x0000_s83" coordsize="5052,2908" path="m,114l9,70l33,33l69,9l114,l4937,l4981,9l5017,33l5043,70l5052,114l5052,2794l5043,2838l5017,2874l4981,2900l4937,2908l114,2908l69,2900l33,2874l9,2838l,2794l,114l,114xe" style="position:absolute;&#10;left:765;&#10;top:8061;&#10;width:5052;&#10;height:2908;" filled="f" stroked="t" strokeweight="0.62024885pt">
                  <v:stroke color="#C0C1D6"/>
                </v:shape>
                <v:shape type="#_x0000_t202" id="Text box 84" o:spid="_x0000_s84" style="position:absolute;&#10;left:760;&#10;top:8055;&#10;width:5065;&#10;height:2921;&#10;mso-wrap-style:square;" filled="f" stroked="f" strokeweight="1.0pt">
                  <v:textbox id="853" inset="0mm,0mm,0mm,0mm" o:insetmode="custom" style="layout-flow:horizontal;&#10;v-text-anchor:top;">
                    <w:txbxContent>
                      <w:p>
                        <w:pPr>
                          <w:spacing w:before="266"/>
                          <w:ind w:left="289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272424"/>
                            <w:w w:val="90"/>
                            <w:sz w:val="34"/>
                          </w:rPr>
                          <w:t>Story</w:t>
                        </w:r>
                        <w:r>
                          <w:rPr>
                            <w:b/>
                            <w:color w:val="272424"/>
                            <w:spacing w:val="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272424"/>
                            <w:w w:val="90"/>
                            <w:sz w:val="34"/>
                          </w:rPr>
                          <w:t>Points</w:t>
                        </w:r>
                        <w:r>
                          <w:rPr>
                            <w:b/>
                            <w:color w:val="272424"/>
                            <w:spacing w:val="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272424"/>
                            <w:spacing w:val="-2"/>
                            <w:w w:val="90"/>
                            <w:sz w:val="34"/>
                          </w:rPr>
                          <w:t>Mapping</w:t>
                        </w:r>
                      </w:p>
                      <w:p>
                        <w:pPr>
                          <w:spacing w:before="266" w:line="324" w:lineRule="auto"/>
                          <w:ind w:left="289" w:right="300"/>
                          <w:rPr>
                            <w:sz w:val="27"/>
                          </w:rPr>
                        </w:pPr>
                        <w:r>
                          <w:rPr>
                            <w:color w:val="272424"/>
                            <w:w w:val="104"/>
                            <w:sz w:val="27"/>
                          </w:rPr>
                          <w:t xml:space="preserve">Relative effort estimation mapped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>to actual development tasks, enabling</w:t>
                        </w:r>
                        <w:r>
                          <w:rPr>
                            <w:color w:val="272424"/>
                            <w:spacing w:val="-24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>accurate</w:t>
                        </w:r>
                        <w:r>
                          <w:rPr>
                            <w:color w:val="272424"/>
                            <w:spacing w:val="-23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>sprint</w:t>
                        </w:r>
                        <w:r>
                          <w:rPr>
                            <w:color w:val="272424"/>
                            <w:spacing w:val="-23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>planning and capacity management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40" behindDoc="1" locked="0" layoutInCell="1" hidden="0" allowOverlap="1">
                <wp:simplePos x="0" y="0"/>
                <wp:positionH relativeFrom="page">
                  <wp:posOffset>3864610</wp:posOffset>
                </wp:positionH>
                <wp:positionV relativeFrom="paragraph">
                  <wp:posOffset>3905250</wp:posOffset>
                </wp:positionV>
                <wp:extent cx="3216275" cy="1855469"/>
                <wp:effectExtent l="0" t="0" r="0" b="0"/>
                <wp:wrapTopAndBottom/>
                <wp:docPr id="85" name="Combination 8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86" name="Combination 86"/>
                      <wpg:cNvGrpSpPr/>
                      <wpg:grpSpPr>
                        <a:xfrm rot="0">
                          <a:off x="0" y="0"/>
                          <a:ext cx="3216275" cy="1855469"/>
                          <a:chOff x="0" y="0"/>
                          <a:chExt cx="3216275" cy="185546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87" name="曲线 87"/>
                        <wps:cNvSpPr/>
                        <wps:spPr>
                          <a:xfrm rot="0">
                            <a:off x="3809" y="3809"/>
                            <a:ext cx="3208020" cy="184721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112" y="0"/>
                                </a:moveTo>
                                <a:lnTo>
                                  <a:pt x="491" y="0"/>
                                </a:lnTo>
                                <a:lnTo>
                                  <a:pt x="299" y="66"/>
                                </a:lnTo>
                                <a:lnTo>
                                  <a:pt x="145" y="245"/>
                                </a:lnTo>
                                <a:lnTo>
                                  <a:pt x="38" y="519"/>
                                </a:lnTo>
                                <a:lnTo>
                                  <a:pt x="0" y="846"/>
                                </a:lnTo>
                                <a:lnTo>
                                  <a:pt x="0" y="20746"/>
                                </a:lnTo>
                                <a:lnTo>
                                  <a:pt x="38" y="21080"/>
                                </a:lnTo>
                                <a:lnTo>
                                  <a:pt x="145" y="21347"/>
                                </a:lnTo>
                                <a:lnTo>
                                  <a:pt x="299" y="21533"/>
                                </a:lnTo>
                                <a:lnTo>
                                  <a:pt x="491" y="21600"/>
                                </a:lnTo>
                                <a:lnTo>
                                  <a:pt x="21112" y="21600"/>
                                </a:lnTo>
                                <a:lnTo>
                                  <a:pt x="21300" y="21533"/>
                                </a:lnTo>
                                <a:lnTo>
                                  <a:pt x="21458" y="21347"/>
                                </a:lnTo>
                                <a:lnTo>
                                  <a:pt x="21561" y="21080"/>
                                </a:lnTo>
                                <a:lnTo>
                                  <a:pt x="21600" y="20746"/>
                                </a:lnTo>
                                <a:lnTo>
                                  <a:pt x="21600" y="846"/>
                                </a:lnTo>
                                <a:lnTo>
                                  <a:pt x="21561" y="519"/>
                                </a:lnTo>
                                <a:lnTo>
                                  <a:pt x="21458" y="245"/>
                                </a:lnTo>
                                <a:lnTo>
                                  <a:pt x="21300" y="66"/>
                                </a:lnTo>
                                <a:lnTo>
                                  <a:pt x="21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曲线 88"/>
                        <wps:cNvSpPr/>
                        <wps:spPr>
                          <a:xfrm rot="0">
                            <a:off x="3809" y="3809"/>
                            <a:ext cx="3208020" cy="1847214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846"/>
                                </a:moveTo>
                                <a:lnTo>
                                  <a:pt x="38" y="519"/>
                                </a:lnTo>
                                <a:lnTo>
                                  <a:pt x="145" y="245"/>
                                </a:lnTo>
                                <a:lnTo>
                                  <a:pt x="299" y="66"/>
                                </a:lnTo>
                                <a:lnTo>
                                  <a:pt x="491" y="0"/>
                                </a:lnTo>
                                <a:lnTo>
                                  <a:pt x="21112" y="0"/>
                                </a:lnTo>
                                <a:lnTo>
                                  <a:pt x="21300" y="66"/>
                                </a:lnTo>
                                <a:lnTo>
                                  <a:pt x="21458" y="245"/>
                                </a:lnTo>
                                <a:lnTo>
                                  <a:pt x="21561" y="519"/>
                                </a:lnTo>
                                <a:lnTo>
                                  <a:pt x="21600" y="846"/>
                                </a:lnTo>
                                <a:lnTo>
                                  <a:pt x="21600" y="20746"/>
                                </a:lnTo>
                                <a:lnTo>
                                  <a:pt x="21561" y="21080"/>
                                </a:lnTo>
                                <a:lnTo>
                                  <a:pt x="21458" y="21347"/>
                                </a:lnTo>
                                <a:lnTo>
                                  <a:pt x="21300" y="21533"/>
                                </a:lnTo>
                                <a:lnTo>
                                  <a:pt x="21112" y="21600"/>
                                </a:lnTo>
                                <a:lnTo>
                                  <a:pt x="491" y="21600"/>
                                </a:lnTo>
                                <a:lnTo>
                                  <a:pt x="299" y="21533"/>
                                </a:lnTo>
                                <a:lnTo>
                                  <a:pt x="145" y="21347"/>
                                </a:lnTo>
                                <a:lnTo>
                                  <a:pt x="38" y="21080"/>
                                </a:lnTo>
                                <a:lnTo>
                                  <a:pt x="0" y="20746"/>
                                </a:lnTo>
                                <a:lnTo>
                                  <a:pt x="0" y="84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 cmpd="sng" cap="flat">
                            <a:solidFill>
                              <a:srgbClr val="C0C1D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Text box 89"/>
                        <wps:cNvSpPr/>
                        <wps:spPr>
                          <a:xfrm rot="0">
                            <a:off x="0" y="0"/>
                            <a:ext cx="3216275" cy="185546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90">
                          <w:txbxContent>
                            <w:p>
                              <w:pPr>
                                <w:spacing w:before="266"/>
                                <w:ind w:left="291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272424"/>
                                  <w:w w:val="90"/>
                                  <w:sz w:val="34"/>
                                </w:rPr>
                                <w:t>Future</w:t>
                              </w:r>
                              <w:r>
                                <w:rPr>
                                  <w:b/>
                                  <w:color w:val="272424"/>
                                  <w:spacing w:val="1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424"/>
                                  <w:spacing w:val="-2"/>
                                  <w:sz w:val="34"/>
                                </w:rPr>
                                <w:t>Roadmap</w:t>
                              </w:r>
                            </w:p>
                            <w:p>
                              <w:pPr>
                                <w:spacing w:before="266" w:line="324" w:lineRule="auto"/>
                                <w:ind w:left="291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>Clear</w:t>
                              </w:r>
                              <w:r>
                                <w:rPr>
                                  <w:color w:val="272424"/>
                                  <w:spacing w:val="-2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>optimization</w:t>
                              </w:r>
                              <w:r>
                                <w:rPr>
                                  <w:color w:val="272424"/>
                                  <w:spacing w:val="-23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272424"/>
                                  <w:spacing w:val="-23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 xml:space="preserve">refactoring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27"/>
                                </w:rPr>
                                <w:t xml:space="preserve">path with validation improvements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>and performance enhancements planned for completion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91" o:spid="_x0000_s91" coordorigin="6086,8055" coordsize="5065,2921" style="position:absolute;&#10;margin-left:304.30002pt;&#10;margin-top:307.5pt;&#10;width:253.25003pt;&#10;height:146.09999pt;&#10;z-index:40;&#10;mso-position-horizontal:absolute;&#10;mso-position-horizontal-relative:page;&#10;mso-position-vertical:absolute;&#10;mso-wrap-distance-left:0.0pt;&#10;mso-wrap-distance-right:0.0pt;">
                <v:shape type="#_x0000_t0" id="曲线 92" o:spid="_x0000_s92" coordsize="5052,2908" path="m4938,l114,l70,9l33,33l8,70l,114l,2794l8,2838l33,2874l70,2900l114,2908l4938,2908l4982,2900l5019,2874l5043,2838l5052,2794l5052,114l5043,70l5019,33l4982,9l4938,l4938,xe" style="position:absolute;&#10;left:6092;&#10;top:8061;&#10;width:5052;&#10;height:2908;" fillcolor="#DADBF0" stroked="f" strokeweight="1.0pt">
                  <v:stroke color="#000000"/>
                </v:shape>
                <v:shape type="#_x0000_t0" id="曲线 93" o:spid="_x0000_s93" coordsize="5052,2908" path="m,114l8,70l33,33l70,9l114,l4938,l4982,9l5019,33l5043,70l5052,114l5052,2794l5043,2838l5019,2874l4982,2900l4938,2908l114,2908l70,2900l33,2874l8,2838l,2794l,114l,114xe" style="position:absolute;&#10;left:6092;&#10;top:8061;&#10;width:5052;&#10;height:2908;" filled="f" stroked="t" strokeweight="0.62024885pt">
                  <v:stroke color="#C0C1D6"/>
                </v:shape>
                <v:shape type="#_x0000_t202" id="Text box 94" o:spid="_x0000_s94" style="position:absolute;&#10;left:6086;&#10;top:8055;&#10;width:5065;&#10;height:2921;&#10;mso-wrap-style:square;" filled="f" stroked="f" strokeweight="1.0pt">
                  <v:textbox id="854" inset="0mm,0mm,0mm,0mm" o:insetmode="custom" style="layout-flow:horizontal;&#10;v-text-anchor:top;">
                    <w:txbxContent>
                      <w:p>
                        <w:pPr>
                          <w:spacing w:before="266"/>
                          <w:ind w:left="291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272424"/>
                            <w:w w:val="90"/>
                            <w:sz w:val="34"/>
                          </w:rPr>
                          <w:t>Future</w:t>
                        </w:r>
                        <w:r>
                          <w:rPr>
                            <w:b/>
                            <w:color w:val="272424"/>
                            <w:spacing w:val="12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272424"/>
                            <w:spacing w:val="-2"/>
                            <w:sz w:val="34"/>
                          </w:rPr>
                          <w:t>Roadmap</w:t>
                        </w:r>
                      </w:p>
                      <w:p>
                        <w:pPr>
                          <w:spacing w:before="266" w:line="324" w:lineRule="auto"/>
                          <w:ind w:left="291"/>
                          <w:rPr>
                            <w:sz w:val="27"/>
                          </w:rPr>
                        </w:pP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>Clear</w:t>
                        </w:r>
                        <w:r>
                          <w:rPr>
                            <w:color w:val="272424"/>
                            <w:spacing w:val="-24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>optimization</w:t>
                        </w:r>
                        <w:r>
                          <w:rPr>
                            <w:color w:val="272424"/>
                            <w:spacing w:val="-23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>and</w:t>
                        </w:r>
                        <w:r>
                          <w:rPr>
                            <w:color w:val="272424"/>
                            <w:spacing w:val="-23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 xml:space="preserve">refactoring </w:t>
                        </w:r>
                        <w:r>
                          <w:rPr>
                            <w:color w:val="272424"/>
                            <w:w w:val="104"/>
                            <w:sz w:val="27"/>
                          </w:rPr>
                          <w:t xml:space="preserve">path with validation improvements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>and performance enhancements planned for completion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5"/>
        <w:spacing w:before="7"/>
        <w:rPr>
          <w:b/>
          <w:sz w:val="19"/>
        </w:rPr>
      </w:pPr>
    </w:p>
    <w:p>
      <w:pPr>
        <w:rPr>
          <w:sz w:val="19"/>
        </w:rPr>
        <w:sectPr>
          <w:footerReference w:type="default" r:id="rId3"/>
          <w:pgSz w:w="11920" w:h="16840"/>
          <w:pgMar w:top="640" w:right="300" w:bottom="1160" w:left="300" w:header="0" w:footer="974" w:gutter="0"/>
          <w:docGrid w:linePitch="312" w:charSpace="0"/>
        </w:sectPr>
      </w:pPr>
    </w:p>
    <w:p>
      <w:pPr>
        <w:spacing w:before="63" w:line="252" w:lineRule="auto"/>
        <w:ind w:left="465" w:right="598"/>
        <w:rPr>
          <w:b/>
          <w:sz w:val="68"/>
        </w:rPr>
      </w:pPr>
      <w:r>
        <w:rPr>
          <w:b/>
          <w:w w:val="90"/>
          <w:sz w:val="68"/>
        </w:rPr>
        <w:t xml:space="preserve">Functional Requirements </w:t>
      </w:r>
      <w:r>
        <w:rPr>
          <w:b/>
          <w:spacing w:val="-2"/>
          <w:sz w:val="68"/>
        </w:rPr>
        <w:t>Analysis</w:t>
      </w:r>
    </w:p>
    <w:p>
      <w:pPr>
        <w:pStyle w:val="15"/>
        <w:rPr>
          <w:b/>
          <w:sz w:val="20"/>
        </w:rPr>
      </w:pPr>
    </w:p>
    <w:p>
      <w:pPr>
        <w:pStyle w:val="15"/>
        <w:spacing w:before="6"/>
        <w:rPr>
          <w:b/>
          <w:sz w:val="28"/>
        </w:rPr>
      </w:pPr>
    </w:p>
    <w:p>
      <w:pPr>
        <w:rPr>
          <w:sz w:val="28"/>
        </w:rPr>
        <w:sectPr>
          <w:pgSz w:w="11920" w:h="16840"/>
          <w:pgMar w:top="640" w:right="300" w:bottom="1160" w:left="300" w:header="0" w:footer="974" w:gutter="0"/>
          <w:docGrid w:linePitch="312" w:charSpace="0"/>
        </w:sectPr>
      </w:pPr>
    </w:p>
    <w:p>
      <w:pPr>
        <w:pStyle w:val="2"/>
        <w:spacing w:line="245" w:lineRule="auto"/>
      </w:pPr>
      <w:r>
        <w:rPr>
          <w:spacing w:val="-4"/>
        </w:rPr>
        <w:t xml:space="preserve">User </w:t>
      </w:r>
      <w:r>
        <w:rPr>
          <w:spacing w:val="-2"/>
          <w:w w:val="90"/>
        </w:rPr>
        <w:t xml:space="preserve">Authentication </w:t>
      </w:r>
      <w:r>
        <w:rPr>
          <w:spacing w:val="-4"/>
        </w:rPr>
        <w:t>Epic</w:t>
      </w:r>
    </w:p>
    <w:p>
      <w:pPr>
        <w:pStyle w:val="15"/>
        <w:spacing w:before="10"/>
        <w:rPr>
          <w:b/>
          <w:sz w:val="31"/>
        </w:rPr>
      </w:pPr>
    </w:p>
    <w:p>
      <w:pPr>
        <w:pStyle w:val="15"/>
        <w:spacing w:line="324" w:lineRule="auto"/>
        <w:ind w:left="465"/>
      </w:pPr>
      <w:r>
        <w:rPr>
          <w:color w:val="272424"/>
          <w:w w:val="110"/>
        </w:rPr>
        <w:t>Implementation of secure user registration and login functionality using JWT tokens for session</w:t>
      </w:r>
      <w:r>
        <w:rPr>
          <w:color w:val="272424"/>
          <w:spacing w:val="-26"/>
          <w:w w:val="110"/>
        </w:rPr>
        <w:t xml:space="preserve"> </w:t>
      </w:r>
      <w:r>
        <w:rPr>
          <w:color w:val="272424"/>
          <w:w w:val="110"/>
        </w:rPr>
        <w:t>management. Includes password hashing with bcrypt, token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generation</w:t>
      </w:r>
      <w:r>
        <w:rPr>
          <w:color w:val="272424"/>
          <w:spacing w:val="-23"/>
          <w:w w:val="110"/>
        </w:rPr>
        <w:t xml:space="preserve"> </w:t>
      </w:r>
      <w:r>
        <w:rPr>
          <w:color w:val="272424"/>
          <w:w w:val="110"/>
        </w:rPr>
        <w:t xml:space="preserve">with </w:t>
      </w:r>
      <w:r>
        <w:rPr>
          <w:color w:val="272424"/>
          <w:w w:val="104"/>
        </w:rPr>
        <w:t xml:space="preserve">expiration, and secure </w:t>
      </w:r>
      <w:r>
        <w:rPr>
          <w:color w:val="272424"/>
          <w:w w:val="110"/>
        </w:rPr>
        <w:t>cookie handling for session persistence.</w:t>
      </w:r>
    </w:p>
    <w:p>
      <w:pPr>
        <w:pStyle w:val="2"/>
        <w:spacing w:line="245" w:lineRule="auto"/>
        <w:ind w:right="29"/>
      </w:pPr>
      <w:r>
        <w:rPr>
          <w:b w:val="0"/>
        </w:rPr>
        <w:br w:type="column"/>
      </w:r>
      <w:r>
        <w:rPr>
          <w:w w:val="95"/>
        </w:rPr>
        <w:t>Goal</w:t>
      </w:r>
      <w:r>
        <w:rPr>
          <w:spacing w:val="-20"/>
          <w:w w:val="95"/>
        </w:rPr>
        <w:t xml:space="preserve"> </w:t>
      </w:r>
      <w:r>
        <w:rPr>
          <w:w w:val="95"/>
        </w:rPr>
        <w:t xml:space="preserve">Management </w:t>
      </w:r>
      <w:r>
        <w:rPr>
          <w:spacing w:val="-4"/>
        </w:rPr>
        <w:t>Epic</w:t>
      </w:r>
    </w:p>
    <w:p>
      <w:pPr>
        <w:pStyle w:val="15"/>
        <w:rPr>
          <w:b/>
          <w:sz w:val="40"/>
        </w:rPr>
      </w:pPr>
    </w:p>
    <w:p>
      <w:pPr>
        <w:pStyle w:val="15"/>
        <w:spacing w:before="320" w:line="324" w:lineRule="auto"/>
        <w:ind w:left="465" w:right="29"/>
      </w:pPr>
      <w:r>
        <w:rPr>
          <w:color w:val="272424"/>
          <w:w w:val="110"/>
        </w:rPr>
        <w:t xml:space="preserve">Complete CRUD operations for user goals including creation, retrieval, </w:t>
      </w:r>
      <w:r>
        <w:rPr>
          <w:color w:val="272424"/>
          <w:w w:val="104"/>
        </w:rPr>
        <w:t xml:space="preserve">updating, and deletion </w:t>
      </w:r>
      <w:r>
        <w:rPr>
          <w:color w:val="272424"/>
          <w:w w:val="110"/>
        </w:rPr>
        <w:t>endpoints. Each operation validates user ownership and returns appropriate HTTP</w:t>
      </w:r>
      <w:r>
        <w:rPr>
          <w:color w:val="272424"/>
          <w:spacing w:val="-20"/>
          <w:w w:val="110"/>
        </w:rPr>
        <w:t xml:space="preserve"> </w:t>
      </w:r>
      <w:r>
        <w:rPr>
          <w:color w:val="272424"/>
          <w:w w:val="110"/>
        </w:rPr>
        <w:t>status</w:t>
      </w:r>
      <w:r>
        <w:rPr>
          <w:color w:val="272424"/>
          <w:spacing w:val="-21"/>
          <w:w w:val="110"/>
        </w:rPr>
        <w:t xml:space="preserve"> </w:t>
      </w:r>
      <w:r>
        <w:rPr>
          <w:color w:val="272424"/>
          <w:w w:val="110"/>
        </w:rPr>
        <w:t>codes</w:t>
      </w:r>
      <w:r>
        <w:rPr>
          <w:color w:val="272424"/>
          <w:spacing w:val="-19"/>
          <w:w w:val="110"/>
        </w:rPr>
        <w:t xml:space="preserve"> </w:t>
      </w:r>
      <w:r>
        <w:rPr>
          <w:color w:val="272424"/>
          <w:w w:val="110"/>
        </w:rPr>
        <w:t xml:space="preserve">for success and error </w:t>
      </w:r>
      <w:r>
        <w:rPr>
          <w:color w:val="272424"/>
          <w:spacing w:val="-2"/>
          <w:w w:val="110"/>
        </w:rPr>
        <w:t>conditions.</w:t>
      </w:r>
    </w:p>
    <w:p>
      <w:pPr>
        <w:pStyle w:val="2"/>
        <w:spacing w:line="245" w:lineRule="auto"/>
        <w:ind w:right="330"/>
      </w:pPr>
      <w:r>
        <w:rPr>
          <w:b w:val="0"/>
        </w:rPr>
        <w:br w:type="column"/>
      </w:r>
      <w:r>
        <w:rPr>
          <w:spacing w:val="-2"/>
        </w:rPr>
        <w:t xml:space="preserve">System </w:t>
      </w:r>
      <w:r>
        <w:rPr>
          <w:w w:val="95"/>
        </w:rPr>
        <w:t>Enhancement</w:t>
      </w:r>
      <w:r>
        <w:rPr>
          <w:spacing w:val="-20"/>
          <w:w w:val="95"/>
        </w:rPr>
        <w:t xml:space="preserve"> </w:t>
      </w:r>
      <w:r>
        <w:rPr>
          <w:w w:val="95"/>
        </w:rPr>
        <w:t>Epic</w:t>
      </w:r>
    </w:p>
    <w:p>
      <w:pPr>
        <w:pStyle w:val="15"/>
        <w:rPr>
          <w:b/>
          <w:sz w:val="40"/>
        </w:rPr>
      </w:pPr>
    </w:p>
    <w:p>
      <w:pPr>
        <w:pStyle w:val="15"/>
        <w:spacing w:before="320" w:line="324" w:lineRule="auto"/>
        <w:ind w:left="465" w:right="330"/>
      </w:pPr>
      <w:r>
        <w:rPr>
          <w:color w:val="272424"/>
          <w:spacing w:val="-2"/>
          <w:w w:val="110"/>
        </w:rPr>
        <w:t xml:space="preserve">Middleware-based </w:t>
      </w:r>
      <w:r>
        <w:rPr>
          <w:color w:val="272424"/>
          <w:w w:val="104"/>
        </w:rPr>
        <w:t xml:space="preserve">security implementation </w:t>
      </w:r>
      <w:r>
        <w:rPr>
          <w:color w:val="272424"/>
          <w:w w:val="110"/>
        </w:rPr>
        <w:t xml:space="preserve">with authorization guards and centralized </w:t>
      </w:r>
      <w:r>
        <w:rPr>
          <w:color w:val="272424"/>
          <w:w w:val="104"/>
        </w:rPr>
        <w:t xml:space="preserve">error handling. Includes </w:t>
      </w:r>
      <w:r>
        <w:rPr>
          <w:color w:val="272424"/>
          <w:w w:val="110"/>
        </w:rPr>
        <w:t>request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 xml:space="preserve">validation, proper status code responses, and code refactoring for maintainability and </w:t>
      </w:r>
      <w:r>
        <w:rPr>
          <w:color w:val="272424"/>
          <w:spacing w:val="-2"/>
          <w:w w:val="110"/>
        </w:rPr>
        <w:t>performance.</w:t>
      </w:r>
    </w:p>
    <w:p>
      <w:pPr>
        <w:spacing w:line="324" w:lineRule="auto"/>
        <w:sectPr>
          <w:type w:val="continuous"/>
          <w:pgSz w:w="11920" w:h="16840"/>
          <w:pgMar w:top="640" w:right="300" w:bottom="280" w:left="300" w:header="0" w:footer="974" w:gutter="0"/>
          <w:cols w:num="3" w:space="296" w:equalWidth="0">
            <w:col w:w="3355" w:space="296"/>
            <w:col w:w="3438" w:space="215"/>
            <w:col w:w="4016"/>
          </w:cols>
          <w:docGrid w:linePitch="312" w:charSpace="0"/>
        </w:sectPr>
      </w:pPr>
    </w:p>
    <w:p>
      <w:pPr>
        <w:pStyle w:val="1"/>
      </w:pPr>
      <w:r>
        <w:rPr>
          <w:w w:val="90"/>
        </w:rPr>
        <w:t>Story</w:t>
      </w:r>
      <w:r>
        <w:rPr>
          <w:spacing w:val="49"/>
        </w:rPr>
        <w:t xml:space="preserve"> </w:t>
      </w:r>
      <w:r>
        <w:rPr>
          <w:w w:val="90"/>
        </w:rPr>
        <w:t>Points</w:t>
      </w:r>
      <w:r>
        <w:rPr>
          <w:spacing w:val="47"/>
        </w:rPr>
        <w:t xml:space="preserve"> </w:t>
      </w:r>
      <w:r>
        <w:rPr>
          <w:spacing w:val="-2"/>
          <w:w w:val="90"/>
        </w:rPr>
        <w:t>Distribution</w:t>
      </w:r>
    </w:p>
    <w:p>
      <w:pPr>
        <w:pStyle w:val="15"/>
        <w:rPr>
          <w:b/>
          <w:sz w:val="20"/>
        </w:rPr>
      </w:pPr>
    </w:p>
    <w:p>
      <w:pPr>
        <w:pStyle w:val="15"/>
        <w:spacing w:before="6"/>
        <w:rPr>
          <w:b/>
          <w:sz w:val="17"/>
        </w:rPr>
      </w:pPr>
    </w:p>
    <w:p>
      <w:pPr>
        <w:rPr>
          <w:sz w:val="17"/>
        </w:rPr>
        <w:sectPr>
          <w:pgSz w:w="11920" w:h="16840"/>
          <w:pgMar w:top="640" w:right="300" w:bottom="1160" w:left="300" w:header="0" w:footer="974" w:gutter="0"/>
          <w:docGrid w:linePitch="312" w:charSpace="0"/>
        </w:sectPr>
      </w:pPr>
    </w:p>
    <w:p>
      <w:pPr>
        <w:spacing w:before="71"/>
        <w:ind w:left="481"/>
        <w:jc w:val="center"/>
        <w:rPr>
          <w:b/>
          <w:sz w:val="90"/>
        </w:rPr>
      </w:pPr>
      <w:r>
        <w:rPr>
          <w:b/>
          <w:color w:val="272424"/>
          <w:w w:val="93"/>
          <w:sz w:val="90"/>
        </w:rPr>
        <w:t>5</w:t>
      </w:r>
    </w:p>
    <w:p>
      <w:pPr>
        <w:pStyle w:val="2"/>
        <w:spacing w:before="357"/>
        <w:ind w:left="482"/>
        <w:jc w:val="center"/>
      </w:pPr>
      <w:r>
        <w:rPr>
          <w:color w:val="272424"/>
          <w:w w:val="95"/>
        </w:rPr>
        <w:t>Average</w:t>
      </w:r>
      <w:r>
        <w:rPr>
          <w:color w:val="272424"/>
          <w:spacing w:val="4"/>
        </w:rPr>
        <w:t xml:space="preserve"> </w:t>
      </w:r>
      <w:r>
        <w:rPr>
          <w:color w:val="272424"/>
          <w:spacing w:val="-2"/>
          <w:w w:val="95"/>
        </w:rPr>
        <w:t>Story</w:t>
      </w:r>
    </w:p>
    <w:p>
      <w:pPr>
        <w:spacing w:before="10"/>
        <w:ind w:left="481"/>
        <w:jc w:val="center"/>
        <w:rPr>
          <w:b/>
          <w:sz w:val="34"/>
        </w:rPr>
      </w:pPr>
      <w:r>
        <w:rPr>
          <w:b/>
          <w:color w:val="272424"/>
          <w:spacing w:val="-2"/>
          <w:sz w:val="34"/>
        </w:rPr>
        <w:t>Points</w:t>
      </w:r>
    </w:p>
    <w:p>
      <w:pPr>
        <w:pStyle w:val="15"/>
        <w:spacing w:before="274" w:line="324" w:lineRule="auto"/>
        <w:ind w:left="554" w:right="69" w:hanging="3"/>
        <w:jc w:val="center"/>
      </w:pPr>
      <w:r>
        <w:rPr>
          <w:color w:val="272424"/>
          <w:w w:val="110"/>
        </w:rPr>
        <w:t>Per user story across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all</w:t>
      </w:r>
      <w:r>
        <w:rPr>
          <w:color w:val="272424"/>
          <w:spacing w:val="-23"/>
          <w:w w:val="110"/>
        </w:rPr>
        <w:t xml:space="preserve"> </w:t>
      </w:r>
      <w:r>
        <w:rPr>
          <w:color w:val="272424"/>
          <w:w w:val="110"/>
        </w:rPr>
        <w:t>sprints</w:t>
      </w:r>
    </w:p>
    <w:p>
      <w:pPr>
        <w:spacing w:before="71"/>
        <w:ind w:left="406"/>
        <w:jc w:val="center"/>
        <w:rPr>
          <w:b/>
          <w:sz w:val="90"/>
        </w:rPr>
      </w:pPr>
      <w:r>
        <w:br w:type="column"/>
      </w:r>
      <w:r>
        <w:rPr>
          <w:b/>
          <w:color w:val="272424"/>
          <w:spacing w:val="-10"/>
          <w:sz w:val="90"/>
        </w:rPr>
        <w:t>8</w:t>
      </w:r>
    </w:p>
    <w:p>
      <w:pPr>
        <w:pStyle w:val="2"/>
        <w:spacing w:before="357"/>
        <w:ind w:left="409"/>
        <w:jc w:val="center"/>
      </w:pPr>
      <w:r>
        <w:rPr>
          <w:color w:val="272424"/>
          <w:spacing w:val="-2"/>
        </w:rPr>
        <w:t>Maximum</w:t>
      </w:r>
    </w:p>
    <w:p>
      <w:pPr>
        <w:spacing w:before="10"/>
        <w:ind w:left="414"/>
        <w:jc w:val="center"/>
        <w:rPr>
          <w:b/>
          <w:sz w:val="34"/>
        </w:rPr>
      </w:pPr>
      <w:r>
        <w:rPr>
          <w:b/>
          <w:color w:val="272424"/>
          <w:w w:val="95"/>
          <w:sz w:val="34"/>
        </w:rPr>
        <w:t>Story</w:t>
      </w:r>
      <w:r>
        <w:rPr>
          <w:b/>
          <w:color w:val="272424"/>
          <w:spacing w:val="-15"/>
          <w:w w:val="95"/>
          <w:sz w:val="34"/>
        </w:rPr>
        <w:t xml:space="preserve"> </w:t>
      </w:r>
      <w:r>
        <w:rPr>
          <w:b/>
          <w:color w:val="272424"/>
          <w:spacing w:val="-2"/>
          <w:w w:val="95"/>
          <w:sz w:val="34"/>
        </w:rPr>
        <w:t>Points</w:t>
      </w:r>
    </w:p>
    <w:p>
      <w:pPr>
        <w:pStyle w:val="15"/>
        <w:spacing w:before="274" w:line="324" w:lineRule="auto"/>
        <w:ind w:left="410"/>
        <w:jc w:val="center"/>
      </w:pPr>
      <w:r>
        <w:rPr>
          <w:color w:val="272424"/>
          <w:spacing w:val="-4"/>
          <w:w w:val="110"/>
        </w:rPr>
        <w:t>Auth</w:t>
      </w:r>
      <w:r>
        <w:rPr>
          <w:color w:val="272424"/>
          <w:spacing w:val="-21"/>
          <w:w w:val="110"/>
        </w:rPr>
        <w:t xml:space="preserve"> </w:t>
      </w:r>
      <w:r>
        <w:rPr>
          <w:color w:val="272424"/>
          <w:spacing w:val="-4"/>
          <w:w w:val="110"/>
        </w:rPr>
        <w:t xml:space="preserve">middleware </w:t>
      </w:r>
      <w:r>
        <w:rPr>
          <w:color w:val="272424"/>
          <w:w w:val="110"/>
        </w:rPr>
        <w:t xml:space="preserve">and validation </w:t>
      </w:r>
      <w:r>
        <w:rPr>
          <w:color w:val="272424"/>
          <w:spacing w:val="-2"/>
          <w:w w:val="110"/>
        </w:rPr>
        <w:t>tasks</w:t>
      </w:r>
    </w:p>
    <w:p>
      <w:pPr>
        <w:spacing w:before="71"/>
        <w:ind w:left="482"/>
        <w:jc w:val="center"/>
        <w:rPr>
          <w:b/>
          <w:sz w:val="90"/>
        </w:rPr>
      </w:pPr>
      <w:r>
        <w:br w:type="column"/>
      </w:r>
      <w:r>
        <w:rPr>
          <w:b/>
          <w:color w:val="272424"/>
          <w:spacing w:val="-5"/>
          <w:w w:val="90"/>
          <w:sz w:val="90"/>
        </w:rPr>
        <w:t>12</w:t>
      </w:r>
    </w:p>
    <w:p>
      <w:pPr>
        <w:pStyle w:val="2"/>
        <w:spacing w:before="357"/>
        <w:ind w:left="482"/>
        <w:jc w:val="center"/>
      </w:pPr>
      <w:r>
        <w:rPr>
          <w:color w:val="272424"/>
          <w:w w:val="90"/>
        </w:rPr>
        <w:t>Total</w:t>
      </w:r>
      <w:r>
        <w:rPr>
          <w:color w:val="272424"/>
          <w:spacing w:val="40"/>
        </w:rPr>
        <w:t xml:space="preserve"> </w:t>
      </w:r>
      <w:r>
        <w:rPr>
          <w:color w:val="272424"/>
          <w:w w:val="90"/>
        </w:rPr>
        <w:t>Sprint-</w:t>
      </w:r>
      <w:r>
        <w:rPr>
          <w:color w:val="272424"/>
          <w:spacing w:val="-10"/>
          <w:w w:val="75"/>
        </w:rPr>
        <w:t>1</w:t>
      </w:r>
    </w:p>
    <w:p>
      <w:pPr>
        <w:spacing w:before="10"/>
        <w:ind w:left="479"/>
        <w:jc w:val="center"/>
        <w:rPr>
          <w:b/>
          <w:sz w:val="34"/>
        </w:rPr>
      </w:pPr>
      <w:r>
        <w:rPr>
          <w:b/>
          <w:color w:val="272424"/>
          <w:spacing w:val="-2"/>
          <w:sz w:val="34"/>
        </w:rPr>
        <w:t>Points</w:t>
      </w:r>
    </w:p>
    <w:p>
      <w:pPr>
        <w:pStyle w:val="15"/>
        <w:spacing w:before="274" w:line="324" w:lineRule="auto"/>
        <w:ind w:left="481"/>
        <w:jc w:val="center"/>
      </w:pPr>
      <w:r>
        <w:rPr>
          <w:color w:val="272424"/>
          <w:spacing w:val="-2"/>
          <w:w w:val="104"/>
        </w:rPr>
        <w:t xml:space="preserve">Authentication </w:t>
      </w:r>
      <w:r>
        <w:rPr>
          <w:color w:val="272424"/>
          <w:w w:val="110"/>
        </w:rPr>
        <w:t xml:space="preserve">and database </w:t>
      </w:r>
      <w:r>
        <w:rPr>
          <w:color w:val="272424"/>
          <w:spacing w:val="-2"/>
          <w:w w:val="110"/>
        </w:rPr>
        <w:t>setup</w:t>
      </w:r>
    </w:p>
    <w:p>
      <w:pPr>
        <w:spacing w:before="71"/>
        <w:ind w:left="980" w:right="1049"/>
        <w:jc w:val="center"/>
        <w:rPr>
          <w:b/>
          <w:sz w:val="90"/>
        </w:rPr>
      </w:pPr>
      <w:r>
        <w:br w:type="column"/>
      </w:r>
      <w:r>
        <w:rPr>
          <w:b/>
          <w:color w:val="272424"/>
          <w:spacing w:val="-5"/>
          <w:sz w:val="90"/>
        </w:rPr>
        <w:t>20</w:t>
      </w:r>
    </w:p>
    <w:p>
      <w:pPr>
        <w:pStyle w:val="2"/>
        <w:spacing w:before="357"/>
        <w:ind w:left="455" w:right="527"/>
        <w:jc w:val="center"/>
      </w:pPr>
      <w:r>
        <w:rPr>
          <w:color w:val="272424"/>
          <w:w w:val="90"/>
        </w:rPr>
        <w:t>Total</w:t>
      </w:r>
      <w:r>
        <w:rPr>
          <w:color w:val="272424"/>
          <w:spacing w:val="54"/>
        </w:rPr>
        <w:t xml:space="preserve"> </w:t>
      </w:r>
      <w:r>
        <w:rPr>
          <w:color w:val="272424"/>
          <w:w w:val="90"/>
        </w:rPr>
        <w:t>Sprint-</w:t>
      </w:r>
      <w:r>
        <w:rPr>
          <w:color w:val="272424"/>
          <w:spacing w:val="-10"/>
          <w:w w:val="90"/>
        </w:rPr>
        <w:t>2</w:t>
      </w:r>
    </w:p>
    <w:p>
      <w:pPr>
        <w:spacing w:before="10"/>
        <w:ind w:left="455" w:right="527"/>
        <w:jc w:val="center"/>
        <w:rPr>
          <w:b/>
          <w:sz w:val="34"/>
        </w:rPr>
      </w:pPr>
      <w:r>
        <w:rPr>
          <w:b/>
          <w:color w:val="272424"/>
          <w:spacing w:val="-2"/>
          <w:sz w:val="34"/>
        </w:rPr>
        <w:t>Points</w:t>
      </w:r>
    </w:p>
    <w:p>
      <w:pPr>
        <w:pStyle w:val="15"/>
        <w:spacing w:before="274" w:line="324" w:lineRule="auto"/>
        <w:ind w:left="455" w:right="525"/>
        <w:jc w:val="center"/>
      </w:pPr>
      <w:r>
        <w:rPr>
          <w:color w:val="272424"/>
          <w:w w:val="110"/>
        </w:rPr>
        <w:t>Complete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 xml:space="preserve">goal </w:t>
      </w:r>
      <w:r>
        <w:rPr>
          <w:color w:val="272424"/>
          <w:spacing w:val="-2"/>
          <w:w w:val="110"/>
        </w:rPr>
        <w:t xml:space="preserve">management </w:t>
      </w:r>
      <w:r>
        <w:rPr>
          <w:color w:val="272424"/>
          <w:spacing w:val="-4"/>
          <w:w w:val="110"/>
        </w:rPr>
        <w:t>CRUD</w:t>
      </w:r>
    </w:p>
    <w:p>
      <w:pPr>
        <w:spacing w:line="324" w:lineRule="auto"/>
        <w:jc w:val="center"/>
        <w:sectPr>
          <w:type w:val="continuous"/>
          <w:pgSz w:w="11920" w:h="16840"/>
          <w:pgMar w:top="640" w:right="300" w:bottom="280" w:left="300" w:header="0" w:footer="974" w:gutter="0"/>
          <w:cols w:num="4" w:space="40" w:equalWidth="0">
            <w:col w:w="2784" w:space="40"/>
            <w:col w:w="2571" w:space="40"/>
            <w:col w:w="2638" w:space="40"/>
            <w:col w:w="3207"/>
          </w:cols>
          <w:docGrid w:linePitch="312" w:charSpace="0"/>
        </w:sectPr>
      </w:pPr>
    </w:p>
    <w:p>
      <w:pPr>
        <w:pStyle w:val="15"/>
        <w:rPr>
          <w:sz w:val="17"/>
        </w:rPr>
      </w:pPr>
    </w:p>
    <w:p>
      <w:pPr>
        <w:pStyle w:val="15"/>
        <w:spacing w:before="93" w:line="324" w:lineRule="auto"/>
        <w:ind w:left="465" w:right="598"/>
      </w:pPr>
      <w:r>
        <w:rPr>
          <w:color w:val="272424"/>
          <w:w w:val="104"/>
        </w:rPr>
        <w:t>The story point distribution reflects relative complexity and effort required for each task. Lower-point stories (5 points) represent straightforward CRUD operations with minimal complexity. Higher-point stories (7-8 points) involve middleware implementation requiring cross-cutting concerns and multiple integration points. This distribution enables balanced sprint planning with predictable velocity.</w:t>
      </w:r>
    </w:p>
    <w:p>
      <w:pPr>
        <w:spacing w:line="324" w:lineRule="auto"/>
        <w:sectPr>
          <w:type w:val="continuous"/>
          <w:pgSz w:w="11920" w:h="16840"/>
          <w:pgMar w:top="640" w:right="300" w:bottom="280" w:left="300" w:header="0" w:footer="974" w:gutter="0"/>
          <w:docGrid w:linePitch="312" w:charSpace="0"/>
        </w:sectPr>
      </w:pPr>
    </w:p>
    <w:p>
      <w:pPr>
        <w:pStyle w:val="1"/>
      </w:pPr>
      <w:r>
        <w:rPr>
          <w:w w:val="90"/>
        </w:rPr>
        <w:t>Priority</w:t>
      </w:r>
      <w:r>
        <w:rPr>
          <w:spacing w:val="18"/>
        </w:rPr>
        <w:t xml:space="preserve"> </w:t>
      </w:r>
      <w:r>
        <w:rPr>
          <w:w w:val="90"/>
        </w:rPr>
        <w:t>&amp;</w:t>
      </w:r>
      <w:r>
        <w:rPr>
          <w:spacing w:val="26"/>
        </w:rPr>
        <w:t xml:space="preserve"> </w:t>
      </w:r>
      <w:r>
        <w:rPr>
          <w:w w:val="90"/>
        </w:rPr>
        <w:t>Risk</w:t>
      </w:r>
      <w:r>
        <w:rPr>
          <w:spacing w:val="19"/>
        </w:rPr>
        <w:t xml:space="preserve"> </w:t>
      </w:r>
      <w:r>
        <w:rPr>
          <w:spacing w:val="-2"/>
          <w:w w:val="90"/>
        </w:rPr>
        <w:t>Assessment</w:t>
      </w:r>
    </w:p>
    <w:p>
      <w:pPr>
        <w:pStyle w:val="15"/>
        <w:rPr>
          <w:b/>
          <w:sz w:val="20"/>
        </w:rPr>
      </w:pPr>
    </w:p>
    <w:p>
      <w:pPr>
        <w:pStyle w:val="15"/>
        <w:spacing w:before="2"/>
        <w:rPr>
          <w:b/>
        </w:rPr>
      </w:pPr>
      <w:r>
        <mc:AlternateContent>
          <mc:Choice Requires="wps">
            <w:drawing>
              <wp:anchor distT="0" distB="0" distL="0" distR="0" simplePos="0" relativeHeight="41" behindDoc="1" locked="0" layoutInCell="1" hidden="0" allowOverlap="1">
                <wp:simplePos x="0" y="0"/>
                <wp:positionH relativeFrom="page">
                  <wp:posOffset>461645</wp:posOffset>
                </wp:positionH>
                <wp:positionV relativeFrom="paragraph">
                  <wp:posOffset>223519</wp:posOffset>
                </wp:positionV>
                <wp:extent cx="2116454" cy="4947920"/>
                <wp:effectExtent l="0" t="0" r="0" b="0"/>
                <wp:wrapTopAndBottom/>
                <wp:docPr id="105" name="Combination 10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06" name="Combination 106"/>
                      <wpg:cNvGrpSpPr/>
                      <wpg:grpSpPr>
                        <a:xfrm rot="0">
                          <a:off x="0" y="0"/>
                          <a:ext cx="2116454" cy="4947920"/>
                          <a:chOff x="0" y="0"/>
                          <a:chExt cx="2116454" cy="494792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07" name="曲线 107"/>
                        <wps:cNvSpPr/>
                        <wps:spPr>
                          <a:xfrm rot="0">
                            <a:off x="24129" y="11429"/>
                            <a:ext cx="2080260" cy="492442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495"/>
                                </a:moveTo>
                                <a:lnTo>
                                  <a:pt x="92" y="303"/>
                                </a:lnTo>
                                <a:lnTo>
                                  <a:pt x="342" y="144"/>
                                </a:lnTo>
                                <a:lnTo>
                                  <a:pt x="718" y="38"/>
                                </a:lnTo>
                                <a:lnTo>
                                  <a:pt x="1173" y="0"/>
                                </a:lnTo>
                                <a:lnTo>
                                  <a:pt x="20419" y="0"/>
                                </a:lnTo>
                                <a:lnTo>
                                  <a:pt x="20881" y="38"/>
                                </a:lnTo>
                                <a:lnTo>
                                  <a:pt x="21250" y="144"/>
                                </a:lnTo>
                                <a:lnTo>
                                  <a:pt x="21507" y="303"/>
                                </a:lnTo>
                                <a:lnTo>
                                  <a:pt x="21600" y="495"/>
                                </a:lnTo>
                                <a:lnTo>
                                  <a:pt x="21600" y="21104"/>
                                </a:lnTo>
                                <a:lnTo>
                                  <a:pt x="21507" y="21296"/>
                                </a:lnTo>
                                <a:lnTo>
                                  <a:pt x="21250" y="21455"/>
                                </a:lnTo>
                                <a:lnTo>
                                  <a:pt x="20881" y="21561"/>
                                </a:lnTo>
                                <a:lnTo>
                                  <a:pt x="20419" y="21600"/>
                                </a:lnTo>
                                <a:lnTo>
                                  <a:pt x="1173" y="21600"/>
                                </a:lnTo>
                                <a:lnTo>
                                  <a:pt x="718" y="21561"/>
                                </a:lnTo>
                                <a:lnTo>
                                  <a:pt x="342" y="21455"/>
                                </a:lnTo>
                                <a:lnTo>
                                  <a:pt x="92" y="21296"/>
                                </a:lnTo>
                                <a:lnTo>
                                  <a:pt x="0" y="21104"/>
                                </a:lnTo>
                                <a:lnTo>
                                  <a:pt x="0" y="4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631" cmpd="sng" cap="flat">
                            <a:solidFill>
                              <a:srgbClr val="C0C1D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曲线 108"/>
                        <wps:cNvSpPr/>
                        <wps:spPr>
                          <a:xfrm rot="0">
                            <a:off x="0" y="11429"/>
                            <a:ext cx="94615" cy="492442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0872" y="0"/>
                                </a:moveTo>
                                <a:lnTo>
                                  <a:pt x="6668" y="16"/>
                                </a:lnTo>
                                <a:lnTo>
                                  <a:pt x="3189" y="61"/>
                                </a:lnTo>
                                <a:lnTo>
                                  <a:pt x="869" y="125"/>
                                </a:lnTo>
                                <a:lnTo>
                                  <a:pt x="0" y="206"/>
                                </a:lnTo>
                                <a:lnTo>
                                  <a:pt x="0" y="21393"/>
                                </a:lnTo>
                                <a:lnTo>
                                  <a:pt x="869" y="21474"/>
                                </a:lnTo>
                                <a:lnTo>
                                  <a:pt x="3189" y="21538"/>
                                </a:lnTo>
                                <a:lnTo>
                                  <a:pt x="6668" y="21583"/>
                                </a:lnTo>
                                <a:lnTo>
                                  <a:pt x="10872" y="21600"/>
                                </a:lnTo>
                                <a:lnTo>
                                  <a:pt x="15076" y="21583"/>
                                </a:lnTo>
                                <a:lnTo>
                                  <a:pt x="18410" y="21538"/>
                                </a:lnTo>
                                <a:lnTo>
                                  <a:pt x="20730" y="21474"/>
                                </a:lnTo>
                                <a:lnTo>
                                  <a:pt x="21600" y="21393"/>
                                </a:lnTo>
                                <a:lnTo>
                                  <a:pt x="21600" y="206"/>
                                </a:lnTo>
                                <a:lnTo>
                                  <a:pt x="20730" y="125"/>
                                </a:lnTo>
                                <a:lnTo>
                                  <a:pt x="18410" y="61"/>
                                </a:lnTo>
                                <a:lnTo>
                                  <a:pt x="15076" y="16"/>
                                </a:lnTo>
                                <a:lnTo>
                                  <a:pt x="10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Text box 109"/>
                        <wps:cNvSpPr/>
                        <wps:spPr>
                          <a:xfrm rot="0">
                            <a:off x="0" y="0"/>
                            <a:ext cx="2116454" cy="494792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10">
                          <w:txbxContent>
                            <w:p>
                              <w:pPr>
                                <w:spacing w:before="304" w:line="245" w:lineRule="auto"/>
                                <w:ind w:left="459" w:right="357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272424"/>
                                  <w:w w:val="90"/>
                                  <w:sz w:val="34"/>
                                </w:rPr>
                                <w:t xml:space="preserve">High Priority </w:t>
                              </w:r>
                              <w:r>
                                <w:rPr>
                                  <w:b/>
                                  <w:color w:val="272424"/>
                                  <w:spacing w:val="-2"/>
                                  <w:sz w:val="34"/>
                                </w:rPr>
                                <w:t>Tasks</w:t>
                              </w:r>
                            </w:p>
                            <w:p>
                              <w:pPr>
                                <w:spacing w:before="267" w:line="324" w:lineRule="auto"/>
                                <w:ind w:left="459" w:right="357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27"/>
                                </w:rPr>
                                <w:t xml:space="preserve">Authentication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 xml:space="preserve">endpoints, goal CRUD operations, and authorization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27"/>
                                </w:rPr>
                                <w:t xml:space="preserve">middleware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>deemed</w:t>
                              </w:r>
                              <w:r>
                                <w:rPr>
                                  <w:color w:val="272424"/>
                                  <w:spacing w:val="-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>critical</w:t>
                              </w:r>
                              <w:r>
                                <w:rPr>
                                  <w:color w:val="272424"/>
                                  <w:spacing w:val="-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 xml:space="preserve">for minimum viable product. These features enable core user functionality and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27"/>
                                </w:rPr>
                                <w:t>must</w:t>
                              </w:r>
                              <w:r>
                                <w:rPr>
                                  <w:color w:val="272424"/>
                                  <w:spacing w:val="-2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27"/>
                                </w:rPr>
                                <w:t>be</w:t>
                              </w:r>
                              <w:r>
                                <w:rPr>
                                  <w:color w:val="272424"/>
                                  <w:spacing w:val="-21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27"/>
                                </w:rPr>
                                <w:t xml:space="preserve">completed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>before</w:t>
                              </w:r>
                              <w:r>
                                <w:rPr>
                                  <w:color w:val="272424"/>
                                  <w:spacing w:val="-7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 xml:space="preserve">any release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27"/>
                                </w:rPr>
                                <w:t>candidate.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11" o:spid="_x0000_s111" coordorigin="727,2257" coordsize="3333,7792" style="position:absolute;&#10;margin-left:36.350002pt;&#10;margin-top:17.599995pt;&#10;width:166.65pt;&#10;height:389.60004pt;&#10;z-index:41;&#10;mso-position-horizontal:absolute;&#10;mso-position-horizontal-relative:page;&#10;mso-position-vertical:absolute;&#10;mso-wrap-distance-left:0.0pt;&#10;mso-wrap-distance-right:0.0pt;">
                <v:shape type="#_x0000_t0" id="曲线 112" o:spid="_x0000_s112" coordsize="3276,7755" path="m,178l13,109l52,52l108,14l178,l3096,l3166,14l3223,52l3262,109l3276,178l3276,7576l3262,7645l3223,7702l3166,7740l3096,7754l178,7754l108,7740l52,7702l13,7645l,7576l,178l,178xe" style="position:absolute;&#10;left:765;&#10;top:2275;&#10;width:3276;&#10;height:7755;" filled="f" stroked="t" strokeweight="1.8607748pt">
                  <v:stroke color="#C0C1D6"/>
                </v:shape>
                <v:shape type="#_x0000_t0" id="曲线 113" o:spid="_x0000_s113" coordsize="149,7755" path="m74,l46,6l22,22l5,45l,74l,7680l5,7709l22,7732l46,7748l74,7754l104,7748l127,7732l143,7709l149,7680l149,74l143,45l127,22l104,6l74,l74,xe" style="position:absolute;&#10;left:727;&#10;top:2275;&#10;width:149;&#10;height:7755;" fillcolor="#4850BB" stroked="f" strokeweight="1.0pt">
                  <v:stroke color="#000000"/>
                </v:shape>
                <v:shape type="#_x0000_t202" id="Text box 114" o:spid="_x0000_s114" style="position:absolute;&#10;left:727;&#10;top:2257;&#10;width:3332;&#10;height:7792;&#10;mso-wrap-style:square;" filled="f" stroked="f" strokeweight="1.0pt">
                  <v:textbox id="856" inset="0mm,0mm,0mm,0mm" o:insetmode="custom" style="layout-flow:horizontal;&#10;v-text-anchor:top;">
                    <w:txbxContent>
                      <w:p>
                        <w:pPr>
                          <w:spacing w:before="304" w:line="245" w:lineRule="auto"/>
                          <w:ind w:left="459" w:right="357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272424"/>
                            <w:w w:val="90"/>
                            <w:sz w:val="34"/>
                          </w:rPr>
                          <w:t xml:space="preserve">High Priority </w:t>
                        </w:r>
                        <w:r>
                          <w:rPr>
                            <w:b/>
                            <w:color w:val="272424"/>
                            <w:spacing w:val="-2"/>
                            <w:sz w:val="34"/>
                          </w:rPr>
                          <w:t>Tasks</w:t>
                        </w:r>
                      </w:p>
                      <w:p>
                        <w:pPr>
                          <w:spacing w:before="267" w:line="324" w:lineRule="auto"/>
                          <w:ind w:left="459" w:right="357"/>
                          <w:rPr>
                            <w:sz w:val="27"/>
                          </w:rPr>
                        </w:pPr>
                        <w:r>
                          <w:rPr>
                            <w:color w:val="272424"/>
                            <w:spacing w:val="-2"/>
                            <w:w w:val="110"/>
                            <w:sz w:val="27"/>
                          </w:rPr>
                          <w:t xml:space="preserve">Authentication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 xml:space="preserve">endpoints, goal CRUD operations, and authorization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27"/>
                          </w:rPr>
                          <w:t xml:space="preserve">middleware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>deemed</w:t>
                        </w:r>
                        <w:r>
                          <w:rPr>
                            <w:color w:val="272424"/>
                            <w:spacing w:val="-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>critical</w:t>
                        </w:r>
                        <w:r>
                          <w:rPr>
                            <w:color w:val="272424"/>
                            <w:spacing w:val="-8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 xml:space="preserve">for minimum viable product. These features enable core user functionality and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27"/>
                          </w:rPr>
                          <w:t>must</w:t>
                        </w:r>
                        <w:r>
                          <w:rPr>
                            <w:color w:val="272424"/>
                            <w:spacing w:val="-22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27"/>
                          </w:rPr>
                          <w:t>be</w:t>
                        </w:r>
                        <w:r>
                          <w:rPr>
                            <w:color w:val="272424"/>
                            <w:spacing w:val="-21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27"/>
                          </w:rPr>
                          <w:t xml:space="preserve">completed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>before</w:t>
                        </w:r>
                        <w:r>
                          <w:rPr>
                            <w:color w:val="272424"/>
                            <w:spacing w:val="-7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 xml:space="preserve">any release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27"/>
                          </w:rPr>
                          <w:t>candidate.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42" behindDoc="1" locked="0" layoutInCell="1" hidden="0" allowOverlap="1">
                <wp:simplePos x="0" y="0"/>
                <wp:positionH relativeFrom="page">
                  <wp:posOffset>2717165</wp:posOffset>
                </wp:positionH>
                <wp:positionV relativeFrom="paragraph">
                  <wp:posOffset>223519</wp:posOffset>
                </wp:positionV>
                <wp:extent cx="2116455" cy="4947920"/>
                <wp:effectExtent l="0" t="0" r="0" b="0"/>
                <wp:wrapTopAndBottom/>
                <wp:docPr id="115" name="Combination 11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16" name="Combination 116"/>
                      <wpg:cNvGrpSpPr/>
                      <wpg:grpSpPr>
                        <a:xfrm rot="0">
                          <a:off x="0" y="0"/>
                          <a:ext cx="2116455" cy="4947920"/>
                          <a:chOff x="0" y="0"/>
                          <a:chExt cx="2116455" cy="494792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17" name="曲线 117"/>
                        <wps:cNvSpPr/>
                        <wps:spPr>
                          <a:xfrm rot="0">
                            <a:off x="22859" y="11429"/>
                            <a:ext cx="2082165" cy="492442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495"/>
                                </a:moveTo>
                                <a:lnTo>
                                  <a:pt x="92" y="303"/>
                                </a:lnTo>
                                <a:lnTo>
                                  <a:pt x="349" y="144"/>
                                </a:lnTo>
                                <a:lnTo>
                                  <a:pt x="718" y="38"/>
                                </a:lnTo>
                                <a:lnTo>
                                  <a:pt x="1179" y="0"/>
                                </a:lnTo>
                                <a:lnTo>
                                  <a:pt x="20420" y="0"/>
                                </a:lnTo>
                                <a:lnTo>
                                  <a:pt x="20881" y="38"/>
                                </a:lnTo>
                                <a:lnTo>
                                  <a:pt x="21250" y="144"/>
                                </a:lnTo>
                                <a:lnTo>
                                  <a:pt x="21507" y="303"/>
                                </a:lnTo>
                                <a:lnTo>
                                  <a:pt x="21600" y="495"/>
                                </a:lnTo>
                                <a:lnTo>
                                  <a:pt x="21600" y="21104"/>
                                </a:lnTo>
                                <a:lnTo>
                                  <a:pt x="21507" y="21296"/>
                                </a:lnTo>
                                <a:lnTo>
                                  <a:pt x="21250" y="21455"/>
                                </a:lnTo>
                                <a:lnTo>
                                  <a:pt x="20881" y="21561"/>
                                </a:lnTo>
                                <a:lnTo>
                                  <a:pt x="20420" y="21600"/>
                                </a:lnTo>
                                <a:lnTo>
                                  <a:pt x="1179" y="21600"/>
                                </a:lnTo>
                                <a:lnTo>
                                  <a:pt x="718" y="21561"/>
                                </a:lnTo>
                                <a:lnTo>
                                  <a:pt x="349" y="21455"/>
                                </a:lnTo>
                                <a:lnTo>
                                  <a:pt x="92" y="21296"/>
                                </a:lnTo>
                                <a:lnTo>
                                  <a:pt x="0" y="21104"/>
                                </a:lnTo>
                                <a:lnTo>
                                  <a:pt x="0" y="4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631" cmpd="sng" cap="flat">
                            <a:solidFill>
                              <a:srgbClr val="C0C1D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曲线 118"/>
                        <wps:cNvSpPr/>
                        <wps:spPr>
                          <a:xfrm rot="0">
                            <a:off x="0" y="11429"/>
                            <a:ext cx="94614" cy="492442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0872" y="0"/>
                                </a:moveTo>
                                <a:lnTo>
                                  <a:pt x="6668" y="16"/>
                                </a:lnTo>
                                <a:lnTo>
                                  <a:pt x="3189" y="61"/>
                                </a:lnTo>
                                <a:lnTo>
                                  <a:pt x="869" y="125"/>
                                </a:lnTo>
                                <a:lnTo>
                                  <a:pt x="0" y="206"/>
                                </a:lnTo>
                                <a:lnTo>
                                  <a:pt x="0" y="21393"/>
                                </a:lnTo>
                                <a:lnTo>
                                  <a:pt x="869" y="21474"/>
                                </a:lnTo>
                                <a:lnTo>
                                  <a:pt x="3189" y="21538"/>
                                </a:lnTo>
                                <a:lnTo>
                                  <a:pt x="6668" y="21583"/>
                                </a:lnTo>
                                <a:lnTo>
                                  <a:pt x="10872" y="21600"/>
                                </a:lnTo>
                                <a:lnTo>
                                  <a:pt x="15076" y="21583"/>
                                </a:lnTo>
                                <a:lnTo>
                                  <a:pt x="18410" y="21538"/>
                                </a:lnTo>
                                <a:lnTo>
                                  <a:pt x="20730" y="21474"/>
                                </a:lnTo>
                                <a:lnTo>
                                  <a:pt x="21600" y="21393"/>
                                </a:lnTo>
                                <a:lnTo>
                                  <a:pt x="21600" y="206"/>
                                </a:lnTo>
                                <a:lnTo>
                                  <a:pt x="20730" y="125"/>
                                </a:lnTo>
                                <a:lnTo>
                                  <a:pt x="18410" y="61"/>
                                </a:lnTo>
                                <a:lnTo>
                                  <a:pt x="15076" y="16"/>
                                </a:lnTo>
                                <a:lnTo>
                                  <a:pt x="10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Text box 119"/>
                        <wps:cNvSpPr/>
                        <wps:spPr>
                          <a:xfrm rot="0">
                            <a:off x="0" y="0"/>
                            <a:ext cx="2116455" cy="494792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20">
                          <w:txbxContent>
                            <w:p>
                              <w:pPr>
                                <w:spacing w:before="304" w:line="245" w:lineRule="auto"/>
                                <w:ind w:left="458" w:right="357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272424"/>
                                  <w:w w:val="90"/>
                                  <w:sz w:val="34"/>
                                </w:rPr>
                                <w:t xml:space="preserve">Medium Priority </w:t>
                              </w:r>
                              <w:r>
                                <w:rPr>
                                  <w:b/>
                                  <w:color w:val="272424"/>
                                  <w:spacing w:val="-2"/>
                                  <w:sz w:val="34"/>
                                </w:rPr>
                                <w:t>Tasks</w:t>
                              </w:r>
                            </w:p>
                            <w:p>
                              <w:pPr>
                                <w:spacing w:before="267" w:line="324" w:lineRule="auto"/>
                                <w:ind w:left="458" w:right="391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 xml:space="preserve">Error handling middleware, API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27"/>
                                </w:rPr>
                                <w:t>testing</w:t>
                              </w:r>
                              <w:r>
                                <w:rPr>
                                  <w:color w:val="27242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27"/>
                                </w:rPr>
                                <w:t xml:space="preserve">procedures,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 xml:space="preserve">and optimization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27"/>
                                </w:rPr>
                                <w:t>features</w:t>
                              </w:r>
                              <w:r>
                                <w:rPr>
                                  <w:color w:val="272424"/>
                                  <w:spacing w:val="4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27"/>
                                </w:rPr>
                                <w:t xml:space="preserve">considered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 xml:space="preserve">important but not blocking. These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27"/>
                                </w:rPr>
                                <w:t xml:space="preserve">enhancements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 xml:space="preserve">improve reliability and performance but can be delivered post- 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10"/>
                                  <w:sz w:val="27"/>
                                </w:rPr>
                                <w:t>MVP.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21" o:spid="_x0000_s121" coordorigin="4279,2257" coordsize="3333,7792" style="position:absolute;&#10;margin-left:213.95001pt;&#10;margin-top:17.599995pt;&#10;width:166.65001pt;&#10;height:389.60004pt;&#10;z-index:42;&#10;mso-position-horizontal:absolute;&#10;mso-position-horizontal-relative:page;&#10;mso-position-vertical:absolute;&#10;mso-wrap-distance-left:0.0pt;&#10;mso-wrap-distance-right:0.0pt;">
                <v:shape type="#_x0000_t0" id="曲线 122" o:spid="_x0000_s122" coordsize="3279,7755" path="m,178l14,109l52,52l109,14l178,l3100,l3169,14l3225,52l3264,109l3278,178l3278,7576l3264,7645l3225,7702l3169,7740l3100,7754l178,7754l109,7740l52,7702l14,7645l,7576l,178l,178xe" style="position:absolute;&#10;left:4315;&#10;top:2275;&#10;width:3279;&#10;height:7755;" filled="f" stroked="t" strokeweight="1.8607748pt">
                  <v:stroke color="#C0C1D6"/>
                </v:shape>
                <v:shape type="#_x0000_t0" id="曲线 123" o:spid="_x0000_s123" coordsize="148,7755" path="m74,l45,6l21,22l5,45l,74l,7680l5,7709l21,7732l45,7748l74,7754l104,7748l127,7732l142,7709l148,7680l148,74l142,45l127,22l104,6l74,l74,xe" style="position:absolute;&#10;left:4279;&#10;top:2275;&#10;width:148;&#10;height:7755;" fillcolor="#4850BB" stroked="f" strokeweight="1.0pt">
                  <v:stroke color="#000000"/>
                </v:shape>
                <v:shape type="#_x0000_t202" id="Text box 124" o:spid="_x0000_s124" style="position:absolute;&#10;left:4279;&#10;top:2257;&#10;width:3333;&#10;height:7792;&#10;mso-wrap-style:square;" filled="f" stroked="f" strokeweight="1.0pt">
                  <v:textbox id="857" inset="0mm,0mm,0mm,0mm" o:insetmode="custom" style="layout-flow:horizontal;&#10;v-text-anchor:top;">
                    <w:txbxContent>
                      <w:p>
                        <w:pPr>
                          <w:spacing w:before="304" w:line="245" w:lineRule="auto"/>
                          <w:ind w:left="458" w:right="357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272424"/>
                            <w:w w:val="90"/>
                            <w:sz w:val="34"/>
                          </w:rPr>
                          <w:t xml:space="preserve">Medium Priority </w:t>
                        </w:r>
                        <w:r>
                          <w:rPr>
                            <w:b/>
                            <w:color w:val="272424"/>
                            <w:spacing w:val="-2"/>
                            <w:sz w:val="34"/>
                          </w:rPr>
                          <w:t>Tasks</w:t>
                        </w:r>
                      </w:p>
                      <w:p>
                        <w:pPr>
                          <w:spacing w:before="267" w:line="324" w:lineRule="auto"/>
                          <w:ind w:left="458" w:right="391"/>
                          <w:rPr>
                            <w:sz w:val="27"/>
                          </w:rPr>
                        </w:pP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 xml:space="preserve">Error handling middleware, API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27"/>
                          </w:rPr>
                          <w:t>testing</w:t>
                        </w:r>
                        <w:r>
                          <w:rPr>
                            <w:color w:val="272424"/>
                            <w:spacing w:val="-2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27"/>
                          </w:rPr>
                          <w:t xml:space="preserve">procedures,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 xml:space="preserve">and optimization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27"/>
                          </w:rPr>
                          <w:t>features</w:t>
                        </w:r>
                        <w:r>
                          <w:rPr>
                            <w:color w:val="272424"/>
                            <w:spacing w:val="40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27"/>
                          </w:rPr>
                          <w:t xml:space="preserve">considered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 xml:space="preserve">important but not blocking. These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27"/>
                          </w:rPr>
                          <w:t xml:space="preserve">enhancements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 xml:space="preserve">improve reliability and performance but can be delivered post- </w:t>
                        </w:r>
                        <w:r>
                          <w:rPr>
                            <w:color w:val="272424"/>
                            <w:spacing w:val="-4"/>
                            <w:w w:val="110"/>
                            <w:sz w:val="27"/>
                          </w:rPr>
                          <w:t>MVP.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43" behindDoc="1" locked="0" layoutInCell="1" hidden="0" allowOverlap="1">
                <wp:simplePos x="0" y="0"/>
                <wp:positionH relativeFrom="page">
                  <wp:posOffset>4970780</wp:posOffset>
                </wp:positionH>
                <wp:positionV relativeFrom="paragraph">
                  <wp:posOffset>223519</wp:posOffset>
                </wp:positionV>
                <wp:extent cx="2116454" cy="4947920"/>
                <wp:effectExtent l="0" t="0" r="0" b="0"/>
                <wp:wrapTopAndBottom/>
                <wp:docPr id="125" name="Combination 12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26" name="Combination 126"/>
                      <wpg:cNvGrpSpPr/>
                      <wpg:grpSpPr>
                        <a:xfrm rot="0">
                          <a:off x="0" y="0"/>
                          <a:ext cx="2116454" cy="4947920"/>
                          <a:chOff x="0" y="0"/>
                          <a:chExt cx="2116454" cy="494792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27" name="曲线 127"/>
                        <wps:cNvSpPr/>
                        <wps:spPr>
                          <a:xfrm rot="0">
                            <a:off x="24764" y="11429"/>
                            <a:ext cx="2080260" cy="492442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495"/>
                                </a:moveTo>
                                <a:lnTo>
                                  <a:pt x="92" y="303"/>
                                </a:lnTo>
                                <a:lnTo>
                                  <a:pt x="349" y="144"/>
                                </a:lnTo>
                                <a:lnTo>
                                  <a:pt x="718" y="38"/>
                                </a:lnTo>
                                <a:lnTo>
                                  <a:pt x="1180" y="0"/>
                                </a:lnTo>
                                <a:lnTo>
                                  <a:pt x="20426" y="0"/>
                                </a:lnTo>
                                <a:lnTo>
                                  <a:pt x="20881" y="38"/>
                                </a:lnTo>
                                <a:lnTo>
                                  <a:pt x="21257" y="144"/>
                                </a:lnTo>
                                <a:lnTo>
                                  <a:pt x="21507" y="303"/>
                                </a:lnTo>
                                <a:lnTo>
                                  <a:pt x="21599" y="495"/>
                                </a:lnTo>
                                <a:lnTo>
                                  <a:pt x="21599" y="21104"/>
                                </a:lnTo>
                                <a:lnTo>
                                  <a:pt x="21507" y="21296"/>
                                </a:lnTo>
                                <a:lnTo>
                                  <a:pt x="21257" y="21455"/>
                                </a:lnTo>
                                <a:lnTo>
                                  <a:pt x="20881" y="21561"/>
                                </a:lnTo>
                                <a:lnTo>
                                  <a:pt x="20426" y="21600"/>
                                </a:lnTo>
                                <a:lnTo>
                                  <a:pt x="1180" y="21600"/>
                                </a:lnTo>
                                <a:lnTo>
                                  <a:pt x="718" y="21561"/>
                                </a:lnTo>
                                <a:lnTo>
                                  <a:pt x="349" y="21455"/>
                                </a:lnTo>
                                <a:lnTo>
                                  <a:pt x="92" y="21296"/>
                                </a:lnTo>
                                <a:lnTo>
                                  <a:pt x="0" y="21104"/>
                                </a:lnTo>
                                <a:lnTo>
                                  <a:pt x="0" y="4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631" cmpd="sng" cap="flat">
                            <a:solidFill>
                              <a:srgbClr val="C0C1D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曲线 128"/>
                        <wps:cNvSpPr/>
                        <wps:spPr>
                          <a:xfrm rot="0">
                            <a:off x="0" y="11429"/>
                            <a:ext cx="94614" cy="492442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0727" y="0"/>
                                </a:moveTo>
                                <a:lnTo>
                                  <a:pt x="6523" y="16"/>
                                </a:lnTo>
                                <a:lnTo>
                                  <a:pt x="3189" y="61"/>
                                </a:lnTo>
                                <a:lnTo>
                                  <a:pt x="869" y="125"/>
                                </a:lnTo>
                                <a:lnTo>
                                  <a:pt x="0" y="206"/>
                                </a:lnTo>
                                <a:lnTo>
                                  <a:pt x="0" y="21393"/>
                                </a:lnTo>
                                <a:lnTo>
                                  <a:pt x="869" y="21474"/>
                                </a:lnTo>
                                <a:lnTo>
                                  <a:pt x="3189" y="21538"/>
                                </a:lnTo>
                                <a:lnTo>
                                  <a:pt x="6523" y="21583"/>
                                </a:lnTo>
                                <a:lnTo>
                                  <a:pt x="10727" y="21600"/>
                                </a:lnTo>
                                <a:lnTo>
                                  <a:pt x="14931" y="21583"/>
                                </a:lnTo>
                                <a:lnTo>
                                  <a:pt x="18410" y="21538"/>
                                </a:lnTo>
                                <a:lnTo>
                                  <a:pt x="20730" y="21474"/>
                                </a:lnTo>
                                <a:lnTo>
                                  <a:pt x="21600" y="21393"/>
                                </a:lnTo>
                                <a:lnTo>
                                  <a:pt x="21600" y="206"/>
                                </a:lnTo>
                                <a:lnTo>
                                  <a:pt x="20730" y="125"/>
                                </a:lnTo>
                                <a:lnTo>
                                  <a:pt x="18410" y="61"/>
                                </a:lnTo>
                                <a:lnTo>
                                  <a:pt x="14931" y="16"/>
                                </a:lnTo>
                                <a:lnTo>
                                  <a:pt x="107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Text box 129"/>
                        <wps:cNvSpPr/>
                        <wps:spPr>
                          <a:xfrm rot="0">
                            <a:off x="0" y="0"/>
                            <a:ext cx="2116454" cy="494792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30">
                          <w:txbxContent>
                            <w:p>
                              <w:pPr>
                                <w:spacing w:before="304" w:line="245" w:lineRule="auto"/>
                                <w:ind w:left="460" w:right="357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272424"/>
                                  <w:spacing w:val="-2"/>
                                  <w:w w:val="90"/>
                                  <w:sz w:val="34"/>
                                </w:rPr>
                                <w:t xml:space="preserve">Implementation </w:t>
                              </w:r>
                              <w:r>
                                <w:rPr>
                                  <w:b/>
                                  <w:color w:val="272424"/>
                                  <w:spacing w:val="-2"/>
                                  <w:sz w:val="34"/>
                                </w:rPr>
                                <w:t>Risks</w:t>
                              </w:r>
                            </w:p>
                            <w:p>
                              <w:pPr>
                                <w:spacing w:before="267" w:line="324" w:lineRule="auto"/>
                                <w:ind w:left="460" w:right="348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72424"/>
                                  <w:w w:val="104"/>
                                  <w:sz w:val="27"/>
                                </w:rPr>
                                <w:t xml:space="preserve">Potential delays in testing coverage and optimization tasks. JWT security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4"/>
                                  <w:sz w:val="27"/>
                                </w:rPr>
                                <w:t xml:space="preserve">implementation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27"/>
                                </w:rPr>
                                <w:t>requires careful attention</w:t>
                              </w:r>
                              <w:r>
                                <w:rPr>
                                  <w:color w:val="272424"/>
                                  <w:spacing w:val="-7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4"/>
                                  <w:sz w:val="27"/>
                                </w:rPr>
                                <w:t xml:space="preserve">prevent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4"/>
                                  <w:sz w:val="27"/>
                                </w:rPr>
                                <w:t>vulnerabilities.</w:t>
                              </w:r>
                            </w:p>
                            <w:p>
                              <w:pPr>
                                <w:spacing w:line="324" w:lineRule="auto"/>
                                <w:ind w:left="460" w:right="357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27"/>
                                </w:rPr>
                                <w:t>Database</w:t>
                              </w:r>
                              <w:r>
                                <w:rPr>
                                  <w:color w:val="272424"/>
                                  <w:spacing w:val="-2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27"/>
                                </w:rPr>
                                <w:t xml:space="preserve">schema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7"/>
                                </w:rPr>
                                <w:t xml:space="preserve">changes may impact existing endpoints during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27"/>
                                </w:rPr>
                                <w:t>refactoring.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31" o:spid="_x0000_s131" coordorigin="7828,2257" coordsize="3333,7792" style="position:absolute;&#10;margin-left:391.40002pt;&#10;margin-top:17.599995pt;&#10;width:166.65pt;&#10;height:389.60004pt;&#10;z-index:43;&#10;mso-position-horizontal:absolute;&#10;mso-position-horizontal-relative:page;&#10;mso-position-vertical:absolute;&#10;mso-wrap-distance-left:0.0pt;&#10;mso-wrap-distance-right:0.0pt;">
                <v:shape type="#_x0000_t0" id="曲线 132" o:spid="_x0000_s132" coordsize="3275,7755" path="m,178l14,109l52,52l109,14l179,l3098,l3166,14l3223,52l3261,109l3275,178l3275,7576l3261,7645l3223,7702l3166,7740l3098,7754l179,7754l109,7740l52,7702l14,7645l,7576l,178l,178xe" style="position:absolute;&#10;left:7867;&#10;top:2275;&#10;width:3275;&#10;height:7755;" filled="f" stroked="t" strokeweight="1.8607748pt">
                  <v:stroke color="#C0C1D6"/>
                </v:shape>
                <v:shape type="#_x0000_t0" id="曲线 133" o:spid="_x0000_s133" coordsize="148,7755" path="m74,l45,6l21,22l6,45l,74l,7680l6,7709l21,7732l45,7748l74,7754l102,7748l127,7732l142,7709l148,7680l148,74l142,45l127,22l102,6l74,l74,xe" style="position:absolute;&#10;left:7828;&#10;top:2275;&#10;width:148;&#10;height:7755;" fillcolor="#4850BB" stroked="f" strokeweight="1.0pt">
                  <v:stroke color="#000000"/>
                </v:shape>
                <v:shape type="#_x0000_t202" id="Text box 134" o:spid="_x0000_s134" style="position:absolute;&#10;left:7828;&#10;top:2257;&#10;width:3332;&#10;height:7792;&#10;mso-wrap-style:square;" filled="f" stroked="f" strokeweight="1.0pt">
                  <v:textbox id="858" inset="0mm,0mm,0mm,0mm" o:insetmode="custom" style="layout-flow:horizontal;&#10;v-text-anchor:top;">
                    <w:txbxContent>
                      <w:p>
                        <w:pPr>
                          <w:spacing w:before="304" w:line="245" w:lineRule="auto"/>
                          <w:ind w:left="460" w:right="357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272424"/>
                            <w:spacing w:val="-2"/>
                            <w:w w:val="90"/>
                            <w:sz w:val="34"/>
                          </w:rPr>
                          <w:t xml:space="preserve">Implementation </w:t>
                        </w:r>
                        <w:r>
                          <w:rPr>
                            <w:b/>
                            <w:color w:val="272424"/>
                            <w:spacing w:val="-2"/>
                            <w:sz w:val="34"/>
                          </w:rPr>
                          <w:t>Risks</w:t>
                        </w:r>
                      </w:p>
                      <w:p>
                        <w:pPr>
                          <w:spacing w:before="267" w:line="324" w:lineRule="auto"/>
                          <w:ind w:left="460" w:right="348"/>
                          <w:rPr>
                            <w:sz w:val="27"/>
                          </w:rPr>
                        </w:pPr>
                        <w:r>
                          <w:rPr>
                            <w:color w:val="272424"/>
                            <w:w w:val="104"/>
                            <w:sz w:val="27"/>
                          </w:rPr>
                          <w:t xml:space="preserve">Potential delays in testing coverage and optimization tasks. JWT security </w:t>
                        </w:r>
                        <w:r>
                          <w:rPr>
                            <w:color w:val="272424"/>
                            <w:spacing w:val="-2"/>
                            <w:w w:val="104"/>
                            <w:sz w:val="27"/>
                          </w:rPr>
                          <w:t xml:space="preserve">implementation </w:t>
                        </w:r>
                        <w:r>
                          <w:rPr>
                            <w:color w:val="272424"/>
                            <w:w w:val="104"/>
                            <w:sz w:val="27"/>
                          </w:rPr>
                          <w:t>requires careful attention</w:t>
                        </w:r>
                        <w:r>
                          <w:rPr>
                            <w:color w:val="272424"/>
                            <w:spacing w:val="-7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27"/>
                          </w:rPr>
                          <w:t>to</w:t>
                        </w:r>
                        <w:r>
                          <w:rPr>
                            <w:color w:val="272424"/>
                            <w:spacing w:val="-4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4"/>
                            <w:sz w:val="27"/>
                          </w:rPr>
                          <w:t xml:space="preserve">prevent </w:t>
                        </w:r>
                        <w:r>
                          <w:rPr>
                            <w:color w:val="272424"/>
                            <w:spacing w:val="-2"/>
                            <w:w w:val="104"/>
                            <w:sz w:val="27"/>
                          </w:rPr>
                          <w:t>vulnerabilities.</w:t>
                        </w:r>
                      </w:p>
                      <w:p>
                        <w:pPr>
                          <w:spacing w:line="324" w:lineRule="auto"/>
                          <w:ind w:left="460" w:right="357"/>
                          <w:rPr>
                            <w:sz w:val="27"/>
                          </w:rPr>
                        </w:pPr>
                        <w:r>
                          <w:rPr>
                            <w:color w:val="272424"/>
                            <w:spacing w:val="-2"/>
                            <w:w w:val="110"/>
                            <w:sz w:val="27"/>
                          </w:rPr>
                          <w:t>Database</w:t>
                        </w:r>
                        <w:r>
                          <w:rPr>
                            <w:color w:val="272424"/>
                            <w:spacing w:val="-22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27"/>
                          </w:rPr>
                          <w:t xml:space="preserve">schema </w:t>
                        </w:r>
                        <w:r>
                          <w:rPr>
                            <w:color w:val="272424"/>
                            <w:w w:val="110"/>
                            <w:sz w:val="27"/>
                          </w:rPr>
                          <w:t xml:space="preserve">changes may impact existing endpoints during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27"/>
                          </w:rPr>
                          <w:t>refactoring.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sectPr>
          <w:footerReference w:type="default" r:id="rId4"/>
          <w:pgSz w:w="11920" w:h="16840"/>
          <w:pgMar w:top="640" w:right="300" w:bottom="1160" w:left="300" w:header="0" w:footer="974" w:gutter="0"/>
          <w:docGrid w:linePitch="312" w:charSpace="0"/>
        </w:sectPr>
      </w:pPr>
    </w:p>
    <w:p>
      <w:pPr>
        <w:spacing w:before="63" w:line="252" w:lineRule="auto"/>
        <w:ind w:left="465"/>
        <w:rPr>
          <w:b/>
          <w:sz w:val="68"/>
        </w:rPr>
      </w:pPr>
      <w:r>
        <w:rPr>
          <w:b/>
          <w:w w:val="95"/>
          <w:sz w:val="68"/>
        </w:rPr>
        <w:t>Team</w:t>
      </w:r>
      <w:r>
        <w:rPr>
          <w:b/>
          <w:spacing w:val="-38"/>
          <w:w w:val="95"/>
          <w:sz w:val="68"/>
        </w:rPr>
        <w:t xml:space="preserve"> </w:t>
      </w:r>
      <w:r>
        <w:rPr>
          <w:b/>
          <w:w w:val="95"/>
          <w:sz w:val="68"/>
        </w:rPr>
        <w:t>Assignment</w:t>
      </w:r>
      <w:r>
        <w:rPr>
          <w:b/>
          <w:spacing w:val="-38"/>
          <w:w w:val="95"/>
          <w:sz w:val="68"/>
        </w:rPr>
        <w:t xml:space="preserve"> </w:t>
      </w:r>
      <w:r>
        <w:rPr>
          <w:b/>
          <w:w w:val="95"/>
          <w:sz w:val="68"/>
        </w:rPr>
        <w:t xml:space="preserve">&amp; </w:t>
      </w:r>
      <w:r>
        <w:rPr>
          <w:b/>
          <w:spacing w:val="-2"/>
          <w:w w:val="95"/>
          <w:sz w:val="68"/>
        </w:rPr>
        <w:t>Responsibilities</w:t>
      </w:r>
    </w:p>
    <w:p>
      <w:pPr>
        <w:pStyle w:val="15"/>
        <w:rPr>
          <w:b/>
          <w:sz w:val="20"/>
        </w:rPr>
      </w:pPr>
    </w:p>
    <w:p>
      <w:pPr>
        <w:pStyle w:val="15"/>
        <w:spacing w:before="6"/>
        <w:rPr>
          <w:b/>
          <w:sz w:val="28"/>
        </w:rPr>
      </w:pPr>
    </w:p>
    <w:p>
      <w:pPr>
        <w:rPr>
          <w:sz w:val="28"/>
        </w:rPr>
        <w:sectPr>
          <w:pgSz w:w="11920" w:h="16840"/>
          <w:pgMar w:top="640" w:right="300" w:bottom="1160" w:left="300" w:header="0" w:footer="974" w:gutter="0"/>
          <w:docGrid w:linePitch="312" w:charSpace="0"/>
        </w:sectPr>
      </w:pPr>
    </w:p>
    <w:p>
      <w:pPr>
        <w:pStyle w:val="2"/>
      </w:pPr>
      <w:r>
        <w:rPr>
          <w:w w:val="95"/>
        </w:rPr>
        <w:t>Team</w:t>
      </w:r>
      <w:r>
        <w:rPr>
          <w:spacing w:val="4"/>
        </w:rPr>
        <w:t xml:space="preserve"> </w:t>
      </w:r>
      <w:r>
        <w:rPr>
          <w:spacing w:val="-2"/>
        </w:rPr>
        <w:t>Member</w:t>
      </w:r>
    </w:p>
    <w:p>
      <w:pPr>
        <w:pStyle w:val="15"/>
        <w:spacing w:before="2"/>
        <w:rPr>
          <w:b/>
          <w:sz w:val="31"/>
        </w:rPr>
      </w:pPr>
    </w:p>
    <w:p>
      <w:pPr>
        <w:ind w:left="465"/>
        <w:rPr>
          <w:b/>
          <w:sz w:val="27"/>
        </w:rPr>
      </w:pPr>
      <w:r>
        <w:rPr>
          <w:b/>
          <w:color w:val="272424"/>
          <w:spacing w:val="-2"/>
          <w:sz w:val="27"/>
        </w:rPr>
        <w:t>Dharmender</w:t>
      </w:r>
    </w:p>
    <w:p>
      <w:pPr>
        <w:pStyle w:val="15"/>
        <w:spacing w:before="6"/>
        <w:rPr>
          <w:b/>
          <w:sz w:val="29"/>
        </w:rPr>
      </w:pPr>
    </w:p>
    <w:p>
      <w:pPr>
        <w:spacing w:before="1"/>
        <w:ind w:left="465"/>
        <w:rPr>
          <w:sz w:val="27"/>
        </w:rPr>
      </w:pPr>
      <w:r>
        <w:rPr>
          <w:b/>
          <w:color w:val="272424"/>
          <w:sz w:val="27"/>
        </w:rPr>
        <w:t>Role:</w:t>
      </w:r>
      <w:r>
        <w:rPr>
          <w:b/>
          <w:color w:val="272424"/>
          <w:spacing w:val="21"/>
          <w:sz w:val="27"/>
        </w:rPr>
        <w:t xml:space="preserve"> </w:t>
      </w:r>
      <w:r>
        <w:rPr>
          <w:color w:val="272424"/>
          <w:sz w:val="27"/>
        </w:rPr>
        <w:t>Full-Stack</w:t>
      </w:r>
      <w:r>
        <w:rPr>
          <w:color w:val="272424"/>
          <w:spacing w:val="17"/>
          <w:sz w:val="27"/>
        </w:rPr>
        <w:t xml:space="preserve"> </w:t>
      </w:r>
      <w:r>
        <w:rPr>
          <w:color w:val="272424"/>
          <w:spacing w:val="-2"/>
          <w:sz w:val="27"/>
        </w:rPr>
        <w:t>Developer</w:t>
      </w:r>
    </w:p>
    <w:p>
      <w:pPr>
        <w:pStyle w:val="15"/>
        <w:spacing w:before="7"/>
        <w:rPr>
          <w:sz w:val="29"/>
        </w:rPr>
      </w:pPr>
    </w:p>
    <w:p>
      <w:pPr>
        <w:pStyle w:val="15"/>
        <w:spacing w:line="324" w:lineRule="auto"/>
        <w:ind w:left="465"/>
      </w:pPr>
      <w:r>
        <w:rPr>
          <w:b/>
          <w:color w:val="272424"/>
        </w:rPr>
        <w:t xml:space="preserve">Responsibilities: </w:t>
      </w:r>
      <w:r>
        <w:rPr>
          <w:color w:val="272424"/>
        </w:rPr>
        <w:t xml:space="preserve">Backend </w:t>
      </w:r>
      <w:r>
        <w:rPr>
          <w:color w:val="272424"/>
          <w:w w:val="104"/>
        </w:rPr>
        <w:t>API development, database modeling, authentication implementation, middleware development, API testing, and code optimization</w:t>
      </w:r>
    </w:p>
    <w:p>
      <w:pPr>
        <w:pStyle w:val="2"/>
      </w:pPr>
      <w:r>
        <w:rPr>
          <w:b w:val="0"/>
        </w:rPr>
        <w:br w:type="column"/>
      </w:r>
      <w:r>
        <w:rPr>
          <w:w w:val="90"/>
        </w:rPr>
        <w:t>Workload</w:t>
      </w:r>
      <w:r>
        <w:rPr>
          <w:spacing w:val="44"/>
        </w:rPr>
        <w:t xml:space="preserve"> </w:t>
      </w:r>
      <w:r>
        <w:rPr>
          <w:spacing w:val="-2"/>
        </w:rPr>
        <w:t>Distribution</w:t>
      </w:r>
    </w:p>
    <w:p>
      <w:pPr>
        <w:pStyle w:val="15"/>
        <w:spacing w:before="2"/>
        <w:rPr>
          <w:b/>
          <w:sz w:val="31"/>
        </w:rPr>
      </w:pPr>
    </w:p>
    <w:p>
      <w:pPr>
        <w:pStyle w:val="15"/>
        <w:spacing w:line="324" w:lineRule="auto"/>
        <w:ind w:left="465"/>
      </w:pPr>
      <w:r>
        <w:rPr>
          <w:color w:val="272424"/>
          <w:w w:val="110"/>
        </w:rPr>
        <w:t xml:space="preserve">All twelve user stories assigned to single developer based on technical expertise and project scope. Four-sprint timeline provides </w:t>
      </w:r>
      <w:r>
        <w:rPr>
          <w:color w:val="272424"/>
          <w:w w:val="104"/>
        </w:rPr>
        <w:t xml:space="preserve">adequate capacity with approximately 15 story </w:t>
      </w:r>
      <w:r>
        <w:rPr>
          <w:color w:val="272424"/>
          <w:w w:val="110"/>
        </w:rPr>
        <w:t>points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per sprint.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Regular standups</w:t>
      </w:r>
      <w:r>
        <w:rPr>
          <w:color w:val="272424"/>
          <w:spacing w:val="-5"/>
          <w:w w:val="110"/>
        </w:rPr>
        <w:t xml:space="preserve"> </w:t>
      </w:r>
      <w:r>
        <w:rPr>
          <w:color w:val="272424"/>
          <w:w w:val="110"/>
        </w:rPr>
        <w:t>and code reviews ensure quality control throughout development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cycle.</w:t>
      </w:r>
    </w:p>
    <w:p>
      <w:pPr>
        <w:spacing w:line="324" w:lineRule="auto"/>
        <w:sectPr>
          <w:type w:val="continuous"/>
          <w:pgSz w:w="11920" w:h="16840"/>
          <w:pgMar w:top="640" w:right="300" w:bottom="280" w:left="300" w:header="0" w:footer="974" w:gutter="0"/>
          <w:cols w:num="2" w:space="318" w:equalWidth="0">
            <w:col w:w="4107" w:space="318"/>
            <w:col w:w="6895"/>
          </w:cols>
          <w:docGrid w:linePitch="312" w:charSpace="0"/>
        </w:sectPr>
      </w:pPr>
    </w:p>
    <w:p>
      <w:pPr>
        <w:pStyle w:val="1"/>
      </w:pPr>
      <w:r>
        <w:rPr>
          <w:w w:val="95"/>
        </w:rPr>
        <w:t>Conclusion</w:t>
      </w:r>
      <w:r>
        <w:rPr>
          <w:spacing w:val="-24"/>
          <w:w w:val="95"/>
        </w:rPr>
        <w:t xml:space="preserve"> </w:t>
      </w:r>
      <w:r>
        <w:rPr>
          <w:w w:val="95"/>
        </w:rPr>
        <w:t>&amp;</w:t>
      </w:r>
      <w:r>
        <w:rPr>
          <w:spacing w:val="-17"/>
          <w:w w:val="95"/>
        </w:rPr>
        <w:t xml:space="preserve"> </w:t>
      </w:r>
      <w:r>
        <w:rPr>
          <w:w w:val="95"/>
        </w:rPr>
        <w:t>Next</w:t>
      </w:r>
      <w:r>
        <w:rPr>
          <w:spacing w:val="-18"/>
          <w:w w:val="95"/>
        </w:rPr>
        <w:t xml:space="preserve"> </w:t>
      </w:r>
      <w:r>
        <w:rPr>
          <w:spacing w:val="-4"/>
          <w:w w:val="95"/>
        </w:rPr>
        <w:t>Steps</w:t>
      </w:r>
    </w:p>
    <w:p>
      <w:pPr>
        <w:pStyle w:val="15"/>
        <w:spacing w:before="675" w:line="324" w:lineRule="auto"/>
        <w:ind w:left="465" w:right="560"/>
      </w:pPr>
      <w:r>
        <w:rPr>
          <w:color w:val="272424"/>
          <w:w w:val="104"/>
        </w:rPr>
        <w:t>The MicroGoal backend implementation demonstrates successful alignment</w:t>
      </w:r>
      <w:r>
        <w:rPr>
          <w:color w:val="272424"/>
          <w:spacing w:val="40"/>
          <w:w w:val="104"/>
        </w:rPr>
        <w:t xml:space="preserve"> </w:t>
      </w:r>
      <w:r>
        <w:rPr>
          <w:color w:val="272424"/>
          <w:w w:val="104"/>
        </w:rPr>
        <w:t>between planned sprint activities and delivered functionality. All Sprint-1 through Sprint-3 tasks</w:t>
      </w:r>
      <w:r>
        <w:rPr>
          <w:color w:val="272424"/>
          <w:spacing w:val="34"/>
          <w:w w:val="104"/>
        </w:rPr>
        <w:t xml:space="preserve"> </w:t>
      </w:r>
      <w:r>
        <w:rPr>
          <w:color w:val="272424"/>
          <w:w w:val="104"/>
        </w:rPr>
        <w:t>have</w:t>
      </w:r>
      <w:r>
        <w:rPr>
          <w:color w:val="272424"/>
          <w:spacing w:val="40"/>
          <w:w w:val="104"/>
        </w:rPr>
        <w:t xml:space="preserve"> </w:t>
      </w:r>
      <w:r>
        <w:rPr>
          <w:color w:val="272424"/>
          <w:w w:val="104"/>
        </w:rPr>
        <w:t>been</w:t>
      </w:r>
      <w:r>
        <w:rPr>
          <w:color w:val="272424"/>
          <w:spacing w:val="37"/>
          <w:w w:val="104"/>
        </w:rPr>
        <w:t xml:space="preserve"> </w:t>
      </w:r>
      <w:r>
        <w:rPr>
          <w:color w:val="272424"/>
          <w:w w:val="104"/>
        </w:rPr>
        <w:t>completed in</w:t>
      </w:r>
      <w:r>
        <w:rPr>
          <w:color w:val="272424"/>
          <w:spacing w:val="40"/>
          <w:w w:val="104"/>
        </w:rPr>
        <w:t xml:space="preserve"> </w:t>
      </w:r>
      <w:r>
        <w:rPr>
          <w:color w:val="272424"/>
          <w:w w:val="104"/>
        </w:rPr>
        <w:t>Node.js, Express, and</w:t>
      </w:r>
      <w:r>
        <w:rPr>
          <w:color w:val="272424"/>
          <w:spacing w:val="40"/>
          <w:w w:val="104"/>
        </w:rPr>
        <w:t xml:space="preserve"> </w:t>
      </w:r>
      <w:r>
        <w:rPr>
          <w:color w:val="272424"/>
          <w:w w:val="104"/>
        </w:rPr>
        <w:t>MongoDB with JWT-based authentication, goal</w:t>
      </w:r>
      <w:r>
        <w:rPr>
          <w:color w:val="272424"/>
          <w:spacing w:val="40"/>
          <w:w w:val="104"/>
        </w:rPr>
        <w:t xml:space="preserve"> </w:t>
      </w:r>
      <w:r>
        <w:rPr>
          <w:color w:val="272424"/>
          <w:w w:val="104"/>
        </w:rPr>
        <w:t>management CRUD operations, and</w:t>
      </w:r>
    </w:p>
    <w:p>
      <w:pPr>
        <w:pStyle w:val="15"/>
        <w:spacing w:line="324" w:lineRule="auto"/>
        <w:ind w:left="465"/>
      </w:pPr>
      <w:r>
        <w:rPr>
          <w:color w:val="272424"/>
          <w:w w:val="110"/>
        </w:rPr>
        <w:t>middleware-based</w:t>
      </w:r>
      <w:r>
        <w:rPr>
          <w:color w:val="272424"/>
          <w:spacing w:val="-23"/>
          <w:w w:val="110"/>
        </w:rPr>
        <w:t xml:space="preserve"> </w:t>
      </w:r>
      <w:r>
        <w:rPr>
          <w:color w:val="272424"/>
          <w:w w:val="110"/>
        </w:rPr>
        <w:t>security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successfully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implemented.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The</w:t>
      </w:r>
      <w:r>
        <w:rPr>
          <w:color w:val="272424"/>
          <w:spacing w:val="-17"/>
          <w:w w:val="110"/>
        </w:rPr>
        <w:t xml:space="preserve"> </w:t>
      </w:r>
      <w:r>
        <w:rPr>
          <w:color w:val="272424"/>
          <w:w w:val="110"/>
        </w:rPr>
        <w:t>Sprint-4</w:t>
      </w:r>
      <w:r>
        <w:rPr>
          <w:color w:val="272424"/>
          <w:spacing w:val="-22"/>
          <w:w w:val="110"/>
        </w:rPr>
        <w:t xml:space="preserve"> </w:t>
      </w:r>
      <w:r>
        <w:rPr>
          <w:color w:val="272424"/>
          <w:w w:val="110"/>
        </w:rPr>
        <w:t>optimization tasks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remain</w:t>
      </w:r>
      <w:r>
        <w:rPr>
          <w:color w:val="272424"/>
          <w:spacing w:val="-23"/>
          <w:w w:val="110"/>
        </w:rPr>
        <w:t xml:space="preserve"> </w:t>
      </w:r>
      <w:r>
        <w:rPr>
          <w:color w:val="272424"/>
          <w:w w:val="110"/>
        </w:rPr>
        <w:t>partially</w:t>
      </w:r>
      <w:r>
        <w:rPr>
          <w:color w:val="272424"/>
          <w:spacing w:val="-23"/>
          <w:w w:val="110"/>
        </w:rPr>
        <w:t xml:space="preserve"> </w:t>
      </w:r>
      <w:r>
        <w:rPr>
          <w:color w:val="272424"/>
          <w:w w:val="110"/>
        </w:rPr>
        <w:t>implemented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with</w:t>
      </w:r>
      <w:r>
        <w:rPr>
          <w:color w:val="272424"/>
          <w:spacing w:val="-23"/>
          <w:w w:val="110"/>
        </w:rPr>
        <w:t xml:space="preserve"> </w:t>
      </w:r>
      <w:r>
        <w:rPr>
          <w:color w:val="272424"/>
          <w:w w:val="110"/>
        </w:rPr>
        <w:t>testing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documentation</w:t>
      </w:r>
      <w:r>
        <w:rPr>
          <w:color w:val="272424"/>
          <w:spacing w:val="-26"/>
          <w:w w:val="110"/>
        </w:rPr>
        <w:t xml:space="preserve"> </w:t>
      </w:r>
      <w:r>
        <w:rPr>
          <w:color w:val="272424"/>
          <w:w w:val="110"/>
        </w:rPr>
        <w:t>pending.</w:t>
      </w:r>
    </w:p>
    <w:p>
      <w:pPr>
        <w:pStyle w:val="15"/>
        <w:rPr>
          <w:sz w:val="20"/>
        </w:rPr>
      </w:pPr>
    </w:p>
    <w:p>
      <w:pPr>
        <w:pStyle w:val="15"/>
        <w:rPr>
          <w:sz w:val="20"/>
        </w:rPr>
      </w:pPr>
    </w:p>
    <w:p>
      <w:pPr>
        <w:pStyle w:val="15"/>
        <w:spacing w:before="11"/>
        <w:rPr>
          <w:sz w:val="12"/>
        </w:rPr>
      </w:pPr>
      <w:r>
        <w:drawing>
          <wp:anchor distT="0" distB="0" distL="0" distR="0" simplePos="0" relativeHeight="44" behindDoc="1" locked="0" layoutInCell="1" hidden="0" allowOverlap="1">
            <wp:simplePos x="0" y="0"/>
            <wp:positionH relativeFrom="page">
              <wp:posOffset>486155</wp:posOffset>
            </wp:positionH>
            <wp:positionV relativeFrom="paragraph">
              <wp:posOffset>114445</wp:posOffset>
            </wp:positionV>
            <wp:extent cx="6546422" cy="690372"/>
            <wp:effectExtent l="0" t="0" r="0" b="0"/>
            <wp:wrapTopAndBottom/>
            <wp:docPr id="135" name="Imag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46422" cy="69037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7"/>
        <w:rPr>
          <w:sz w:val="13"/>
        </w:rPr>
      </w:pPr>
    </w:p>
    <w:p>
      <w:pPr>
        <w:rPr>
          <w:sz w:val="13"/>
        </w:rPr>
        <w:sectPr>
          <w:pgSz w:w="11920" w:h="16840"/>
          <w:pgMar w:top="640" w:right="300" w:bottom="1160" w:left="300" w:header="0" w:footer="974" w:gutter="0"/>
          <w:docGrid w:linePitch="312" w:charSpace="0"/>
        </w:sectPr>
      </w:pPr>
    </w:p>
    <w:p>
      <w:pPr>
        <w:pStyle w:val="2"/>
        <w:ind w:left="738"/>
      </w:pPr>
      <w:r>
        <w:rPr>
          <w:color w:val="272424"/>
          <w:w w:val="95"/>
        </w:rPr>
        <w:t>Complete</w:t>
      </w:r>
      <w:r>
        <w:rPr>
          <w:color w:val="272424"/>
          <w:spacing w:val="-3"/>
          <w:w w:val="95"/>
        </w:rPr>
        <w:t xml:space="preserve"> </w:t>
      </w:r>
      <w:r>
        <w:rPr>
          <w:color w:val="272424"/>
          <w:spacing w:val="-2"/>
          <w:w w:val="95"/>
        </w:rPr>
        <w:t>Testing</w:t>
      </w:r>
    </w:p>
    <w:p>
      <w:pPr>
        <w:spacing w:before="10"/>
        <w:ind w:left="738"/>
        <w:rPr>
          <w:b/>
          <w:sz w:val="34"/>
        </w:rPr>
      </w:pPr>
      <w:r>
        <w:rPr>
          <w:b/>
          <w:color w:val="272424"/>
          <w:spacing w:val="-2"/>
          <w:sz w:val="34"/>
        </w:rPr>
        <w:t>Coverage</w:t>
      </w:r>
    </w:p>
    <w:p>
      <w:pPr>
        <w:pStyle w:val="15"/>
        <w:rPr>
          <w:b/>
          <w:sz w:val="58"/>
        </w:rPr>
      </w:pPr>
    </w:p>
    <w:p>
      <w:pPr>
        <w:pStyle w:val="15"/>
        <w:spacing w:before="1" w:line="324" w:lineRule="auto"/>
        <w:ind w:left="738"/>
      </w:pPr>
      <w:r>
        <w:rPr>
          <w:color w:val="272424"/>
          <w:w w:val="110"/>
        </w:rPr>
        <w:t xml:space="preserve">Document Thunder Client tests and </w:t>
      </w:r>
      <w:r>
        <w:rPr>
          <w:color w:val="272424"/>
          <w:w w:val="104"/>
        </w:rPr>
        <w:t xml:space="preserve">establish automated </w:t>
      </w:r>
      <w:r>
        <w:rPr>
          <w:color w:val="272424"/>
          <w:w w:val="110"/>
        </w:rPr>
        <w:t>testing framework</w:t>
      </w:r>
    </w:p>
    <w:p>
      <w:pPr>
        <w:pStyle w:val="2"/>
        <w:ind w:left="570"/>
      </w:pPr>
      <w:r>
        <w:rPr>
          <w:b w:val="0"/>
        </w:rPr>
        <w:br w:type="column"/>
      </w:r>
      <w:r>
        <w:rPr>
          <w:color w:val="272424"/>
          <w:spacing w:val="-2"/>
        </w:rPr>
        <w:t>Finalize</w:t>
      </w:r>
    </w:p>
    <w:p>
      <w:pPr>
        <w:spacing w:before="10"/>
        <w:ind w:left="570"/>
        <w:rPr>
          <w:b/>
          <w:sz w:val="34"/>
        </w:rPr>
      </w:pPr>
      <w:r>
        <w:rPr>
          <w:b/>
          <w:color w:val="272424"/>
          <w:spacing w:val="-2"/>
          <w:sz w:val="34"/>
        </w:rPr>
        <w:t>Optimization</w:t>
      </w:r>
    </w:p>
    <w:p>
      <w:pPr>
        <w:pStyle w:val="15"/>
        <w:spacing w:before="274" w:line="324" w:lineRule="auto"/>
        <w:ind w:left="570"/>
      </w:pPr>
      <w:r>
        <w:rPr>
          <w:color w:val="272424"/>
          <w:w w:val="104"/>
        </w:rPr>
        <w:t>Implement</w:t>
      </w:r>
      <w:r>
        <w:rPr>
          <w:color w:val="272424"/>
          <w:spacing w:val="-23"/>
          <w:w w:val="104"/>
        </w:rPr>
        <w:t xml:space="preserve"> </w:t>
      </w:r>
      <w:r>
        <w:rPr>
          <w:color w:val="272424"/>
          <w:w w:val="104"/>
        </w:rPr>
        <w:t xml:space="preserve">request </w:t>
      </w:r>
      <w:r>
        <w:rPr>
          <w:color w:val="272424"/>
          <w:w w:val="110"/>
        </w:rPr>
        <w:t xml:space="preserve">validation, status codes, and code </w:t>
      </w:r>
      <w:r>
        <w:rPr>
          <w:color w:val="272424"/>
          <w:spacing w:val="-2"/>
          <w:w w:val="110"/>
        </w:rPr>
        <w:t>refactoring</w:t>
      </w:r>
    </w:p>
    <w:p>
      <w:pPr>
        <w:pStyle w:val="2"/>
        <w:ind w:left="738"/>
      </w:pPr>
      <w:r>
        <w:rPr>
          <w:b w:val="0"/>
        </w:rPr>
        <w:br w:type="column"/>
      </w:r>
      <w:r>
        <w:rPr>
          <w:color w:val="272424"/>
          <w:spacing w:val="-2"/>
        </w:rPr>
        <w:t>Production</w:t>
      </w:r>
    </w:p>
    <w:p>
      <w:pPr>
        <w:spacing w:before="10"/>
        <w:ind w:left="738"/>
        <w:rPr>
          <w:b/>
          <w:sz w:val="34"/>
        </w:rPr>
      </w:pPr>
      <w:r>
        <w:rPr>
          <w:b/>
          <w:color w:val="272424"/>
          <w:spacing w:val="-2"/>
          <w:sz w:val="34"/>
        </w:rPr>
        <w:t>Deployment</w:t>
      </w:r>
    </w:p>
    <w:p>
      <w:pPr>
        <w:pStyle w:val="15"/>
        <w:spacing w:before="274" w:line="324" w:lineRule="auto"/>
        <w:ind w:left="738" w:right="688"/>
      </w:pPr>
      <w:r>
        <w:rPr>
          <w:color w:val="272424"/>
          <w:spacing w:val="-2"/>
          <w:w w:val="110"/>
        </w:rPr>
        <w:t>Prepare</w:t>
      </w:r>
      <w:r>
        <w:rPr>
          <w:color w:val="272424"/>
          <w:spacing w:val="-22"/>
          <w:w w:val="110"/>
        </w:rPr>
        <w:t xml:space="preserve"> </w:t>
      </w:r>
      <w:r>
        <w:rPr>
          <w:color w:val="272424"/>
          <w:spacing w:val="-2"/>
          <w:w w:val="110"/>
        </w:rPr>
        <w:t xml:space="preserve">deployment </w:t>
      </w:r>
      <w:r>
        <w:rPr>
          <w:color w:val="272424"/>
          <w:w w:val="110"/>
        </w:rPr>
        <w:t xml:space="preserve">pipeline and launch </w:t>
      </w:r>
      <w:r>
        <w:rPr>
          <w:color w:val="272424"/>
          <w:spacing w:val="-2"/>
          <w:w w:val="110"/>
        </w:rPr>
        <w:t>production environment</w:t>
      </w:r>
    </w:p>
    <w:p>
      <w:pPr>
        <w:spacing w:line="324" w:lineRule="auto"/>
        <w:sectPr>
          <w:type w:val="continuous"/>
          <w:pgSz w:w="11920" w:h="16840"/>
          <w:pgMar w:top="640" w:right="300" w:bottom="280" w:left="300" w:header="0" w:footer="974" w:gutter="0"/>
          <w:cols w:num="3" w:space="40" w:equalWidth="0">
            <w:col w:w="3589" w:space="40"/>
            <w:col w:w="3005" w:space="286"/>
            <w:col w:w="4400"/>
          </w:cols>
          <w:docGrid w:linePitch="312" w:charSpace="0"/>
        </w:sectPr>
      </w:pPr>
    </w:p>
    <w:p>
      <w:pPr>
        <w:pStyle w:val="15"/>
        <w:rPr>
          <w:sz w:val="20"/>
        </w:rPr>
      </w:pPr>
    </w:p>
    <w:p>
      <w:pPr>
        <w:pStyle w:val="15"/>
        <w:spacing w:before="5"/>
        <w:rPr>
          <w:sz w:val="19"/>
        </w:rPr>
      </w:pPr>
    </w:p>
    <w:p>
      <w:pPr>
        <w:pStyle w:val="15"/>
        <w:spacing w:before="93" w:line="324" w:lineRule="auto"/>
        <w:ind w:left="465" w:right="598"/>
      </w:pPr>
      <w:r>
        <w:rPr>
          <w:color w:val="272424"/>
          <w:w w:val="110"/>
        </w:rPr>
        <w:t>The</w:t>
      </w:r>
      <w:r>
        <w:rPr>
          <w:color w:val="272424"/>
          <w:spacing w:val="-9"/>
          <w:w w:val="110"/>
        </w:rPr>
        <w:t xml:space="preserve"> </w:t>
      </w:r>
      <w:r>
        <w:rPr>
          <w:color w:val="272424"/>
          <w:w w:val="110"/>
        </w:rPr>
        <w:t>project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backlog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provides</w:t>
      </w:r>
      <w:r>
        <w:rPr>
          <w:color w:val="272424"/>
          <w:spacing w:val="-13"/>
          <w:w w:val="110"/>
        </w:rPr>
        <w:t xml:space="preserve"> </w:t>
      </w:r>
      <w:r>
        <w:rPr>
          <w:color w:val="272424"/>
          <w:w w:val="110"/>
        </w:rPr>
        <w:t>a</w:t>
      </w:r>
      <w:r>
        <w:rPr>
          <w:color w:val="272424"/>
          <w:spacing w:val="-9"/>
          <w:w w:val="110"/>
        </w:rPr>
        <w:t xml:space="preserve"> </w:t>
      </w:r>
      <w:r>
        <w:rPr>
          <w:color w:val="272424"/>
          <w:w w:val="110"/>
        </w:rPr>
        <w:t>clear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roadmap</w:t>
      </w:r>
      <w:r>
        <w:rPr>
          <w:color w:val="272424"/>
          <w:spacing w:val="-8"/>
          <w:w w:val="110"/>
        </w:rPr>
        <w:t xml:space="preserve"> </w:t>
      </w:r>
      <w:r>
        <w:rPr>
          <w:color w:val="272424"/>
          <w:w w:val="110"/>
        </w:rPr>
        <w:t>for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completing</w:t>
      </w:r>
      <w:r>
        <w:rPr>
          <w:color w:val="272424"/>
          <w:spacing w:val="-13"/>
          <w:w w:val="110"/>
        </w:rPr>
        <w:t xml:space="preserve"> </w:t>
      </w:r>
      <w:r>
        <w:rPr>
          <w:color w:val="272424"/>
          <w:w w:val="110"/>
        </w:rPr>
        <w:t>remaining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tasks while</w:t>
      </w:r>
      <w:r>
        <w:rPr>
          <w:color w:val="272424"/>
          <w:spacing w:val="-17"/>
          <w:w w:val="110"/>
        </w:rPr>
        <w:t xml:space="preserve"> </w:t>
      </w:r>
      <w:r>
        <w:rPr>
          <w:color w:val="272424"/>
          <w:w w:val="110"/>
        </w:rPr>
        <w:t>the</w:t>
      </w:r>
      <w:r>
        <w:rPr>
          <w:color w:val="272424"/>
          <w:spacing w:val="-17"/>
          <w:w w:val="110"/>
        </w:rPr>
        <w:t xml:space="preserve"> </w:t>
      </w:r>
      <w:r>
        <w:rPr>
          <w:color w:val="272424"/>
          <w:w w:val="110"/>
        </w:rPr>
        <w:t>implemented</w:t>
      </w:r>
      <w:r>
        <w:rPr>
          <w:color w:val="272424"/>
          <w:spacing w:val="-20"/>
          <w:w w:val="110"/>
        </w:rPr>
        <w:t xml:space="preserve"> </w:t>
      </w:r>
      <w:r>
        <w:rPr>
          <w:color w:val="272424"/>
          <w:w w:val="110"/>
        </w:rPr>
        <w:t>features</w:t>
      </w:r>
      <w:r>
        <w:rPr>
          <w:color w:val="272424"/>
          <w:spacing w:val="-19"/>
          <w:w w:val="110"/>
        </w:rPr>
        <w:t xml:space="preserve"> </w:t>
      </w:r>
      <w:r>
        <w:rPr>
          <w:color w:val="272424"/>
          <w:w w:val="110"/>
        </w:rPr>
        <w:t>establish</w:t>
      </w:r>
      <w:r>
        <w:rPr>
          <w:color w:val="272424"/>
          <w:spacing w:val="-19"/>
          <w:w w:val="110"/>
        </w:rPr>
        <w:t xml:space="preserve"> </w:t>
      </w:r>
      <w:r>
        <w:rPr>
          <w:color w:val="272424"/>
          <w:w w:val="110"/>
        </w:rPr>
        <w:t>a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solid</w:t>
      </w:r>
      <w:r>
        <w:rPr>
          <w:color w:val="272424"/>
          <w:spacing w:val="-18"/>
          <w:w w:val="110"/>
        </w:rPr>
        <w:t xml:space="preserve"> </w:t>
      </w:r>
      <w:r>
        <w:rPr>
          <w:color w:val="272424"/>
          <w:w w:val="110"/>
        </w:rPr>
        <w:t>foundation</w:t>
      </w:r>
      <w:r>
        <w:rPr>
          <w:color w:val="272424"/>
          <w:spacing w:val="-18"/>
          <w:w w:val="110"/>
        </w:rPr>
        <w:t xml:space="preserve"> </w:t>
      </w:r>
      <w:r>
        <w:rPr>
          <w:color w:val="272424"/>
          <w:w w:val="110"/>
        </w:rPr>
        <w:t>for</w:t>
      </w:r>
      <w:r>
        <w:rPr>
          <w:color w:val="272424"/>
          <w:spacing w:val="-17"/>
          <w:w w:val="110"/>
        </w:rPr>
        <w:t xml:space="preserve"> </w:t>
      </w:r>
      <w:r>
        <w:rPr>
          <w:color w:val="272424"/>
          <w:w w:val="110"/>
        </w:rPr>
        <w:t xml:space="preserve">future </w:t>
      </w:r>
      <w:r>
        <w:rPr>
          <w:color w:val="272424"/>
          <w:w w:val="104"/>
        </w:rPr>
        <w:t xml:space="preserve">enhancements. Story points accurately reflected development effort, validating </w:t>
      </w:r>
      <w:r>
        <w:rPr>
          <w:color w:val="272424"/>
          <w:w w:val="110"/>
        </w:rPr>
        <w:t>the</w:t>
      </w:r>
      <w:r>
        <w:rPr>
          <w:color w:val="272424"/>
          <w:spacing w:val="-16"/>
          <w:w w:val="110"/>
        </w:rPr>
        <w:t xml:space="preserve"> </w:t>
      </w:r>
      <w:r>
        <w:rPr>
          <w:color w:val="272424"/>
          <w:w w:val="110"/>
        </w:rPr>
        <w:t>sprint</w:t>
      </w:r>
      <w:r>
        <w:rPr>
          <w:color w:val="272424"/>
          <w:spacing w:val="-19"/>
          <w:w w:val="110"/>
        </w:rPr>
        <w:t xml:space="preserve"> </w:t>
      </w:r>
      <w:r>
        <w:rPr>
          <w:color w:val="272424"/>
          <w:w w:val="110"/>
        </w:rPr>
        <w:t>planning</w:t>
      </w:r>
      <w:r>
        <w:rPr>
          <w:color w:val="272424"/>
          <w:spacing w:val="-14"/>
          <w:w w:val="110"/>
        </w:rPr>
        <w:t xml:space="preserve"> </w:t>
      </w:r>
      <w:r>
        <w:rPr>
          <w:color w:val="272424"/>
          <w:w w:val="110"/>
        </w:rPr>
        <w:t>approach</w:t>
      </w:r>
      <w:r>
        <w:rPr>
          <w:color w:val="272424"/>
          <w:spacing w:val="-17"/>
          <w:w w:val="110"/>
        </w:rPr>
        <w:t xml:space="preserve"> </w:t>
      </w:r>
      <w:r>
        <w:rPr>
          <w:color w:val="272424"/>
          <w:w w:val="110"/>
        </w:rPr>
        <w:t>for</w:t>
      </w:r>
      <w:r>
        <w:rPr>
          <w:color w:val="272424"/>
          <w:spacing w:val="-14"/>
          <w:w w:val="110"/>
        </w:rPr>
        <w:t xml:space="preserve"> </w:t>
      </w:r>
      <w:r>
        <w:rPr>
          <w:color w:val="272424"/>
          <w:w w:val="110"/>
        </w:rPr>
        <w:t>future</w:t>
      </w:r>
      <w:r>
        <w:rPr>
          <w:color w:val="272424"/>
          <w:spacing w:val="-19"/>
          <w:w w:val="110"/>
        </w:rPr>
        <w:t xml:space="preserve"> </w:t>
      </w:r>
      <w:r>
        <w:rPr>
          <w:color w:val="272424"/>
          <w:w w:val="110"/>
        </w:rPr>
        <w:t>project</w:t>
      </w:r>
      <w:r>
        <w:rPr>
          <w:color w:val="272424"/>
          <w:spacing w:val="-19"/>
          <w:w w:val="110"/>
        </w:rPr>
        <w:t xml:space="preserve"> </w:t>
      </w:r>
      <w:r>
        <w:rPr>
          <w:color w:val="272424"/>
          <w:w w:val="110"/>
        </w:rPr>
        <w:t>iterations.</w:t>
      </w:r>
    </w:p>
    <w:sectPr>
      <w:type w:val="continuous"/>
      <w:pgSz w:w="11920" w:h="16840"/>
      <w:pgMar w:top="640" w:right="300" w:bottom="280" w:left="300" w:header="0" w:footer="974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spacing w:line="14" w:lineRule="auto"/>
      <w:rPr>
        <w:sz w:val="20"/>
      </w:rPr>
    </w:pPr>
    <w:r>
      <mc:AlternateContent>
        <mc:Choice Requires="wps">
          <w:drawing>
            <wp:anchor distT="0" distB="0" distL="114298" distR="114298" simplePos="0" relativeHeight="2" behindDoc="1" locked="0" layoutInCell="1" hidden="0" allowOverlap="1">
              <wp:simplePos x="0" y="0"/>
              <wp:positionH relativeFrom="page">
                <wp:posOffset>5433060</wp:posOffset>
              </wp:positionH>
              <wp:positionV relativeFrom="page">
                <wp:posOffset>9949816</wp:posOffset>
              </wp:positionV>
              <wp:extent cx="2131060" cy="739140"/>
              <wp:effectExtent l="0" t="0" r="0" b="0"/>
              <wp:wrapNone/>
              <wp:docPr id="1" name="Combination 1"/>
              <wp:cNvGraphicFramePr>
                <a:graphicFrameLocks noChangeAspect="0"/>
              </wp:cNvGraphicFramePr>
              <a:graphic>
                <a:graphicData uri="http://schemas.microsoft.com/office/word/2010/wordprocessingGroup">
                  <wpg:wgp>
                    <wpg:cNvPr id="2" name="Combination 2"/>
                    <wpg:cNvGrpSpPr/>
                    <wpg:grpSpPr>
                      <a:xfrm rot="0">
                        <a:off x="0" y="0"/>
                        <a:ext cx="2131060" cy="739140"/>
                        <a:chOff x="0" y="0"/>
                        <a:chExt cx="2131060" cy="739140"/>
                      </a:xfrm>
                      <a:prstGeom prst="rect"/>
                      <a:solidFill>
                        <a:srgbClr val="FFFFFF"/>
                      </a:solidFill>
                      <a:ln w="12700" cmpd="sng" cap="flat">
                        <a:solidFill>
                          <a:srgbClr val="000000"/>
                        </a:solidFill>
                        <a:prstDash val="solid"/>
                        <a:miter/>
                      </a:ln>
                    </wpg:grpSpPr>
                    <pic:pic>
                      <pic:nvPicPr>
                        <pic:cNvPr id="4" name="Image 4">
                          <a:hlinkClick r:id="rId2"/>
                        </pic:cNvPr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 rot="0">
                          <a:off x="393065" y="309879"/>
                          <a:ext cx="1612264" cy="305434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pic:spPr>
                    </pic:pic>
                    <wps:wsp>
                      <wps:cNvPr id="5" name="Rectangle 5"/>
                      <wps:cNvSpPr/>
                      <wps:spPr>
                        <a:xfrm rot="0">
                          <a:off x="0" y="0"/>
                          <a:ext cx="2131060" cy="7391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Rectangle 6"/>
                      <wps:cNvSpPr/>
                      <wps:spPr>
                        <a:xfrm rot="0">
                          <a:off x="0" y="0"/>
                          <a:ext cx="2131060" cy="739140"/>
                        </a:xfrm>
                        <a:prstGeom prst="rect"/>
                        <a:noFill/>
                        <a:ln w="12700" cmpd="sng" cap="flat">
                          <a:solidFill>
                            <a:srgbClr val="FFFFFF"/>
                          </a:solidFill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  <wps:bodyPr vert="horz" wrap="square" lIns="91440" tIns="45720" rIns="91440" bIns="45720" anchor="t" anchorCtr="0" upright="1">
                      <a:noAutofit/>
                    </wps:bodyPr>
                  </wpg:wgp>
                </a:graphicData>
              </a:graphic>
            </wp:anchor>
          </w:drawing>
        </mc:Choice>
        <mc:Fallback>
          <w:pict>
            <v:group type="#_x0000_t1" id="Combination 7" o:spid="_x0000_s7" coordorigin="8556,15669" coordsize="3356,1164" style="position:absolute;&#10;margin-left:427.80002pt;&#10;margin-top:783.4501pt;&#10;width:167.80002pt;&#10;height:58.200012pt;&#10;z-index:-22;&#10;mso-position-horizontal:absolute;&#10;mso-position-horizontal-relative:page;&#10;mso-position-vertical:absolute;&#10;mso-position-vertical-relative:page;&#10;mso-wrap-distance-left:8.999863pt;&#10;mso-wrap-distance-right:8.999863pt;">
              <v:shape type="#_x0000_t75" id="Image 8" o:spid="_x0000_s8" style="position:absolute;&#10;left:9175;&#10;top:16157;&#10;width:2538;&#10;height:480;" filled="f" stroked="f" strokeweight="1.0pt" href="https://gamma.app/?utm_source=made-with-gamma">
                <v:imagedata r:id="rId3" o:title="4834978161772986902826"/>
                <o:lock aspectratio="t"/>
                <v:stroke color="#000000"/>
              </v:shape>
              <v:rect type="#_x0000_t1" id="Rectangle 9" o:spid="_x0000_s9" style="position:absolute;&#10;left:8556;&#10;top:15669;&#10;width:3356;&#10;height:1164;" fillcolor="#FFFFFF" stroked="f" strokeweight="1.0pt">
                <v:stroke color="#000000"/>
              </v:rect>
              <v:rect type="#_x0000_t1" id="Rectangle 10" o:spid="_x0000_s10" style="position:absolute;&#10;left:8556;&#10;top:15669;&#10;width:3356;&#10;height:1164;" filled="f" stroked="t" strokeweight="1.0pt">
                <v:stroke color="#FFFFFF"/>
              </v:rect>
            </v:group>
          </w:pict>
        </mc:Fallback>
      </mc:AlternateContent>
    </w:r>
  </w:p>
</w:ftr>
</file>

<file path=word/footer2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spacing w:line="14" w:lineRule="auto"/>
      <w:rPr>
        <w:sz w:val="20"/>
      </w:rPr>
    </w:pPr>
    <w:r>
      <mc:AlternateContent>
        <mc:Choice Requires="wps">
          <w:drawing>
            <wp:anchor distT="0" distB="0" distL="114298" distR="114298" simplePos="0" relativeHeight="3" behindDoc="1" locked="0" layoutInCell="1" hidden="0" allowOverlap="1">
              <wp:simplePos x="0" y="0"/>
              <wp:positionH relativeFrom="page">
                <wp:posOffset>5433060</wp:posOffset>
              </wp:positionH>
              <wp:positionV relativeFrom="page">
                <wp:posOffset>9949816</wp:posOffset>
              </wp:positionV>
              <wp:extent cx="2131060" cy="739140"/>
              <wp:effectExtent l="0" t="0" r="0" b="0"/>
              <wp:wrapNone/>
              <wp:docPr id="32" name="Combination 32"/>
              <wp:cNvGraphicFramePr>
                <a:graphicFrameLocks noChangeAspect="0"/>
              </wp:cNvGraphicFramePr>
              <a:graphic>
                <a:graphicData uri="http://schemas.microsoft.com/office/word/2010/wordprocessingGroup">
                  <wpg:wgp>
                    <wpg:cNvPr id="33" name="Combination 33"/>
                    <wpg:cNvGrpSpPr/>
                    <wpg:grpSpPr>
                      <a:xfrm rot="0">
                        <a:off x="0" y="0"/>
                        <a:ext cx="2131060" cy="739140"/>
                        <a:chOff x="0" y="0"/>
                        <a:chExt cx="2131060" cy="739140"/>
                      </a:xfrm>
                      <a:prstGeom prst="rect"/>
                      <a:solidFill>
                        <a:srgbClr val="FFFFFF"/>
                      </a:solidFill>
                      <a:ln w="12700" cmpd="sng" cap="flat">
                        <a:solidFill>
                          <a:srgbClr val="000000"/>
                        </a:solidFill>
                        <a:prstDash val="solid"/>
                        <a:miter/>
                      </a:ln>
                    </wpg:grpSpPr>
                    <pic:pic>
                      <pic:nvPicPr>
                        <pic:cNvPr id="35" name="Image 35">
                          <a:hlinkClick r:id="rId2"/>
                        </pic:cNvPr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 rot="0">
                          <a:off x="393065" y="309879"/>
                          <a:ext cx="1612264" cy="305434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pic:spPr>
                    </pic:pic>
                    <wps:wsp>
                      <wps:cNvPr id="36" name="Rectangle 36"/>
                      <wps:cNvSpPr/>
                      <wps:spPr>
                        <a:xfrm rot="0">
                          <a:off x="0" y="0"/>
                          <a:ext cx="2131060" cy="7391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Rectangle 37"/>
                      <wps:cNvSpPr/>
                      <wps:spPr>
                        <a:xfrm rot="0">
                          <a:off x="0" y="0"/>
                          <a:ext cx="2131060" cy="739140"/>
                        </a:xfrm>
                        <a:prstGeom prst="rect"/>
                        <a:noFill/>
                        <a:ln w="12700" cmpd="sng" cap="flat">
                          <a:solidFill>
                            <a:srgbClr val="FFFFFF"/>
                          </a:solidFill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  <wps:bodyPr vert="horz" wrap="square" lIns="91440" tIns="45720" rIns="91440" bIns="45720" anchor="t" anchorCtr="0" upright="1">
                      <a:noAutofit/>
                    </wps:bodyPr>
                  </wpg:wgp>
                </a:graphicData>
              </a:graphic>
            </wp:anchor>
          </w:drawing>
        </mc:Choice>
        <mc:Fallback>
          <w:pict>
            <v:group type="#_x0000_t1" id="Combination 38" o:spid="_x0000_s38" coordorigin="8556,15669" coordsize="3356,1164" style="position:absolute;&#10;margin-left:427.80002pt;&#10;margin-top:783.4501pt;&#10;width:167.80002pt;&#10;height:58.200012pt;&#10;z-index:-21;&#10;mso-position-horizontal:absolute;&#10;mso-position-horizontal-relative:page;&#10;mso-position-vertical:absolute;&#10;mso-position-vertical-relative:page;&#10;mso-wrap-distance-left:8.999863pt;&#10;mso-wrap-distance-right:8.999863pt;">
              <v:shape type="#_x0000_t75" id="Image 39" o:spid="_x0000_s39" style="position:absolute;&#10;left:9175;&#10;top:16157;&#10;width:2538;&#10;height:480;" filled="f" stroked="f" strokeweight="1.0pt" href="https://gamma.app/?utm_source=made-with-gamma">
                <v:imagedata r:id="rId3" o:title="2508317391772986903043"/>
                <o:lock aspectratio="t"/>
                <v:stroke color="#000000"/>
              </v:shape>
              <v:rect type="#_x0000_t1" id="Rectangle 40" o:spid="_x0000_s40" style="position:absolute;&#10;left:8556;&#10;top:15669;&#10;width:3356;&#10;height:1164;" fillcolor="#FFFFFF" stroked="f" strokeweight="1.0pt">
                <v:stroke color="#000000"/>
              </v:rect>
              <v:rect type="#_x0000_t1" id="Rectangle 41" o:spid="_x0000_s41" style="position:absolute;&#10;left:8556;&#10;top:15669;&#10;width:3356;&#10;height:1164;" filled="f" stroked="t" strokeweight="1.0pt">
                <v:stroke color="#FFFFFF"/>
              </v:rect>
            </v:group>
          </w:pict>
        </mc:Fallback>
      </mc:AlternateContent>
    </w:r>
  </w:p>
</w:ftr>
</file>

<file path=word/footer3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spacing w:line="14" w:lineRule="auto"/>
      <w:rPr>
        <w:sz w:val="20"/>
      </w:rPr>
    </w:pPr>
    <w:r>
      <mc:AlternateContent>
        <mc:Choice Requires="wps">
          <w:drawing>
            <wp:anchor distT="0" distB="0" distL="114298" distR="114298" simplePos="0" relativeHeight="4" behindDoc="1" locked="0" layoutInCell="1" hidden="0" allowOverlap="1">
              <wp:simplePos x="0" y="0"/>
              <wp:positionH relativeFrom="page">
                <wp:posOffset>5433060</wp:posOffset>
              </wp:positionH>
              <wp:positionV relativeFrom="page">
                <wp:posOffset>9949816</wp:posOffset>
              </wp:positionV>
              <wp:extent cx="2131060" cy="739140"/>
              <wp:effectExtent l="0" t="0" r="0" b="0"/>
              <wp:wrapNone/>
              <wp:docPr id="95" name="Combination 95"/>
              <wp:cNvGraphicFramePr>
                <a:graphicFrameLocks noChangeAspect="0"/>
              </wp:cNvGraphicFramePr>
              <a:graphic>
                <a:graphicData uri="http://schemas.microsoft.com/office/word/2010/wordprocessingGroup">
                  <wpg:wgp>
                    <wpg:cNvPr id="96" name="Combination 96"/>
                    <wpg:cNvGrpSpPr/>
                    <wpg:grpSpPr>
                      <a:xfrm rot="0">
                        <a:off x="0" y="0"/>
                        <a:ext cx="2131060" cy="739140"/>
                        <a:chOff x="0" y="0"/>
                        <a:chExt cx="2131060" cy="739140"/>
                      </a:xfrm>
                      <a:prstGeom prst="rect"/>
                      <a:solidFill>
                        <a:srgbClr val="FFFFFF"/>
                      </a:solidFill>
                      <a:ln w="12700" cmpd="sng" cap="flat">
                        <a:solidFill>
                          <a:srgbClr val="000000"/>
                        </a:solidFill>
                        <a:prstDash val="solid"/>
                        <a:miter/>
                      </a:ln>
                    </wpg:grpSpPr>
                    <pic:pic>
                      <pic:nvPicPr>
                        <pic:cNvPr id="98" name="Image 98">
                          <a:hlinkClick r:id="rId2"/>
                        </pic:cNvPr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 rot="0">
                          <a:off x="393065" y="309879"/>
                          <a:ext cx="1612264" cy="305434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pic:spPr>
                    </pic:pic>
                    <wps:wsp>
                      <wps:cNvPr id="99" name="Rectangle 99"/>
                      <wps:cNvSpPr/>
                      <wps:spPr>
                        <a:xfrm rot="0">
                          <a:off x="0" y="0"/>
                          <a:ext cx="2131060" cy="7391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" name="Rectangle 100"/>
                      <wps:cNvSpPr/>
                      <wps:spPr>
                        <a:xfrm rot="0">
                          <a:off x="0" y="0"/>
                          <a:ext cx="2131060" cy="739140"/>
                        </a:xfrm>
                        <a:prstGeom prst="rect"/>
                        <a:noFill/>
                        <a:ln w="12700" cmpd="sng" cap="flat">
                          <a:solidFill>
                            <a:srgbClr val="FFFFFF"/>
                          </a:solidFill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  <wps:bodyPr vert="horz" wrap="square" lIns="91440" tIns="45720" rIns="91440" bIns="45720" anchor="t" anchorCtr="0" upright="1">
                      <a:noAutofit/>
                    </wps:bodyPr>
                  </wpg:wgp>
                </a:graphicData>
              </a:graphic>
            </wp:anchor>
          </w:drawing>
        </mc:Choice>
        <mc:Fallback>
          <w:pict>
            <v:group type="#_x0000_t1" id="Combination 101" o:spid="_x0000_s101" coordorigin="8556,15669" coordsize="3356,1164" style="position:absolute;&#10;margin-left:427.80002pt;&#10;margin-top:783.4501pt;&#10;width:167.80002pt;&#10;height:58.200012pt;&#10;z-index:-20;&#10;mso-position-horizontal:absolute;&#10;mso-position-horizontal-relative:page;&#10;mso-position-vertical:absolute;&#10;mso-position-vertical-relative:page;&#10;mso-wrap-distance-left:8.999863pt;&#10;mso-wrap-distance-right:8.999863pt;">
              <v:shape type="#_x0000_t75" id="Image 102" o:spid="_x0000_s102" style="position:absolute;&#10;left:9175;&#10;top:16157;&#10;width:2538;&#10;height:480;" filled="f" stroked="f" strokeweight="1.0pt" href="https://gamma.app/?utm_source=made-with-gamma">
                <v:imagedata r:id="rId3" o:title="4474252951772986903607"/>
                <o:lock aspectratio="t"/>
                <v:stroke color="#000000"/>
              </v:shape>
              <v:rect type="#_x0000_t1" id="Rectangle 103" o:spid="_x0000_s103" style="position:absolute;&#10;left:8556;&#10;top:15669;&#10;width:3356;&#10;height:1164;" fillcolor="#FFFFFF" stroked="f" strokeweight="1.0pt">
                <v:stroke color="#000000"/>
              </v:rect>
              <v:rect type="#_x0000_t1" id="Rectangle 104" o:spid="_x0000_s104" style="position:absolute;&#10;left:8556;&#10;top:15669;&#10;width:3356;&#10;height:1164;" filled="f" stroked="t" strokeweight="1.0pt">
                <v:stroke color="#FFFFFF"/>
              </v:rect>
            </v:group>
          </w:pict>
        </mc:Fallback>
      </mc:AlternateContent>
    </w:r>
  </w:p>
</w:ftr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Tahoma" w:eastAsia="Tahoma" w:cs="Tahoma" w:hAnsi="Tahoma"/>
      <w:sz w:val="22"/>
      <w:szCs w:val="22"/>
      <w:lang w:val="en-US" w:eastAsia="en-US" w:bidi="ar-SA"/>
    </w:rPr>
  </w:style>
  <w:style w:type="paragraph" w:styleId="1">
    <w:name w:val="heading 1"/>
    <w:basedOn w:val="0"/>
    <w:pPr>
      <w:spacing w:before="63"/>
      <w:ind w:left="465"/>
      <w:outlineLvl w:val="0"/>
    </w:pPr>
    <w:rPr>
      <w:b/>
      <w:bCs/>
      <w:sz w:val="68"/>
      <w:szCs w:val="68"/>
    </w:rPr>
  </w:style>
  <w:style w:type="paragraph" w:styleId="2">
    <w:name w:val="heading 2"/>
    <w:basedOn w:val="0"/>
    <w:pPr>
      <w:spacing w:before="90"/>
      <w:ind w:left="465"/>
      <w:outlineLvl w:val="1"/>
    </w:pPr>
    <w:rPr>
      <w:b/>
      <w:bCs/>
      <w:sz w:val="34"/>
      <w:szCs w:val="34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7"/>
      <w:szCs w:val="27"/>
    </w:rPr>
  </w:style>
  <w:style w:type="paragraph" w:customStyle="1" w:styleId="16">
    <w:name w:val="List Paragraph"/>
    <w:basedOn w:val="0"/>
  </w:style>
  <w:style w:type="paragraph" w:customStyle="1" w:styleId="17">
    <w:name w:val="Table Paragraph"/>
    <w:basedOn w:val="0"/>
    <w:pPr>
      <w:spacing w:before="59"/>
      <w:ind w:left="157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136.png"/><Relationship Id="rId6" Type="http://schemas.openxmlformats.org/officeDocument/2006/relationships/styles" Target="styles.xml"/><Relationship Id="rId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3.png"/><Relationship Id="rId2" Type="http://schemas.openxmlformats.org/officeDocument/2006/relationships/hyperlink" Target="https://gamma.app/?utm_source=made-with-gamma" TargetMode="External"/><Relationship Id="rId3" Type="http://schemas.openxmlformats.org/officeDocument/2006/relationships/image" Target="media/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34.png"/><Relationship Id="rId2" Type="http://schemas.openxmlformats.org/officeDocument/2006/relationships/hyperlink" Target="https://gamma.app/?utm_source=made-with-gamma" TargetMode="External"/><Relationship Id="rId3" Type="http://schemas.openxmlformats.org/officeDocument/2006/relationships/image" Target="media/34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97.png"/><Relationship Id="rId2" Type="http://schemas.openxmlformats.org/officeDocument/2006/relationships/hyperlink" Target="https://gamma.app/?utm_source=made-with-gamma" TargetMode="External"/><Relationship Id="rId3" Type="http://schemas.openxmlformats.org/officeDocument/2006/relationships/image" Target="media/97.png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10</Pages>
  <Words>817</Words>
  <Characters>5515</Characters>
  <Lines>337</Lines>
  <Paragraphs>167</Paragraphs>
  <CharactersWithSpaces>6144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2</cp:revision>
  <dcterms:created xsi:type="dcterms:W3CDTF">2026-03-04T21:28:00Z</dcterms:created>
  <dcterms:modified xsi:type="dcterms:W3CDTF">2026-03-08T13:53:36Z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2026-03-03T16:00:00Z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2026-03-03T16:00:00Z</vt:filetime>
  </property>
  <property fmtid="{D5CDD505-2E9C-101B-9397-08002B2CF9AE}" pid="5" name="Producer">
    <vt:lpwstr>Microsoft® PowerPoint® LTSC</vt:lpwstr>
  </property>
</Properties>
</file>