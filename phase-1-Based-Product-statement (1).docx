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16"/>
        <w:spacing w:line="250" w:lineRule="auto"/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" name="Rectangle 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>
                            <a:alpha val="85000"/>
                          </a:srgbClr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" o:spid="_x0000_s2" fillcolor="#EEEBE6" stroked="f" strokeweight="1.0pt" style="position:absolute;&#10;margin-left:0.0pt;&#10;margin-top:0.0pt;&#10;width:595.45pt;&#10;height:841.7pt;&#10;z-index:-53;&#10;mso-position-horizontal:absolute;&#10;mso-position-horizontal-relative:page;&#10;mso-position-vertical:absolute;&#10;mso-position-vertical-relative:page;">
                <v:fill opacity="55705f"/>
                <v:stroke color="#000000"/>
              </v:rect>
            </w:pict>
          </mc:Fallback>
        </mc:AlternateContent>
      </w:r>
      <w:r>
        <w:rPr>
          <w:color w:val="282823"/>
          <w:spacing w:val="-2"/>
          <w:w w:val="90"/>
        </w:rPr>
        <w:t>JWT-Based Product Inventory Management System</w:t>
      </w:r>
    </w:p>
    <w:p>
      <w:pPr>
        <w:pStyle w:val="15"/>
        <w:spacing w:before="8"/>
        <w:rPr>
          <w:sz w:val="34"/>
        </w:rPr>
      </w:pPr>
    </w:p>
    <w:p>
      <w:pPr>
        <w:ind w:left="345"/>
        <w:rPr>
          <w:sz w:val="27"/>
        </w:rPr>
      </w:pPr>
      <w:r>
        <w:rPr>
          <w:b/>
          <w:color w:val="494945"/>
          <w:w w:val="90"/>
          <w:sz w:val="27"/>
        </w:rPr>
        <w:t>Team</w:t>
      </w:r>
      <w:r>
        <w:rPr>
          <w:b/>
          <w:color w:val="494945"/>
          <w:spacing w:val="-5"/>
          <w:w w:val="90"/>
          <w:sz w:val="27"/>
        </w:rPr>
        <w:t xml:space="preserve"> </w:t>
      </w:r>
      <w:r>
        <w:rPr>
          <w:b/>
          <w:color w:val="494945"/>
          <w:w w:val="90"/>
          <w:sz w:val="27"/>
        </w:rPr>
        <w:t>ID:</w:t>
      </w:r>
      <w:r>
        <w:rPr>
          <w:b/>
          <w:color w:val="494945"/>
          <w:spacing w:val="-1"/>
          <w:w w:val="90"/>
          <w:sz w:val="27"/>
        </w:rPr>
        <w:t xml:space="preserve"> </w:t>
      </w:r>
      <w:r>
        <w:rPr>
          <w:color w:val="494945"/>
          <w:w w:val="90"/>
          <w:sz w:val="27"/>
        </w:rPr>
        <w:t>[</w:t>
      </w:r>
    </w:p>
    <w:p>
      <w:pPr>
        <w:pStyle w:val="15"/>
        <w:spacing w:before="8"/>
        <w:rPr>
          <w:sz w:val="34"/>
        </w:rPr>
      </w:pPr>
    </w:p>
    <w:p>
      <w:pPr>
        <w:ind w:left="345"/>
        <w:rPr>
          <w:sz w:val="27"/>
        </w:rPr>
      </w:pPr>
      <w:r>
        <w:rPr>
          <w:b/>
          <w:color w:val="494945"/>
          <w:w w:val="85"/>
          <w:sz w:val="27"/>
        </w:rPr>
        <w:t>Department/Institute:</w:t>
      </w:r>
      <w:r>
        <w:rPr>
          <w:b/>
          <w:color w:val="494945"/>
          <w:spacing w:val="69"/>
          <w:sz w:val="27"/>
        </w:rPr>
        <w:t xml:space="preserve">  </w:t>
      </w:r>
      <w:r>
        <w:rPr>
          <w:color w:val="494945"/>
          <w:w w:val="85"/>
          <w:sz w:val="27"/>
        </w:rPr>
        <w:t>[BCA</w:t>
      </w:r>
      <w:r>
        <w:rPr>
          <w:color w:val="494945"/>
          <w:spacing w:val="-2"/>
          <w:w w:val="85"/>
          <w:sz w:val="27"/>
        </w:rPr>
        <w:t>]</w:t>
      </w:r>
    </w:p>
    <w:p>
      <w:pPr>
        <w:pStyle w:val="15"/>
        <w:spacing w:before="7"/>
        <w:rPr>
          <w:sz w:val="34"/>
        </w:rPr>
      </w:pPr>
    </w:p>
    <w:p>
      <w:pPr>
        <w:spacing w:before="1"/>
        <w:ind w:left="345"/>
        <w:rPr>
          <w:color w:val="494945"/>
          <w:spacing w:val="-2"/>
          <w:w w:val="95"/>
          <w:sz w:val="27"/>
        </w:rPr>
      </w:pPr>
      <w:r>
        <w:rPr>
          <w:b/>
          <w:color w:val="494945"/>
          <w:w w:val="95"/>
          <w:sz w:val="27"/>
        </w:rPr>
        <w:t>Date:</w:t>
      </w:r>
      <w:r>
        <w:rPr>
          <w:b/>
          <w:color w:val="494945"/>
          <w:spacing w:val="-7"/>
          <w:w w:val="95"/>
          <w:sz w:val="27"/>
        </w:rPr>
        <w:t xml:space="preserve"> </w:t>
      </w:r>
      <w:r>
        <w:rPr>
          <w:color w:val="494945"/>
          <w:w w:val="95"/>
          <w:sz w:val="27"/>
        </w:rPr>
        <w:t>[06/02/2026</w:t>
      </w:r>
      <w:r>
        <w:rPr>
          <w:color w:val="494945"/>
          <w:spacing w:val="-2"/>
          <w:w w:val="95"/>
          <w:sz w:val="27"/>
        </w:rPr>
        <w:t>]</w:t>
      </w:r>
    </w:p>
    <w:p>
      <w:pPr>
        <w:spacing w:before="1"/>
        <w:ind w:left="345"/>
        <w:rPr>
          <w:b/>
          <w:color w:val="494945"/>
          <w:w w:val="95"/>
          <w:sz w:val="27"/>
        </w:rPr>
      </w:pPr>
    </w:p>
    <w:p>
      <w:pPr>
        <w:spacing w:before="1"/>
        <w:ind w:left="345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Team Members: </w:t>
      </w:r>
    </w:p>
    <w:p>
      <w:pPr>
        <w:pStyle w:val="17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Agilan CR – </w:t>
      </w:r>
      <w:r>
        <w:rPr>
          <w:rStyle w:val="19"/>
          <w:b/>
          <w:w w:val="95"/>
          <w:sz w:val="27"/>
        </w:rPr>
        <w:fldChar w:fldCharType="begin"/>
      </w:r>
      <w:r>
        <w:instrText>HYPERLINK "mailto:agilanchithra10@gmail.com"</w:instrText>
      </w:r>
      <w:r>
        <w:rPr>
          <w:rStyle w:val="19"/>
          <w:b/>
          <w:w w:val="95"/>
          <w:sz w:val="27"/>
        </w:rPr>
        <w:fldChar w:fldCharType="separate"/>
      </w:r>
      <w:r>
        <w:rPr>
          <w:rStyle w:val="19"/>
          <w:b/>
          <w:w w:val="95"/>
          <w:sz w:val="27"/>
        </w:rPr>
        <w:t>agilanchithra10@gmail.com</w:t>
      </w:r>
      <w:r>
        <w:rPr>
          <w:rStyle w:val="19"/>
          <w:b/>
          <w:w w:val="95"/>
          <w:sz w:val="27"/>
        </w:rPr>
        <w:fldChar w:fldCharType="end"/>
      </w:r>
    </w:p>
    <w:p>
      <w:pPr>
        <w:pStyle w:val="17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Arangulalingam M – </w:t>
      </w:r>
      <w:r>
        <w:rPr>
          <w:rStyle w:val="19"/>
          <w:b/>
          <w:w w:val="95"/>
          <w:sz w:val="27"/>
        </w:rPr>
        <w:fldChar w:fldCharType="begin"/>
      </w:r>
      <w:r>
        <w:instrText>HYPERLINK "mailto:arangulalingammurugesan216@gmail.com"</w:instrText>
      </w:r>
      <w:r>
        <w:rPr>
          <w:rStyle w:val="19"/>
          <w:b/>
          <w:w w:val="95"/>
          <w:sz w:val="27"/>
        </w:rPr>
        <w:fldChar w:fldCharType="separate"/>
      </w:r>
      <w:r>
        <w:rPr>
          <w:rStyle w:val="19"/>
          <w:b/>
          <w:w w:val="95"/>
          <w:sz w:val="27"/>
        </w:rPr>
        <w:t>arangulalingammurugesan216@gmail.com</w:t>
      </w:r>
      <w:r>
        <w:rPr>
          <w:rStyle w:val="19"/>
          <w:b/>
          <w:w w:val="95"/>
          <w:sz w:val="27"/>
        </w:rPr>
        <w:fldChar w:fldCharType="end"/>
      </w:r>
    </w:p>
    <w:p>
      <w:pPr>
        <w:pStyle w:val="17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Arunkumar M  -- </w:t>
      </w:r>
      <w:r>
        <w:rPr>
          <w:rStyle w:val="19"/>
          <w:b/>
          <w:w w:val="95"/>
          <w:sz w:val="27"/>
        </w:rPr>
        <w:fldChar w:fldCharType="begin"/>
      </w:r>
      <w:r>
        <w:instrText>HYPERLINK "mailto:arunk475434@gmail.com"</w:instrText>
      </w:r>
      <w:r>
        <w:rPr>
          <w:rStyle w:val="19"/>
          <w:b/>
          <w:w w:val="95"/>
          <w:sz w:val="27"/>
        </w:rPr>
        <w:fldChar w:fldCharType="separate"/>
      </w:r>
      <w:r>
        <w:rPr>
          <w:rStyle w:val="19"/>
          <w:b/>
          <w:w w:val="95"/>
          <w:sz w:val="27"/>
        </w:rPr>
        <w:t>arunk475434@gmail.com</w:t>
      </w:r>
      <w:r>
        <w:rPr>
          <w:rStyle w:val="19"/>
          <w:b/>
          <w:w w:val="95"/>
          <w:sz w:val="27"/>
        </w:rPr>
        <w:fldChar w:fldCharType="end"/>
      </w:r>
    </w:p>
    <w:p>
      <w:pPr>
        <w:pStyle w:val="17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Balaji S – </w:t>
      </w:r>
      <w:r>
        <w:rPr>
          <w:rStyle w:val="19"/>
          <w:b/>
          <w:w w:val="95"/>
          <w:sz w:val="27"/>
        </w:rPr>
        <w:fldChar w:fldCharType="begin"/>
      </w:r>
      <w:r>
        <w:instrText>HYPERLINK "mailto:mrbala02030405@gmail.com"</w:instrText>
      </w:r>
      <w:r>
        <w:rPr>
          <w:rStyle w:val="19"/>
          <w:b/>
          <w:w w:val="95"/>
          <w:sz w:val="27"/>
        </w:rPr>
        <w:fldChar w:fldCharType="separate"/>
      </w:r>
      <w:r>
        <w:rPr>
          <w:rStyle w:val="19"/>
          <w:b/>
          <w:w w:val="95"/>
          <w:sz w:val="27"/>
        </w:rPr>
        <w:t>mrbala02030405@gmail.com</w:t>
      </w:r>
      <w:r>
        <w:rPr>
          <w:rStyle w:val="19"/>
          <w:b/>
          <w:w w:val="95"/>
          <w:sz w:val="27"/>
        </w:rPr>
        <w:fldChar w:fldCharType="end"/>
      </w:r>
    </w:p>
    <w:p>
      <w:pPr>
        <w:pStyle w:val="17"/>
        <w:numPr>
          <w:ilvl w:val="2"/>
          <w:numId w:val="1"/>
        </w:numPr>
        <w:spacing w:before="1"/>
        <w:rPr>
          <w:b/>
          <w:color w:val="494945"/>
          <w:w w:val="95"/>
          <w:sz w:val="27"/>
        </w:rPr>
      </w:pPr>
      <w:r>
        <w:rPr>
          <w:b/>
          <w:color w:val="494945"/>
          <w:w w:val="95"/>
          <w:sz w:val="27"/>
        </w:rPr>
        <w:t xml:space="preserve">Boomeeshwaran C – </w:t>
      </w:r>
      <w:r>
        <w:rPr>
          <w:rStyle w:val="19"/>
          <w:b/>
          <w:w w:val="95"/>
          <w:sz w:val="27"/>
        </w:rPr>
        <w:fldChar w:fldCharType="begin"/>
      </w:r>
      <w:r>
        <w:instrText>HYPERLINK "mailto:boomeeshboomeeshwaran@gmail.com"</w:instrText>
      </w:r>
      <w:r>
        <w:rPr>
          <w:rStyle w:val="19"/>
          <w:b/>
          <w:w w:val="95"/>
          <w:sz w:val="27"/>
        </w:rPr>
        <w:fldChar w:fldCharType="separate"/>
      </w:r>
      <w:r>
        <w:rPr>
          <w:rStyle w:val="19"/>
          <w:b/>
          <w:w w:val="95"/>
          <w:sz w:val="27"/>
        </w:rPr>
        <w:t>boomeeshboomeeshwaran@gmail.com</w:t>
      </w:r>
      <w:r>
        <w:rPr>
          <w:rStyle w:val="19"/>
          <w:b/>
          <w:w w:val="95"/>
          <w:sz w:val="27"/>
        </w:rPr>
        <w:fldChar w:fldCharType="end"/>
      </w:r>
    </w:p>
    <w:p>
      <w:pPr>
        <w:spacing w:before="1"/>
        <w:ind w:left="345"/>
        <w:rPr>
          <w:b/>
          <w:color w:val="494945"/>
          <w:w w:val="95"/>
          <w:sz w:val="27"/>
        </w:rPr>
      </w:pPr>
    </w:p>
    <w:p>
      <w:pPr>
        <w:rPr>
          <w:sz w:val="27"/>
        </w:rPr>
      </w:pPr>
    </w:p>
    <w:p>
      <w:pPr>
        <w:rPr>
          <w:sz w:val="27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"/>
      </w:pPr>
      <w:r>
        <w:rPr>
          <w:color w:val="282823"/>
          <w:spacing w:val="-4"/>
          <w:w w:val="90"/>
        </w:rPr>
        <w:t>Table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of</w:t>
      </w:r>
      <w:r>
        <w:rPr>
          <w:color w:val="282823"/>
          <w:spacing w:val="-25"/>
          <w:w w:val="90"/>
        </w:rPr>
        <w:t xml:space="preserve"> </w:t>
      </w:r>
      <w:r>
        <w:rPr>
          <w:color w:val="282823"/>
          <w:spacing w:val="-4"/>
          <w:w w:val="90"/>
        </w:rPr>
        <w:t>Contents</w:t>
      </w:r>
    </w:p>
    <w:p>
      <w:pPr>
        <w:pStyle w:val="15"/>
        <w:rPr>
          <w:b/>
          <w:sz w:val="20"/>
        </w:rPr>
      </w:pPr>
    </w:p>
    <w:p>
      <w:pPr>
        <w:pStyle w:val="15"/>
        <w:spacing w:before="10"/>
        <w:rPr>
          <w:b/>
        </w:rPr>
      </w:pPr>
    </w:p>
    <w:p>
      <w:p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pStyle w:val="15"/>
        <w:spacing w:before="120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80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3" name="Rectangle 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4" o:spid="_x0000_s4" fillcolor="#282823" stroked="f" strokeweight="1.0pt" style="position:absolute;&#10;margin-left:38.3pt;&#10;margin-top:23.1pt;&#10;width:252.6pt;&#10;height:1.9000007pt;&#10;z-index:80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01</w:t>
      </w:r>
    </w:p>
    <w:p>
      <w:pPr>
        <w:pStyle w:val="2"/>
        <w:spacing w:before="222"/>
      </w:pPr>
      <w:r>
        <w:rPr>
          <w:color w:val="494945"/>
          <w:spacing w:val="-2"/>
        </w:rPr>
        <w:t>Abstract</w:t>
      </w:r>
    </w:p>
    <w:p>
      <w:pPr>
        <w:pStyle w:val="15"/>
        <w:spacing w:before="267"/>
        <w:ind w:left="345"/>
      </w:pPr>
      <w:r>
        <w:rPr>
          <w:color w:val="494945"/>
        </w:rPr>
        <w:t>Executive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summary</w:t>
      </w:r>
      <w:r>
        <w:rPr>
          <w:color w:val="494945"/>
          <w:spacing w:val="-14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project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overview</w:t>
      </w:r>
    </w:p>
    <w:p>
      <w:pPr>
        <w:spacing w:before="120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02</w:t>
      </w:r>
    </w:p>
    <w:p>
      <w:pPr>
        <w:pStyle w:val="15"/>
        <w:spacing w:before="2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5" name="Combination 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" name="Combination 6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7" name="Rectangle 7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8" o:spid="_x0000_s8" coordorigin="6090,2796" coordsize="5052,39" style="width:252.6pt;&#10;height:1.95pt;">
                <v:rect type="#_x0000_t1" id="Rectangle 9" o:spid="_x0000_s9" style="position:absolute;&#10;left:6090;&#10;top:2796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8"/>
      </w:pPr>
      <w:r>
        <w:rPr>
          <w:color w:val="494945"/>
          <w:w w:val="85"/>
        </w:rPr>
        <w:t>Problem</w:t>
      </w:r>
      <w:r>
        <w:rPr>
          <w:color w:val="494945"/>
          <w:spacing w:val="23"/>
        </w:rPr>
        <w:t xml:space="preserve"> </w:t>
      </w:r>
      <w:r>
        <w:rPr>
          <w:color w:val="494945"/>
          <w:w w:val="85"/>
        </w:rPr>
        <w:t>Statement</w:t>
      </w:r>
      <w:r>
        <w:rPr>
          <w:color w:val="494945"/>
          <w:spacing w:val="28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26"/>
        </w:rPr>
        <w:t xml:space="preserve"> </w:t>
      </w:r>
      <w:r>
        <w:rPr>
          <w:color w:val="494945"/>
          <w:spacing w:val="-2"/>
          <w:w w:val="85"/>
        </w:rPr>
        <w:t>Objectives</w:t>
      </w:r>
    </w:p>
    <w:p>
      <w:pPr>
        <w:pStyle w:val="15"/>
        <w:spacing w:before="267"/>
        <w:ind w:left="345"/>
      </w:pPr>
      <w:r>
        <w:rPr>
          <w:color w:val="494945"/>
        </w:rPr>
        <w:t>Identifying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pain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points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defining</w:t>
      </w:r>
      <w:r>
        <w:rPr>
          <w:color w:val="494945"/>
          <w:spacing w:val="-20"/>
        </w:rPr>
        <w:t xml:space="preserve"> </w:t>
      </w:r>
      <w:r>
        <w:rPr>
          <w:color w:val="494945"/>
          <w:spacing w:val="-4"/>
        </w:rPr>
        <w:t>goals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52" w:equalWidth="0">
            <w:col w:w="5275" w:space="52"/>
            <w:col w:w="575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9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120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81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0" name="Rectangle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1" o:spid="_x0000_s11" fillcolor="#282823" stroked="f" strokeweight="1.0pt" style="position:absolute;&#10;margin-left:38.3pt;&#10;margin-top:23.1pt;&#10;width:252.6pt;&#10;height:1.9000007pt;&#10;z-index:81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03</w:t>
      </w:r>
    </w:p>
    <w:p>
      <w:pPr>
        <w:pStyle w:val="2"/>
        <w:spacing w:before="222"/>
      </w:pPr>
      <w:r>
        <w:rPr>
          <w:color w:val="494945"/>
          <w:w w:val="85"/>
        </w:rPr>
        <w:t>Customer</w:t>
      </w:r>
      <w:r>
        <w:rPr>
          <w:color w:val="494945"/>
          <w:spacing w:val="51"/>
        </w:rPr>
        <w:t xml:space="preserve"> </w:t>
      </w:r>
      <w:r>
        <w:rPr>
          <w:color w:val="494945"/>
          <w:w w:val="85"/>
        </w:rPr>
        <w:t>Problem</w:t>
      </w:r>
      <w:r>
        <w:rPr>
          <w:color w:val="494945"/>
          <w:spacing w:val="43"/>
        </w:rPr>
        <w:t xml:space="preserve"> </w:t>
      </w:r>
      <w:r>
        <w:rPr>
          <w:color w:val="494945"/>
          <w:spacing w:val="-2"/>
          <w:w w:val="85"/>
        </w:rPr>
        <w:t>Statements</w:t>
      </w:r>
    </w:p>
    <w:p>
      <w:pPr>
        <w:pStyle w:val="15"/>
        <w:spacing w:before="268"/>
        <w:ind w:left="345"/>
      </w:pPr>
      <w:r>
        <w:rPr>
          <w:color w:val="494945"/>
        </w:rPr>
        <w:t>User</w:t>
      </w:r>
      <w:r>
        <w:rPr>
          <w:color w:val="494945"/>
          <w:spacing w:val="-16"/>
        </w:rPr>
        <w:t xml:space="preserve"> </w:t>
      </w:r>
      <w:r>
        <w:rPr>
          <w:color w:val="494945"/>
        </w:rPr>
        <w:t>personas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challenges</w:t>
      </w:r>
    </w:p>
    <w:p>
      <w:pPr>
        <w:spacing w:before="120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04</w:t>
      </w:r>
    </w:p>
    <w:p>
      <w:pPr>
        <w:pStyle w:val="15"/>
        <w:spacing w:before="2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12" name="Combination 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" name="Combination 13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4" name="Rectangle 14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5" o:spid="_x0000_s15" coordorigin="6101,5180" coordsize="5052,39" style="width:252.6pt;&#10;height:1.95pt;">
                <v:rect type="#_x0000_t1" id="Rectangle 16" o:spid="_x0000_s16" style="position:absolute;&#10;left:6101;&#10;top:5180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8"/>
      </w:pPr>
      <w:r>
        <w:rPr>
          <w:color w:val="494945"/>
          <w:spacing w:val="-2"/>
          <w:w w:val="90"/>
        </w:rPr>
        <w:t>Technology</w:t>
      </w:r>
      <w:r>
        <w:rPr>
          <w:color w:val="494945"/>
          <w:spacing w:val="-13"/>
          <w:w w:val="90"/>
        </w:rPr>
        <w:t xml:space="preserve"> </w:t>
      </w:r>
      <w:r>
        <w:rPr>
          <w:color w:val="494945"/>
          <w:spacing w:val="-2"/>
          <w:w w:val="90"/>
        </w:rPr>
        <w:t>Stack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2"/>
          <w:w w:val="90"/>
        </w:rPr>
        <w:t>&amp;</w:t>
      </w:r>
      <w:r>
        <w:rPr>
          <w:color w:val="494945"/>
          <w:spacing w:val="-23"/>
          <w:w w:val="90"/>
        </w:rPr>
        <w:t xml:space="preserve"> </w:t>
      </w:r>
      <w:r>
        <w:rPr>
          <w:color w:val="494945"/>
          <w:spacing w:val="-2"/>
          <w:w w:val="90"/>
        </w:rPr>
        <w:t>Architecture</w:t>
      </w:r>
    </w:p>
    <w:p>
      <w:pPr>
        <w:pStyle w:val="15"/>
        <w:spacing w:before="268"/>
        <w:ind w:left="345"/>
      </w:pPr>
      <w:r>
        <w:rPr>
          <w:color w:val="494945"/>
          <w:w w:val="95"/>
        </w:rPr>
        <w:t>Tools,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frameworks,</w:t>
      </w:r>
      <w:r>
        <w:rPr>
          <w:color w:val="494945"/>
          <w:spacing w:val="13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system</w:t>
      </w:r>
      <w:r>
        <w:rPr>
          <w:color w:val="494945"/>
          <w:spacing w:val="16"/>
        </w:rPr>
        <w:t xml:space="preserve"> </w:t>
      </w:r>
      <w:r>
        <w:rPr>
          <w:color w:val="494945"/>
          <w:spacing w:val="-2"/>
          <w:w w:val="95"/>
        </w:rPr>
        <w:t>design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278" w:equalWidth="0">
            <w:col w:w="5049" w:space="278"/>
            <w:col w:w="575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8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120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82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17" name="Rectangle 1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8" o:spid="_x0000_s18" fillcolor="#282823" stroked="f" strokeweight="1.0pt" style="position:absolute;&#10;margin-left:38.3pt;&#10;margin-top:23.1pt;&#10;width:252.6pt;&#10;height:1.9000007pt;&#10;z-index:82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05</w:t>
      </w:r>
    </w:p>
    <w:p>
      <w:pPr>
        <w:pStyle w:val="2"/>
        <w:spacing w:before="223"/>
      </w:pPr>
      <w:r>
        <w:rPr>
          <w:color w:val="494945"/>
          <w:w w:val="90"/>
        </w:rPr>
        <w:t>Data</w:t>
      </w:r>
      <w:r>
        <w:rPr>
          <w:color w:val="494945"/>
          <w:spacing w:val="-6"/>
        </w:rPr>
        <w:t xml:space="preserve"> </w:t>
      </w:r>
      <w:r>
        <w:rPr>
          <w:color w:val="494945"/>
          <w:w w:val="90"/>
        </w:rPr>
        <w:t>Model</w:t>
      </w:r>
      <w:r>
        <w:rPr>
          <w:color w:val="494945"/>
          <w:spacing w:val="-2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3"/>
        </w:rPr>
        <w:t xml:space="preserve"> </w:t>
      </w:r>
      <w:r>
        <w:rPr>
          <w:color w:val="494945"/>
          <w:w w:val="90"/>
        </w:rPr>
        <w:t>ER</w:t>
      </w:r>
      <w:r>
        <w:rPr>
          <w:color w:val="494945"/>
          <w:spacing w:val="-9"/>
        </w:rPr>
        <w:t xml:space="preserve"> </w:t>
      </w:r>
      <w:r>
        <w:rPr>
          <w:color w:val="494945"/>
          <w:spacing w:val="-2"/>
          <w:w w:val="90"/>
        </w:rPr>
        <w:t>Diagram</w:t>
      </w:r>
    </w:p>
    <w:p>
      <w:pPr>
        <w:pStyle w:val="15"/>
        <w:spacing w:before="267"/>
        <w:ind w:left="345"/>
      </w:pPr>
      <w:r>
        <w:rPr>
          <w:color w:val="494945"/>
          <w:w w:val="95"/>
        </w:rPr>
        <w:t>Database</w:t>
      </w:r>
      <w:r>
        <w:rPr>
          <w:color w:val="494945"/>
          <w:spacing w:val="20"/>
        </w:rPr>
        <w:t xml:space="preserve"> </w:t>
      </w:r>
      <w:r>
        <w:rPr>
          <w:color w:val="494945"/>
          <w:w w:val="95"/>
        </w:rPr>
        <w:t>schema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8"/>
        </w:rPr>
        <w:t xml:space="preserve"> </w:t>
      </w:r>
      <w:r>
        <w:rPr>
          <w:color w:val="494945"/>
          <w:spacing w:val="-2"/>
          <w:w w:val="95"/>
        </w:rPr>
        <w:t>relationships</w:t>
      </w:r>
    </w:p>
    <w:p>
      <w:pPr>
        <w:spacing w:before="120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06</w:t>
      </w:r>
    </w:p>
    <w:p>
      <w:pPr>
        <w:pStyle w:val="15"/>
        <w:spacing w:before="2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19" name="Combination 19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" name="Combination 20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1" name="Rectangle 21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2" o:spid="_x0000_s22" coordorigin="6101,7555" coordsize="5052,39" style="width:252.6pt;&#10;height:1.95pt;">
                <v:rect type="#_x0000_t1" id="Rectangle 23" o:spid="_x0000_s23" style="position:absolute;&#10;left:6101;&#10;top:7555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9"/>
      </w:pPr>
      <w:r>
        <w:rPr>
          <w:color w:val="494945"/>
          <w:w w:val="85"/>
        </w:rPr>
        <w:t>Security</w:t>
      </w:r>
      <w:r>
        <w:rPr>
          <w:color w:val="494945"/>
          <w:spacing w:val="19"/>
        </w:rPr>
        <w:t xml:space="preserve"> </w:t>
      </w:r>
      <w:r>
        <w:rPr>
          <w:color w:val="494945"/>
          <w:w w:val="85"/>
        </w:rPr>
        <w:t>&amp;</w:t>
      </w:r>
      <w:r>
        <w:rPr>
          <w:color w:val="494945"/>
          <w:spacing w:val="-5"/>
        </w:rPr>
        <w:t xml:space="preserve"> </w:t>
      </w:r>
      <w:r>
        <w:rPr>
          <w:color w:val="494945"/>
          <w:spacing w:val="-2"/>
          <w:w w:val="85"/>
        </w:rPr>
        <w:t>Authentication</w:t>
      </w:r>
    </w:p>
    <w:p>
      <w:pPr>
        <w:pStyle w:val="15"/>
        <w:spacing w:before="267" w:line="324" w:lineRule="auto"/>
        <w:ind w:left="345" w:right="338"/>
      </w:pPr>
      <w:r>
        <w:rPr>
          <w:color w:val="494945"/>
        </w:rPr>
        <w:t>JWT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implementation 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 xml:space="preserve">security </w:t>
      </w:r>
      <w:r>
        <w:rPr>
          <w:color w:val="494945"/>
          <w:spacing w:val="-2"/>
        </w:rPr>
        <w:t>measures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769" w:equalWidth="0">
            <w:col w:w="4558" w:space="769"/>
            <w:col w:w="5753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253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83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377190</wp:posOffset>
                </wp:positionV>
                <wp:extent cx="3208020" cy="24129"/>
                <wp:effectExtent l="0" t="0" r="0" b="0"/>
                <wp:wrapNone/>
                <wp:docPr id="24" name="Rectangle 2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29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5" o:spid="_x0000_s25" fillcolor="#282823" stroked="f" strokeweight="1.0pt" style="position:absolute;&#10;margin-left:38.3pt;&#10;margin-top:29.7pt;&#10;width:252.6pt;&#10;height:1.8999993pt;&#10;z-index:83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07</w:t>
      </w:r>
    </w:p>
    <w:p>
      <w:pPr>
        <w:pStyle w:val="2"/>
        <w:spacing w:before="222"/>
      </w:pP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</w:rPr>
        <w:t>Design</w:t>
      </w:r>
    </w:p>
    <w:p>
      <w:pPr>
        <w:pStyle w:val="15"/>
        <w:spacing w:before="268"/>
        <w:ind w:left="345"/>
      </w:pPr>
      <w:r>
        <w:rPr>
          <w:color w:val="494945"/>
        </w:rPr>
        <w:t>Endpoint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>documentation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2"/>
        </w:rPr>
        <w:t>examples</w:t>
      </w:r>
    </w:p>
    <w:p>
      <w:pPr>
        <w:spacing w:before="253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08</w:t>
      </w:r>
    </w:p>
    <w:p>
      <w:pPr>
        <w:pStyle w:val="15"/>
        <w:spacing w:before="1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26" name="Combination 2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7" name="Combination 27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8" name="Rectangle 28"/>
                        <wps:cNvSpPr/>
                        <wps:spPr>
                          <a:xfrm rot="0">
                            <a:off x="0" y="-1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29" o:spid="_x0000_s29" coordorigin="6102,9910" coordsize="5052,39" style="width:252.6pt;&#10;height:1.95pt;">
                <v:rect type="#_x0000_t1" id="Rectangle 30" o:spid="_x0000_s30" style="position:absolute;&#10;left:6102;&#10;top:9910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49"/>
      </w:pPr>
      <w:r>
        <w:rPr>
          <w:color w:val="494945"/>
          <w:w w:val="85"/>
        </w:rPr>
        <w:t>Implementation</w:t>
      </w:r>
      <w:r>
        <w:rPr>
          <w:color w:val="494945"/>
          <w:spacing w:val="14"/>
        </w:rPr>
        <w:t xml:space="preserve"> </w:t>
      </w:r>
      <w:r>
        <w:rPr>
          <w:color w:val="494945"/>
          <w:spacing w:val="-2"/>
          <w:w w:val="95"/>
        </w:rPr>
        <w:t>Summary</w:t>
      </w:r>
    </w:p>
    <w:p>
      <w:pPr>
        <w:pStyle w:val="15"/>
        <w:spacing w:before="268"/>
        <w:ind w:left="345"/>
      </w:pPr>
      <w:r>
        <w:rPr>
          <w:color w:val="494945"/>
        </w:rPr>
        <w:t>Key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files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their</w:t>
      </w:r>
      <w:r>
        <w:rPr>
          <w:color w:val="494945"/>
          <w:spacing w:val="-8"/>
        </w:rPr>
        <w:t xml:space="preserve"> </w:t>
      </w:r>
      <w:r>
        <w:rPr>
          <w:color w:val="494945"/>
          <w:spacing w:val="-2"/>
        </w:rPr>
        <w:t>responsibilities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315" w:equalWidth="0">
            <w:col w:w="5013" w:space="315"/>
            <w:col w:w="5752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spacing w:before="8"/>
        <w:rPr>
          <w:sz w:val="20"/>
        </w:rPr>
      </w:pP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5"/>
        <w:spacing w:before="121"/>
        <w:ind w:left="345"/>
        <w:rPr>
          <w:rFonts w:ascii="Franklin Gothic Book" w:hAnsi="Franklin Gothic Book"/>
        </w:rPr>
      </w:pPr>
      <w:r>
        <mc:AlternateContent>
          <mc:Choice Requires="wps">
            <w:drawing>
              <wp:anchor distT="0" distB="0" distL="114300" distR="114300" simplePos="0" relativeHeight="3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31" name="Rectangle 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32" o:spid="_x0000_s32" fillcolor="#EEEBE6" stroked="f" strokeweight="1.0pt" style="position:absolute;&#10;margin-left:0.0pt;&#10;margin-top:0.0pt;&#10;width:595.45pt;&#10;height:841.7pt;&#10;z-index:-52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4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33" name="Combination 3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4" name="Combination 34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36" name="Image 36">
                            <a:hlinkClick r:id="rId3"/>
                          </pic:cNvPr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7" name="Rectangle 37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9" o:spid="_x0000_s39" coordorigin="9015,15823" coordsize="2895,936" style="position:absolute;&#10;margin-left:450.8pt;&#10;margin-top:791.1501pt;&#10;width:144.75pt;&#10;height:46.800037pt;&#10;z-index:84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40" o:spid="_x0000_s40" style="position:absolute;&#10;left:9088;&#10;top:16077;&#10;width:2712;&#10;height:648;" filled="f" stroked="f" strokeweight="1.0pt" href="https://gamma.app/?utm_source=made-with-gamma">
                  <v:imagedata r:id="rId4" o:title="7068044451772991588422"/>
                  <o:lock aspectratio="t"/>
                  <v:stroke color="#000000"/>
                </v:shape>
                <v:rect type="#_x0000_t1" id="Rectangle 41" o:spid="_x0000_s41" style="position:absolute;&#10;left:9015;&#10;top:15823;&#10;width:2894;&#10;height:936;" fillcolor="#EEEBE6" stroked="f" strokeweight="1.0pt">
                  <v:stroke color="#000000"/>
                </v:rect>
                <v:rect type="#_x0000_t1" id="Rectangle 42" o:spid="_x0000_s42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85" behindDoc="0" locked="0" layoutInCell="1" hidden="0" allowOverlap="1">
                <wp:simplePos x="0" y="0"/>
                <wp:positionH relativeFrom="page">
                  <wp:posOffset>486410</wp:posOffset>
                </wp:positionH>
                <wp:positionV relativeFrom="paragraph">
                  <wp:posOffset>293370</wp:posOffset>
                </wp:positionV>
                <wp:extent cx="3208020" cy="24130"/>
                <wp:effectExtent l="0" t="0" r="0" b="0"/>
                <wp:wrapNone/>
                <wp:docPr id="43" name="Rectangle 4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208020" cy="24130"/>
                        </a:xfrm>
                        <a:prstGeom prst="rect"/>
                        <a:solidFill>
                          <a:srgbClr val="282823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44" o:spid="_x0000_s44" fillcolor="#282823" stroked="f" strokeweight="1.0pt" style="position:absolute;&#10;margin-left:38.3pt;&#10;margin-top:23.1pt;&#10;width:252.6pt;&#10;height:1.9000007pt;&#10;z-index:85;&#10;mso-position-horizontal:absolute;&#10;mso-position-horizontal-relative:page;&#10;mso-position-vertical:absolute;">
                <v:stroke color="#000000"/>
              </v:rect>
            </w:pict>
          </mc:Fallback>
        </mc:AlternateContent>
      </w:r>
      <w:r>
        <w:rPr>
          <w:rFonts w:ascii="Franklin Gothic Book" w:hAnsi="Franklin Gothic Book"/>
          <w:color w:val="494945"/>
          <w:spacing w:val="-5"/>
        </w:rPr>
        <w:t>09</w:t>
      </w:r>
    </w:p>
    <w:p>
      <w:pPr>
        <w:pStyle w:val="2"/>
        <w:spacing w:before="222"/>
      </w:pPr>
      <w:r>
        <w:rPr>
          <w:color w:val="494945"/>
          <w:w w:val="90"/>
        </w:rPr>
        <w:t>Setup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0"/>
        </w:rPr>
        <w:t>Results</w:t>
      </w:r>
    </w:p>
    <w:p>
      <w:pPr>
        <w:pStyle w:val="15"/>
        <w:spacing w:before="267"/>
        <w:ind w:left="345"/>
      </w:pPr>
      <w:r>
        <w:rPr>
          <w:color w:val="494945"/>
          <w:w w:val="95"/>
        </w:rPr>
        <w:t>Installation</w:t>
      </w:r>
      <w:r>
        <w:rPr>
          <w:color w:val="494945"/>
          <w:spacing w:val="7"/>
        </w:rPr>
        <w:t xml:space="preserve"> </w:t>
      </w:r>
      <w:r>
        <w:rPr>
          <w:color w:val="494945"/>
          <w:w w:val="95"/>
        </w:rPr>
        <w:t>guide</w:t>
      </w:r>
      <w:r>
        <w:rPr>
          <w:color w:val="494945"/>
          <w:spacing w:val="11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2"/>
        </w:rPr>
        <w:t xml:space="preserve"> </w:t>
      </w:r>
      <w:r>
        <w:rPr>
          <w:color w:val="494945"/>
          <w:spacing w:val="-2"/>
          <w:w w:val="95"/>
        </w:rPr>
        <w:t>screenshots</w:t>
      </w:r>
    </w:p>
    <w:p>
      <w:pPr>
        <w:spacing w:before="121"/>
        <w:ind w:left="345"/>
        <w:rPr>
          <w:rFonts w:ascii="Franklin Gothic Book" w:hAnsi="Franklin Gothic Book"/>
          <w:sz w:val="27"/>
        </w:rPr>
      </w:pPr>
      <w:r>
        <w:br w:type="column"/>
      </w:r>
      <w:r>
        <w:rPr>
          <w:rFonts w:ascii="Franklin Gothic Book" w:hAnsi="Franklin Gothic Book"/>
          <w:color w:val="494945"/>
          <w:spacing w:val="-5"/>
          <w:sz w:val="27"/>
        </w:rPr>
        <w:t>10</w:t>
      </w:r>
    </w:p>
    <w:p>
      <w:pPr>
        <w:pStyle w:val="15"/>
        <w:rPr>
          <w:rFonts w:ascii="Franklin Gothic Book" w:hAnsi="Franklin Gothic Book"/>
          <w:sz w:val="3"/>
        </w:rPr>
      </w:pPr>
    </w:p>
    <w:p>
      <w:pPr>
        <w:pStyle w:val="15"/>
        <w:spacing w:line="38" w:lineRule="exact"/>
        <w:ind w:left="344"/>
        <w:rPr>
          <w:rFonts w:ascii="Franklin Gothic Book" w:hAnsi="Franklin Gothic Book"/>
          <w:sz w:val="3"/>
        </w:rPr>
      </w:pPr>
      <w:r>
        <w:rPr>
          <w:rFonts w:ascii="Franklin Gothic Book" w:hAnsi="Franklin Gothic Book"/>
          <w:sz w:val="3"/>
        </w:rPr>
        <mc:AlternateContent>
          <mc:Choice Requires="wps">
            <w:drawing>
              <wp:inline distT="0" distB="0" distL="114298" distR="114298">
                <wp:extent cx="3208020" cy="24765"/>
                <wp:effectExtent l="0" t="0" r="0" b="0"/>
                <wp:docPr id="45" name="Combination 4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46" name="Combination 46"/>
                      <wpg:cNvGrpSpPr/>
                      <wpg:grpSpPr>
                        <a:xfrm rot="0">
                          <a:off x="0" y="0"/>
                          <a:ext cx="3208020" cy="24765"/>
                          <a:chOff x="0" y="0"/>
                          <a:chExt cx="3208020" cy="24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47" name="Rectangle 47"/>
                        <wps:cNvSpPr/>
                        <wps:spPr>
                          <a:xfrm rot="0">
                            <a:off x="0" y="0"/>
                            <a:ext cx="3208020" cy="24765"/>
                          </a:xfrm>
                          <a:prstGeom prst="rect"/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48" o:spid="_x0000_s48" coordorigin="6100,12285" coordsize="5052,39" style="width:252.6pt;&#10;height:1.95pt;">
                <v:rect type="#_x0000_t1" id="Rectangle 49" o:spid="_x0000_s49" style="position:absolute;&#10;left:6100;&#10;top:12285;&#10;width:5052;&#10;height:38;" fillcolor="#282823" stroked="f" strokeweight="1.0pt">
                  <v:stroke color="#000000"/>
                </v:rect>
                <w10:anchorLock/>
              </v:group>
            </w:pict>
          </mc:Fallback>
        </mc:AlternateContent>
      </w:r>
    </w:p>
    <w:p>
      <w:pPr>
        <w:pStyle w:val="2"/>
        <w:spacing w:before="150"/>
      </w:pPr>
      <w:r>
        <w:rPr>
          <w:color w:val="494945"/>
          <w:w w:val="90"/>
        </w:rPr>
        <w:t>Conclusion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&amp;</w:t>
      </w:r>
      <w:r>
        <w:rPr>
          <w:color w:val="494945"/>
          <w:spacing w:val="-8"/>
          <w:w w:val="90"/>
        </w:rPr>
        <w:t xml:space="preserve"> </w:t>
      </w:r>
      <w:r>
        <w:rPr>
          <w:color w:val="494945"/>
          <w:w w:val="90"/>
        </w:rPr>
        <w:t>Future</w:t>
      </w:r>
      <w:r>
        <w:rPr>
          <w:color w:val="494945"/>
          <w:spacing w:val="-7"/>
          <w:w w:val="90"/>
        </w:rPr>
        <w:t xml:space="preserve"> </w:t>
      </w:r>
      <w:r>
        <w:rPr>
          <w:color w:val="494945"/>
          <w:spacing w:val="-4"/>
          <w:w w:val="90"/>
        </w:rPr>
        <w:t>Work</w:t>
      </w:r>
    </w:p>
    <w:p>
      <w:pPr>
        <w:pStyle w:val="15"/>
        <w:spacing w:before="267"/>
        <w:ind w:left="345"/>
      </w:pPr>
      <w:r>
        <w:rPr>
          <w:color w:val="494945"/>
          <w:w w:val="95"/>
        </w:rPr>
        <w:t>Lessons</w:t>
      </w:r>
      <w:r>
        <w:rPr>
          <w:color w:val="494945"/>
          <w:spacing w:val="16"/>
        </w:rPr>
        <w:t xml:space="preserve"> </w:t>
      </w:r>
      <w:r>
        <w:rPr>
          <w:color w:val="494945"/>
          <w:w w:val="95"/>
        </w:rPr>
        <w:t>learned</w:t>
      </w:r>
      <w:r>
        <w:rPr>
          <w:color w:val="494945"/>
          <w:spacing w:val="19"/>
        </w:rPr>
        <w:t xml:space="preserve"> </w:t>
      </w:r>
      <w:r>
        <w:rPr>
          <w:color w:val="494945"/>
          <w:w w:val="95"/>
        </w:rPr>
        <w:t>and</w:t>
      </w:r>
      <w:r>
        <w:rPr>
          <w:color w:val="494945"/>
          <w:spacing w:val="10"/>
        </w:rPr>
        <w:t xml:space="preserve"> </w:t>
      </w:r>
      <w:r>
        <w:rPr>
          <w:color w:val="494945"/>
          <w:w w:val="95"/>
        </w:rPr>
        <w:t>roadmap</w:t>
      </w:r>
      <w:r>
        <w:rPr>
          <w:color w:val="494945"/>
          <w:spacing w:val="22"/>
        </w:rPr>
        <w:t xml:space="preserve"> </w:t>
      </w:r>
      <w:r>
        <w:rPr>
          <w:color w:val="494945"/>
          <w:spacing w:val="-4"/>
          <w:w w:val="95"/>
        </w:rPr>
        <w:t>ahead</w:t>
      </w:r>
    </w:p>
    <w:p>
      <w:pPr>
        <w:sectPr>
          <w:type w:val="continuous"/>
          <w:pgSz w:w="11920" w:h="16840"/>
          <w:pgMar w:top="580" w:right="420" w:bottom="280" w:left="420" w:header="720" w:footer="720" w:gutter="0"/>
          <w:cols w:num="2" w:space="929" w:equalWidth="0">
            <w:col w:w="4398" w:space="929"/>
            <w:col w:w="5753"/>
          </w:cols>
          <w:docGrid w:linePitch="312" w:charSpace="0"/>
        </w:sectPr>
      </w:pPr>
    </w:p>
    <w:p>
      <w:pPr>
        <w:pStyle w:val="1"/>
      </w:pPr>
      <w:r>
        <mc:AlternateContent>
          <mc:Choice Requires="wps">
            <w:drawing>
              <wp:anchor distT="0" distB="0" distL="114300" distR="114300" simplePos="0" relativeHeight="4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50" name="Rectangle 5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51" o:spid="_x0000_s51" fillcolor="#EEEBE6" stroked="f" strokeweight="1.0pt" style="position:absolute;&#10;margin-left:0.0pt;&#10;margin-top:0.0pt;&#10;width:595.45pt;&#10;height:841.7pt;&#10;z-index:-51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86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52" name="Combination 5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53" name="Combination 53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55" name="Image 55">
                            <a:hlinkClick r:id="rId6"/>
                          </pic:cNvPr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56" name="Rectangle 56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58" o:spid="_x0000_s58" coordorigin="9015,15823" coordsize="2895,936" style="position:absolute;&#10;margin-left:450.8pt;&#10;margin-top:791.1501pt;&#10;width:144.75pt;&#10;height:46.800037pt;&#10;z-index:8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59" o:spid="_x0000_s59" style="position:absolute;&#10;left:9088;&#10;top:16077;&#10;width:2712;&#10;height:648;" filled="f" stroked="f" strokeweight="1.0pt" href="https://gamma.app/?utm_source=made-with-gamma">
                  <v:imagedata r:id="rId7" o:title="6668744891772991588435"/>
                  <o:lock aspectratio="t"/>
                  <v:stroke color="#000000"/>
                </v:shape>
                <v:rect type="#_x0000_t1" id="Rectangle 60" o:spid="_x0000_s60" style="position:absolute;&#10;left:9015;&#10;top:15823;&#10;width:2894;&#10;height:936;" fillcolor="#EEEBE6" stroked="f" strokeweight="1.0pt">
                  <v:stroke color="#000000"/>
                </v:rect>
                <v:rect type="#_x0000_t1" id="Rectangle 61" o:spid="_x0000_s61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color w:val="282823"/>
          <w:spacing w:val="-2"/>
          <w:w w:val="95"/>
        </w:rPr>
        <w:t>Abstract</w:t>
      </w:r>
    </w:p>
    <w:p>
      <w:pPr>
        <w:pStyle w:val="15"/>
        <w:spacing w:before="11"/>
        <w:rPr>
          <w:b/>
          <w:sz w:val="64"/>
        </w:rPr>
      </w:pPr>
    </w:p>
    <w:p>
      <w:pPr>
        <w:pStyle w:val="15"/>
        <w:spacing w:line="324" w:lineRule="auto"/>
        <w:ind w:left="345" w:right="4897"/>
      </w:pPr>
      <w:r>
        <mc:AlternateContent>
          <mc:Choice Requires="wps">
            <w:drawing>
              <wp:anchor distT="0" distB="0" distL="114298" distR="114298" simplePos="0" relativeHeight="87" behindDoc="0" locked="0" layoutInCell="1" hidden="0" allowOverlap="1">
                <wp:simplePos x="0" y="0"/>
                <wp:positionH relativeFrom="page">
                  <wp:posOffset>4573270</wp:posOffset>
                </wp:positionH>
                <wp:positionV relativeFrom="paragraph">
                  <wp:posOffset>-195580</wp:posOffset>
                </wp:positionV>
                <wp:extent cx="2632075" cy="8115300"/>
                <wp:effectExtent l="0" t="0" r="0" b="0"/>
                <wp:wrapNone/>
                <wp:docPr id="62" name="Combination 6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63" name="Combination 63"/>
                      <wpg:cNvGrpSpPr/>
                      <wpg:grpSpPr>
                        <a:xfrm rot="0">
                          <a:off x="0" y="0"/>
                          <a:ext cx="2632075" cy="8115300"/>
                          <a:chOff x="0" y="0"/>
                          <a:chExt cx="2632075" cy="81153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64" name="曲线 64"/>
                        <wps:cNvSpPr/>
                        <wps:spPr>
                          <a:xfrm rot="0">
                            <a:off x="0" y="0"/>
                            <a:ext cx="2632075" cy="811530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86" y="0"/>
                                </a:moveTo>
                                <a:lnTo>
                                  <a:pt x="213" y="0"/>
                                </a:lnTo>
                                <a:lnTo>
                                  <a:pt x="130" y="5"/>
                                </a:lnTo>
                                <a:lnTo>
                                  <a:pt x="62" y="20"/>
                                </a:lnTo>
                                <a:lnTo>
                                  <a:pt x="20" y="42"/>
                                </a:lnTo>
                                <a:lnTo>
                                  <a:pt x="0" y="69"/>
                                </a:lnTo>
                                <a:lnTo>
                                  <a:pt x="0" y="21530"/>
                                </a:lnTo>
                                <a:lnTo>
                                  <a:pt x="20" y="21557"/>
                                </a:lnTo>
                                <a:lnTo>
                                  <a:pt x="62" y="21579"/>
                                </a:lnTo>
                                <a:lnTo>
                                  <a:pt x="130" y="21594"/>
                                </a:lnTo>
                                <a:lnTo>
                                  <a:pt x="213" y="21600"/>
                                </a:lnTo>
                                <a:lnTo>
                                  <a:pt x="21386" y="21600"/>
                                </a:lnTo>
                                <a:lnTo>
                                  <a:pt x="21469" y="21594"/>
                                </a:lnTo>
                                <a:lnTo>
                                  <a:pt x="21537" y="21579"/>
                                </a:lnTo>
                                <a:lnTo>
                                  <a:pt x="21584" y="21557"/>
                                </a:lnTo>
                                <a:lnTo>
                                  <a:pt x="21600" y="21530"/>
                                </a:lnTo>
                                <a:lnTo>
                                  <a:pt x="21600" y="69"/>
                                </a:lnTo>
                                <a:lnTo>
                                  <a:pt x="21584" y="42"/>
                                </a:lnTo>
                                <a:lnTo>
                                  <a:pt x="21537" y="20"/>
                                </a:lnTo>
                                <a:lnTo>
                                  <a:pt x="21469" y="5"/>
                                </a:lnTo>
                                <a:lnTo>
                                  <a:pt x="213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BD7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5"/>
                        <wps:cNvSpPr/>
                        <wps:spPr>
                          <a:xfrm rot="0">
                            <a:off x="0" y="0"/>
                            <a:ext cx="2632075" cy="81153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66">
                          <w:txbxContent>
                            <w:p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282823"/>
                                  <w:w w:val="90"/>
                                  <w:sz w:val="34"/>
                                </w:rPr>
                                <w:t>Key</w:t>
                              </w:r>
                              <w:r>
                                <w:rPr>
                                  <w:b/>
                                  <w:color w:val="282823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282823"/>
                                  <w:spacing w:val="-2"/>
                                  <w:sz w:val="34"/>
                                </w:rPr>
                                <w:t>Features</w:t>
                              </w:r>
                            </w:p>
                            <w:p>
                              <w:pPr>
                                <w:spacing w:before="2"/>
                                <w:rPr>
                                  <w:b/>
                                  <w:sz w:val="31"/>
                                </w:rPr>
                              </w:pP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4" w:lineRule="auto"/>
                                <w:ind w:right="1604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7"/>
                                </w:rPr>
                                <w:t>JWT-based authentication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6" w:lineRule="auto"/>
                                <w:ind w:right="92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w w:val="104"/>
                                  <w:sz w:val="27"/>
                                </w:rPr>
                                <w:t>User-isolated</w:t>
                              </w:r>
                              <w:r>
                                <w:rPr>
                                  <w:spacing w:val="-30"/>
                                  <w:w w:val="10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04"/>
                                  <w:sz w:val="27"/>
                                </w:rPr>
                                <w:t>CRUD operations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line="320" w:lineRule="exact"/>
                                <w:ind w:left="813"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w w:val="95"/>
                                  <w:sz w:val="27"/>
                                </w:rPr>
                                <w:t>Search</w:t>
                              </w:r>
                              <w:r>
                                <w:rPr>
                                  <w:spacing w:val="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w w:val="9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spacing w:val="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7"/>
                                </w:rPr>
                                <w:t>pagination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2"/>
                                <w:ind w:left="813"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Secure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password</w:t>
                              </w:r>
                              <w:r>
                                <w:rPr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hashing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813"/>
                                  <w:tab w:val="left" w:pos="814"/>
                                </w:tabs>
                                <w:spacing w:before="116"/>
                                <w:ind w:left="813" w:hanging="541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sz w:val="27"/>
                                </w:rPr>
                                <w:t>RESTful</w:t>
                              </w:r>
                              <w:r>
                                <w:rPr>
                                  <w:spacing w:val="-2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z w:val="27"/>
                                </w:rPr>
                                <w:t>API</w:t>
                              </w:r>
                              <w:r>
                                <w:rPr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7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67" o:spid="_x0000_s67" coordorigin="7202,2210" coordsize="4145,12780" style="position:absolute;&#10;margin-left:360.1pt;&#10;margin-top:-15.4pt;&#10;width:207.25002pt;&#10;height:639.0pt;&#10;z-index:87;&#10;mso-position-horizontal:absolute;&#10;mso-position-horizontal-relative:page;&#10;mso-position-vertical:absolute;&#10;mso-wrap-distance-left:8.999863pt;&#10;mso-wrap-distance-right:8.999863pt;">
                <v:shape type="#_x0000_t0" id="曲线 68" o:spid="_x0000_s68" coordsize="4145,12780" path="m4103,l40,l24,2l12,12l3,24l,40l,12739l3,12755l12,12768l24,12776l40,12780l4103,12780l4120,12776l4132,12768l4141,12755l4145,12739l4145,40l4141,24l4132,12l4120,2l4103,l4103,xe" style="position:absolute;&#10;left:7202;&#10;top:2210;&#10;width:4145;&#10;height:12780;" fillcolor="#FF6BD7" stroked="f" strokeweight="1.0pt">
                  <v:stroke color="#000000"/>
                </v:shape>
                <v:shape type="#_x0000_t202" id="Text box 69" o:spid="_x0000_s69" style="position:absolute;&#10;left:7202;&#10;top:2210;&#10;width:4145;&#10;height:12780;&#10;mso-wrap-style:square;" filled="f" stroked="f" strokeweight="1.0pt">
                  <v:textbox id="850" inset="0mm,0mm,0mm,0mm" o:insetmode="custom" style="layout-flow:horizontal;&#10;v-text-anchor:top;">
                    <w:txbxContent>
                      <w:p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282823"/>
                            <w:w w:val="90"/>
                            <w:sz w:val="34"/>
                          </w:rPr>
                          <w:t>Key</w:t>
                        </w:r>
                        <w:r>
                          <w:rPr>
                            <w:b/>
                            <w:color w:val="282823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282823"/>
                            <w:spacing w:val="-2"/>
                            <w:sz w:val="34"/>
                          </w:rPr>
                          <w:t>Features</w:t>
                        </w:r>
                      </w:p>
                      <w:p>
                        <w:pPr>
                          <w:spacing w:before="2"/>
                          <w:rPr>
                            <w:b/>
                            <w:sz w:val="31"/>
                          </w:rPr>
                        </w:pP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4" w:lineRule="auto"/>
                          <w:ind w:right="1604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sz w:val="27"/>
                          </w:rPr>
                          <w:t>JWT-based authentication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6" w:lineRule="auto"/>
                          <w:ind w:right="926"/>
                          <w:rPr>
                            <w:sz w:val="27"/>
                          </w:rPr>
                        </w:pPr>
                        <w:r>
                          <w:rPr>
                            <w:spacing w:val="-2"/>
                            <w:w w:val="104"/>
                            <w:sz w:val="27"/>
                          </w:rPr>
                          <w:t>User-isolated</w:t>
                        </w:r>
                        <w:r>
                          <w:rPr>
                            <w:spacing w:val="-30"/>
                            <w:w w:val="104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04"/>
                            <w:sz w:val="27"/>
                          </w:rPr>
                          <w:t>CRUD operations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line="320" w:lineRule="exact"/>
                          <w:ind w:left="813" w:hanging="541"/>
                          <w:rPr>
                            <w:sz w:val="27"/>
                          </w:rPr>
                        </w:pPr>
                        <w:r>
                          <w:rPr>
                            <w:w w:val="95"/>
                            <w:sz w:val="27"/>
                          </w:rPr>
                          <w:t>Search</w:t>
                        </w:r>
                        <w:r>
                          <w:rPr>
                            <w:spacing w:val="12"/>
                            <w:sz w:val="27"/>
                          </w:rPr>
                          <w:t xml:space="preserve"> </w:t>
                        </w:r>
                        <w:r>
                          <w:rPr>
                            <w:w w:val="95"/>
                            <w:sz w:val="27"/>
                          </w:rPr>
                          <w:t>and</w:t>
                        </w:r>
                        <w:r>
                          <w:rPr>
                            <w:spacing w:val="6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95"/>
                            <w:sz w:val="27"/>
                          </w:rPr>
                          <w:t>pagination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2"/>
                          <w:ind w:left="813"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Secure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password</w:t>
                        </w:r>
                        <w:r>
                          <w:rPr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hashing</w:t>
                        </w:r>
                      </w:p>
                      <w:p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813"/>
                            <w:tab w:val="left" w:pos="814"/>
                          </w:tabs>
                          <w:spacing w:before="116"/>
                          <w:ind w:left="813" w:hanging="541"/>
                          <w:rPr>
                            <w:sz w:val="27"/>
                          </w:rPr>
                        </w:pPr>
                        <w:r>
                          <w:rPr>
                            <w:sz w:val="27"/>
                          </w:rPr>
                          <w:t>RESTful</w:t>
                        </w:r>
                        <w:r>
                          <w:rPr>
                            <w:spacing w:val="-26"/>
                            <w:sz w:val="27"/>
                          </w:rPr>
                          <w:t xml:space="preserve"> </w:t>
                        </w:r>
                        <w:r>
                          <w:rPr>
                            <w:sz w:val="27"/>
                          </w:rPr>
                          <w:t>API</w:t>
                        </w:r>
                        <w:r>
                          <w:rPr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7"/>
                          </w:rPr>
                          <w:t>design</w:t>
                        </w:r>
                      </w:p>
                    </w:txbxContent>
                  </v:textbox>
                  <v:stroke color="#000000"/>
                </v:shape>
              </v:group>
            </w:pict>
          </mc:Fallback>
        </mc:AlternateContent>
      </w:r>
      <w:r>
        <w:rPr>
          <w:color w:val="494945"/>
        </w:rPr>
        <w:t>This project presents a secure, user-centric product inventory management system built on the MERN stack (MongoDB, Express.js, React, Node.js) with JWT-based authentication. The application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addresses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8"/>
        </w:rPr>
        <w:t xml:space="preserve"> </w:t>
      </w:r>
      <w:r>
        <w:rPr>
          <w:color w:val="494945"/>
        </w:rPr>
        <w:t>critical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gap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in</w:t>
      </w:r>
      <w:r>
        <w:rPr>
          <w:color w:val="494945"/>
          <w:spacing w:val="-19"/>
        </w:rPr>
        <w:t xml:space="preserve"> </w:t>
      </w:r>
      <w:r>
        <w:rPr>
          <w:color w:val="494945"/>
        </w:rPr>
        <w:t>the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market: small businesses and individual entrepreneurs need a simple, secure, and centralized tool to manage their inventory, yet many existing solutions are either too complex, expensive, or lack proper data isolation.</w:t>
      </w:r>
    </w:p>
    <w:p>
      <w:pPr>
        <w:pStyle w:val="15"/>
        <w:spacing w:before="216" w:line="324" w:lineRule="auto"/>
        <w:ind w:left="345" w:right="4776"/>
      </w:pPr>
      <w:r>
        <w:rPr>
          <w:color w:val="494945"/>
        </w:rPr>
        <w:t>Our system implements robust JWT authentication with bcrypt-salted password hashing, ensuring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user credentials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remain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secure. Each user maintains isolated access to their own inventory data through MongoDB document-level ownership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(storing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3"/>
        </w:rPr>
        <w:t xml:space="preserve"> </w:t>
      </w:r>
      <w:r>
        <w:rPr>
          <w:color w:val="494945"/>
        </w:rPr>
        <w:t>each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product).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The API exposes full CRUD operations with search functionality, pagination, and strict route protection via middleware.</w:t>
      </w:r>
    </w:p>
    <w:p>
      <w:pPr>
        <w:pStyle w:val="15"/>
        <w:spacing w:before="219" w:line="324" w:lineRule="auto"/>
        <w:ind w:left="345" w:right="4897"/>
      </w:pPr>
      <w:r>
        <w:rPr>
          <w:color w:val="494945"/>
        </w:rPr>
        <w:t xml:space="preserve">Key outcomes include a production-ready RESTful API with clean, well-documented endpoints, secure token-based authentication </w:t>
      </w:r>
      <w:r>
        <w:rPr>
          <w:color w:val="494945"/>
          <w:spacing w:val="-2"/>
        </w:rPr>
        <w:t>with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~7-day</w:t>
      </w:r>
      <w:r>
        <w:rPr>
          <w:color w:val="494945"/>
          <w:spacing w:val="-15"/>
        </w:rPr>
        <w:t xml:space="preserve"> </w:t>
      </w:r>
      <w:r>
        <w:rPr>
          <w:color w:val="494945"/>
          <w:spacing w:val="-2"/>
        </w:rPr>
        <w:t>expiry,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>and</w:t>
      </w:r>
      <w:r>
        <w:rPr>
          <w:color w:val="494945"/>
          <w:spacing w:val="-14"/>
        </w:rPr>
        <w:t xml:space="preserve"> </w:t>
      </w:r>
      <w:r>
        <w:rPr>
          <w:color w:val="494945"/>
          <w:spacing w:val="-2"/>
        </w:rPr>
        <w:t>scalable</w:t>
      </w:r>
      <w:r>
        <w:rPr>
          <w:color w:val="494945"/>
          <w:spacing w:val="-18"/>
        </w:rPr>
        <w:t xml:space="preserve"> </w:t>
      </w:r>
      <w:r>
        <w:rPr>
          <w:color w:val="494945"/>
          <w:spacing w:val="-2"/>
        </w:rPr>
        <w:t>data</w:t>
      </w:r>
      <w:r>
        <w:rPr>
          <w:color w:val="494945"/>
          <w:spacing w:val="-11"/>
        </w:rPr>
        <w:t xml:space="preserve"> </w:t>
      </w:r>
      <w:r>
        <w:rPr>
          <w:color w:val="494945"/>
          <w:spacing w:val="-2"/>
        </w:rPr>
        <w:t xml:space="preserve">modeling </w:t>
      </w:r>
      <w:r>
        <w:rPr>
          <w:color w:val="494945"/>
        </w:rPr>
        <w:t>that supports future enhancements. The architecture is designed for extensibility, with clear separation of concerns between routes, controllers, middleware, and models.</w:t>
      </w:r>
    </w:p>
    <w:p>
      <w:pPr>
        <w:spacing w:line="324" w:lineRule="auto"/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pStyle w:val="1"/>
      </w:pPr>
      <w:r>
        <mc:AlternateContent>
          <mc:Choice Requires="wps">
            <w:drawing>
              <wp:anchor distT="0" distB="0" distL="114300" distR="114300" simplePos="0" relativeHeight="5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70" name="Rectangle 7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71" o:spid="_x0000_s71" fillcolor="#EEEBE6" stroked="f" strokeweight="1.0pt" style="position:absolute;&#10;margin-left:0.0pt;&#10;margin-top:0.0pt;&#10;width:595.45pt;&#10;height:841.7pt;&#10;z-index:-50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0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72" name="Combination 7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73" name="Combination 73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75" name="Image 75">
                            <a:hlinkClick r:id="rId9"/>
                          </pic:cNvPr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76" name="Rectangle 76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78" o:spid="_x0000_s78" coordorigin="9015,15823" coordsize="2895,936" style="position:absolute;&#10;margin-left:450.8pt;&#10;margin-top:791.1501pt;&#10;width:144.75pt;&#10;height:46.800037pt;&#10;z-index:90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79" o:spid="_x0000_s79" style="position:absolute;&#10;left:9088;&#10;top:16077;&#10;width:2712;&#10;height:648;" filled="f" stroked="f" strokeweight="1.0pt" href="https://gamma.app/?utm_source=made-with-gamma">
                  <v:imagedata r:id="rId10" o:title="2315239081772991588454"/>
                  <o:lock aspectratio="t"/>
                  <v:stroke color="#000000"/>
                </v:shape>
                <v:rect type="#_x0000_t1" id="Rectangle 80" o:spid="_x0000_s80" style="position:absolute;&#10;left:9015;&#10;top:15823;&#10;width:2894;&#10;height:936;" fillcolor="#EEEBE6" stroked="f" strokeweight="1.0pt">
                  <v:stroke color="#000000"/>
                </v:rect>
                <v:rect type="#_x0000_t1" id="Rectangle 81" o:spid="_x0000_s81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color w:val="282823"/>
          <w:w w:val="85"/>
        </w:rPr>
        <w:t>Problem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Statement</w:t>
      </w:r>
      <w:r>
        <w:rPr>
          <w:color w:val="282823"/>
          <w:spacing w:val="59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61"/>
        </w:rPr>
        <w:t xml:space="preserve"> </w:t>
      </w:r>
      <w:r>
        <w:rPr>
          <w:color w:val="282823"/>
          <w:spacing w:val="-2"/>
          <w:w w:val="85"/>
        </w:rPr>
        <w:t>Objectives</w:t>
      </w:r>
    </w:p>
    <w:p>
      <w:pPr>
        <w:pStyle w:val="15"/>
        <w:rPr>
          <w:b/>
          <w:sz w:val="20"/>
        </w:rPr>
      </w:pPr>
    </w:p>
    <w:p>
      <w:pPr>
        <w:pStyle w:val="15"/>
        <w:spacing w:before="5"/>
        <w:rPr>
          <w:b/>
          <w:sz w:val="17"/>
        </w:rPr>
      </w:pPr>
      <w:r>
        <mc:AlternateContent>
          <mc:Choice Requires="wps">
            <w:drawing>
              <wp:anchor distT="0" distB="0" distL="0" distR="0" simplePos="0" relativeHeight="88" behindDoc="1" locked="0" layoutInCell="1" hidden="0" allowOverlap="1">
                <wp:simplePos x="0" y="0"/>
                <wp:positionH relativeFrom="page">
                  <wp:posOffset>485775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82" name="Combination 8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83" name="Combination 83"/>
                      <wpg:cNvGrpSpPr/>
                      <wpg:grpSpPr>
                        <a:xfrm rot="0">
                          <a:off x="0" y="0"/>
                          <a:ext cx="3208020" cy="3496310"/>
                          <a:chOff x="0" y="0"/>
                          <a:chExt cx="3208020" cy="349631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84" name="曲线 84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24" y="0"/>
                                </a:moveTo>
                                <a:lnTo>
                                  <a:pt x="175" y="0"/>
                                </a:lnTo>
                                <a:lnTo>
                                  <a:pt x="106" y="11"/>
                                </a:lnTo>
                                <a:lnTo>
                                  <a:pt x="51" y="47"/>
                                </a:lnTo>
                                <a:lnTo>
                                  <a:pt x="12" y="98"/>
                                </a:lnTo>
                                <a:lnTo>
                                  <a:pt x="0" y="160"/>
                                </a:lnTo>
                                <a:lnTo>
                                  <a:pt x="0" y="21439"/>
                                </a:lnTo>
                                <a:lnTo>
                                  <a:pt x="12" y="21501"/>
                                </a:lnTo>
                                <a:lnTo>
                                  <a:pt x="51" y="21552"/>
                                </a:lnTo>
                                <a:lnTo>
                                  <a:pt x="106" y="21588"/>
                                </a:lnTo>
                                <a:lnTo>
                                  <a:pt x="175" y="21600"/>
                                </a:lnTo>
                                <a:lnTo>
                                  <a:pt x="21424" y="21600"/>
                                </a:lnTo>
                                <a:lnTo>
                                  <a:pt x="21493" y="21588"/>
                                </a:lnTo>
                                <a:lnTo>
                                  <a:pt x="21548" y="21552"/>
                                </a:lnTo>
                                <a:lnTo>
                                  <a:pt x="21582" y="21501"/>
                                </a:lnTo>
                                <a:lnTo>
                                  <a:pt x="21600" y="21439"/>
                                </a:lnTo>
                                <a:lnTo>
                                  <a:pt x="21600" y="160"/>
                                </a:lnTo>
                                <a:lnTo>
                                  <a:pt x="21582" y="98"/>
                                </a:lnTo>
                                <a:lnTo>
                                  <a:pt x="21548" y="47"/>
                                </a:lnTo>
                                <a:lnTo>
                                  <a:pt x="21493" y="11"/>
                                </a:lnTo>
                                <a:lnTo>
                                  <a:pt x="2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Text box 85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86">
                          <w:txbxContent>
                            <w:p>
                              <w:pPr>
                                <w:spacing w:before="248"/>
                                <w:ind w:left="272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4"/>
                                </w:rPr>
                                <w:t>The</w:t>
                              </w:r>
                              <w:r>
                                <w:rPr>
                                  <w:b/>
                                  <w:color w:val="494945"/>
                                  <w:spacing w:val="-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Problem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Small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businesses</w:t>
                              </w:r>
                              <w:r>
                                <w:rPr>
                                  <w:color w:val="494945"/>
                                  <w:spacing w:val="-2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and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individual</w:t>
                              </w:r>
                              <w:r>
                                <w:rPr>
                                  <w:color w:val="494945"/>
                                  <w:spacing w:val="-2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 struggle to find inventory tools that balance simplicity with security.</w:t>
                              </w:r>
                            </w:p>
                            <w:p>
                              <w:pPr>
                                <w:spacing w:line="324" w:lineRule="auto"/>
                                <w:ind w:left="272" w:right="392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Existing solutions often require expensive subscriptions, demand extensive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setup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time,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or</w:t>
                              </w:r>
                              <w:r>
                                <w:rPr>
                                  <w:color w:val="494945"/>
                                  <w:spacing w:val="-14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lack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proper user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data</w:t>
                              </w:r>
                              <w:r>
                                <w:rPr>
                                  <w:color w:val="494945"/>
                                  <w:spacing w:val="-1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isolation—leaving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 xml:space="preserve">owners frustrated and overwhelmed when they need fast, reliable stock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7"/>
                                </w:rPr>
                                <w:t>management.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87" o:spid="_x0000_s87" coordorigin="765,2139" coordsize="5052,5506" style="position:absolute;&#10;margin-left:38.25pt;&#10;margin-top:11.7pt;&#10;width:252.59999pt;&#10;height:275.30002pt;&#10;z-index:88;&#10;mso-position-horizontal:absolute;&#10;mso-position-horizontal-relative:page;&#10;mso-position-vertical:absolute;&#10;mso-wrap-distance-left:0.0pt;&#10;mso-wrap-distance-right:0.0pt;">
                <v:shape type="#_x0000_t0" id="曲线 88" o:spid="_x0000_s88" coordsize="5051,5506" path="m5010,l41,l24,3l11,12l3,24l,41l,5465l3,5480l11,5493l24,5503l41,5506l5010,5506l5026,5503l5039,5493l5047,5480l5051,5465l5051,41l5047,24l5039,12l5026,3l5010,l5010,xe" style="position:absolute;&#10;left:765;&#10;top:2139;&#10;width:5051;&#10;height:5506;" fillcolor="#E4DFD2" stroked="f" strokeweight="1.0pt">
                  <v:stroke color="#000000"/>
                </v:shape>
                <v:shape type="#_x0000_t202" id="Text box 89" o:spid="_x0000_s89" style="position:absolute;&#10;left:765;&#10;top:2139;&#10;width:5051;&#10;height:5506;&#10;mso-wrap-style:square;" filled="f" stroked="f" strokeweight="1.0pt">
                  <v:textbox id="852" inset="0mm,0mm,0mm,0mm" o:insetmode="custom" style="layout-flow:horizontal;&#10;v-text-anchor:top;">
                    <w:txbxContent>
                      <w:p>
                        <w:pPr>
                          <w:spacing w:before="248"/>
                          <w:ind w:left="272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4"/>
                          </w:rPr>
                          <w:t>The</w:t>
                        </w:r>
                        <w:r>
                          <w:rPr>
                            <w:b/>
                            <w:color w:val="494945"/>
                            <w:spacing w:val="-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Problem</w:t>
                        </w:r>
                      </w:p>
                      <w:p>
                        <w:pPr>
                          <w:spacing w:before="267"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Small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businesses</w:t>
                        </w:r>
                        <w:r>
                          <w:rPr>
                            <w:color w:val="494945"/>
                            <w:spacing w:val="-2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and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individual</w:t>
                        </w:r>
                        <w:r>
                          <w:rPr>
                            <w:color w:val="494945"/>
                            <w:spacing w:val="-2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 struggle to find inventory tools that balance simplicity with security.</w:t>
                        </w:r>
                      </w:p>
                      <w:p>
                        <w:pPr>
                          <w:spacing w:line="324" w:lineRule="auto"/>
                          <w:ind w:left="272" w:right="392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Existing solutions often require expensive subscriptions, demand extensive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setup</w:t>
                        </w:r>
                        <w:r>
                          <w:rPr>
                            <w:color w:val="494945"/>
                            <w:spacing w:val="-1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time,</w:t>
                        </w:r>
                        <w:r>
                          <w:rPr>
                            <w:color w:val="494945"/>
                            <w:spacing w:val="-16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or</w:t>
                        </w:r>
                        <w:r>
                          <w:rPr>
                            <w:color w:val="494945"/>
                            <w:spacing w:val="-14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lack</w:t>
                        </w:r>
                        <w:r>
                          <w:rPr>
                            <w:color w:val="494945"/>
                            <w:spacing w:val="-1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proper user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data</w:t>
                        </w:r>
                        <w:r>
                          <w:rPr>
                            <w:color w:val="494945"/>
                            <w:spacing w:val="-1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isolation—leaving</w:t>
                        </w:r>
                        <w:r>
                          <w:rPr>
                            <w:color w:val="494945"/>
                            <w:spacing w:val="-8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 xml:space="preserve">owners frustrated and overwhelmed when they need fast, reliable stock </w:t>
                        </w:r>
                        <w:r>
                          <w:rPr>
                            <w:color w:val="494945"/>
                            <w:spacing w:val="-2"/>
                            <w:sz w:val="27"/>
                          </w:rPr>
                          <w:t>management.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89" behindDoc="1" locked="0" layoutInCell="1" hidden="0" allowOverlap="1">
                <wp:simplePos x="0" y="0"/>
                <wp:positionH relativeFrom="page">
                  <wp:posOffset>3867784</wp:posOffset>
                </wp:positionH>
                <wp:positionV relativeFrom="paragraph">
                  <wp:posOffset>148590</wp:posOffset>
                </wp:positionV>
                <wp:extent cx="3208020" cy="3496310"/>
                <wp:effectExtent l="0" t="0" r="0" b="0"/>
                <wp:wrapTopAndBottom/>
                <wp:docPr id="90" name="Combination 9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91" name="Combination 91"/>
                      <wpg:cNvGrpSpPr/>
                      <wpg:grpSpPr>
                        <a:xfrm rot="0">
                          <a:off x="0" y="0"/>
                          <a:ext cx="3208020" cy="3496310"/>
                          <a:chOff x="0" y="0"/>
                          <a:chExt cx="3208020" cy="349631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92" name="曲线 92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24" y="0"/>
                                </a:moveTo>
                                <a:lnTo>
                                  <a:pt x="175" y="0"/>
                                </a:lnTo>
                                <a:lnTo>
                                  <a:pt x="106" y="11"/>
                                </a:lnTo>
                                <a:lnTo>
                                  <a:pt x="51" y="47"/>
                                </a:lnTo>
                                <a:lnTo>
                                  <a:pt x="12" y="98"/>
                                </a:lnTo>
                                <a:lnTo>
                                  <a:pt x="0" y="160"/>
                                </a:lnTo>
                                <a:lnTo>
                                  <a:pt x="0" y="21439"/>
                                </a:lnTo>
                                <a:lnTo>
                                  <a:pt x="12" y="21501"/>
                                </a:lnTo>
                                <a:lnTo>
                                  <a:pt x="51" y="21552"/>
                                </a:lnTo>
                                <a:lnTo>
                                  <a:pt x="106" y="21588"/>
                                </a:lnTo>
                                <a:lnTo>
                                  <a:pt x="175" y="21600"/>
                                </a:lnTo>
                                <a:lnTo>
                                  <a:pt x="21424" y="21600"/>
                                </a:lnTo>
                                <a:lnTo>
                                  <a:pt x="21493" y="21588"/>
                                </a:lnTo>
                                <a:lnTo>
                                  <a:pt x="21548" y="21552"/>
                                </a:lnTo>
                                <a:lnTo>
                                  <a:pt x="21587" y="21501"/>
                                </a:lnTo>
                                <a:lnTo>
                                  <a:pt x="21600" y="21439"/>
                                </a:lnTo>
                                <a:lnTo>
                                  <a:pt x="21600" y="160"/>
                                </a:lnTo>
                                <a:lnTo>
                                  <a:pt x="21587" y="98"/>
                                </a:lnTo>
                                <a:lnTo>
                                  <a:pt x="21548" y="47"/>
                                </a:lnTo>
                                <a:lnTo>
                                  <a:pt x="21493" y="11"/>
                                </a:lnTo>
                                <a:lnTo>
                                  <a:pt x="214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Text box 93"/>
                        <wps:cNvSpPr/>
                        <wps:spPr>
                          <a:xfrm rot="0">
                            <a:off x="0" y="0"/>
                            <a:ext cx="3208020" cy="349631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94">
                          <w:txbxContent>
                            <w:p>
                              <w:pPr>
                                <w:spacing w:before="248"/>
                                <w:ind w:left="273"/>
                                <w:rPr>
                                  <w:b/>
                                  <w:sz w:val="34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5"/>
                                  <w:sz w:val="34"/>
                                </w:rPr>
                                <w:t>Our</w:t>
                              </w:r>
                              <w:r>
                                <w:rPr>
                                  <w:b/>
                                  <w:color w:val="494945"/>
                                  <w:spacing w:val="-19"/>
                                  <w:w w:val="95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4"/>
                                </w:rPr>
                                <w:t>Mission</w:t>
                              </w:r>
                            </w:p>
                            <w:p>
                              <w:pPr>
                                <w:spacing w:before="267" w:line="324" w:lineRule="auto"/>
                                <w:ind w:left="273" w:right="346"/>
                                <w:rPr>
                                  <w:sz w:val="27"/>
                                </w:rPr>
                              </w:pPr>
                              <w:r>
                                <w:rPr>
                                  <w:color w:val="494945"/>
                                  <w:sz w:val="27"/>
                                </w:rPr>
                                <w:t>Build an accessible, secure inventory application</w:t>
                              </w:r>
                              <w:r>
                                <w:rPr>
                                  <w:color w:val="494945"/>
                                  <w:spacing w:val="-7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that</w:t>
                              </w:r>
                              <w:r>
                                <w:rPr>
                                  <w:color w:val="494945"/>
                                  <w:spacing w:val="-9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empowers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users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with JWT authentication, ensures user- specific data access through document ownership, and provides intuitive CRUD operations with search functionality—all through clean, well-documented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7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7"/>
                                </w:rPr>
                                <w:t>APIs designed for future expansion.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95" o:spid="_x0000_s95" coordorigin="6090,2139" coordsize="5052,5506" style="position:absolute;&#10;margin-left:304.55pt;&#10;margin-top:11.7pt;&#10;width:252.6pt;&#10;height:275.30002pt;&#10;z-index:89;&#10;mso-position-horizontal:absolute;&#10;mso-position-horizontal-relative:page;&#10;mso-position-vertical:absolute;&#10;mso-wrap-distance-left:0.0pt;&#10;mso-wrap-distance-right:0.0pt;">
                <v:shape type="#_x0000_t0" id="曲线 96" o:spid="_x0000_s96" coordsize="5052,5506" path="m5010,l40,l24,3l12,12l3,24l,41l,5465l3,5480l12,5493l24,5503l40,5506l5010,5506l5027,5503l5039,5493l5048,5480l5052,5465l5052,41l5048,24l5039,12l5027,3l5010,l5010,xe" style="position:absolute;&#10;left:6090;&#10;top:2139;&#10;width:5052;&#10;height:5506;" fillcolor="#E4DFD2" stroked="f" strokeweight="1.0pt">
                  <v:stroke color="#000000"/>
                </v:shape>
                <v:shape type="#_x0000_t202" id="Text box 97" o:spid="_x0000_s97" style="position:absolute;&#10;left:6090;&#10;top:2139;&#10;width:5052;&#10;height:5506;&#10;mso-wrap-style:square;" filled="f" stroked="f" strokeweight="1.0pt">
                  <v:textbox id="853" inset="0mm,0mm,0mm,0mm" o:insetmode="custom" style="layout-flow:horizontal;&#10;v-text-anchor:top;">
                    <w:txbxContent>
                      <w:p>
                        <w:pPr>
                          <w:spacing w:before="248"/>
                          <w:ind w:left="273"/>
                          <w:rPr>
                            <w:b/>
                            <w:sz w:val="34"/>
                          </w:rPr>
                        </w:pPr>
                        <w:r>
                          <w:rPr>
                            <w:b/>
                            <w:color w:val="494945"/>
                            <w:w w:val="95"/>
                            <w:sz w:val="34"/>
                          </w:rPr>
                          <w:t>Our</w:t>
                        </w:r>
                        <w:r>
                          <w:rPr>
                            <w:b/>
                            <w:color w:val="494945"/>
                            <w:spacing w:val="-19"/>
                            <w:w w:val="95"/>
                            <w:sz w:val="34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4"/>
                          </w:rPr>
                          <w:t>Mission</w:t>
                        </w:r>
                      </w:p>
                      <w:p>
                        <w:pPr>
                          <w:spacing w:before="267" w:line="324" w:lineRule="auto"/>
                          <w:ind w:left="273" w:right="346"/>
                          <w:rPr>
                            <w:sz w:val="27"/>
                          </w:rPr>
                        </w:pPr>
                        <w:r>
                          <w:rPr>
                            <w:color w:val="494945"/>
                            <w:sz w:val="27"/>
                          </w:rPr>
                          <w:t>Build an accessible, secure inventory application</w:t>
                        </w:r>
                        <w:r>
                          <w:rPr>
                            <w:color w:val="494945"/>
                            <w:spacing w:val="-7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that</w:t>
                        </w:r>
                        <w:r>
                          <w:rPr>
                            <w:color w:val="494945"/>
                            <w:spacing w:val="-9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empowers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users</w:t>
                        </w:r>
                        <w:r>
                          <w:rPr>
                            <w:color w:val="494945"/>
                            <w:spacing w:val="-12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with JWT authentication, ensures user- specific data access through document ownership, and provides intuitive CRUD operations with search functionality—all through clean, well-documented</w:t>
                        </w:r>
                        <w:r>
                          <w:rPr>
                            <w:color w:val="494945"/>
                            <w:spacing w:val="-10"/>
                            <w:sz w:val="27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7"/>
                          </w:rPr>
                          <w:t>APIs designed for future expansion.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rPr>
          <w:sz w:val="17"/>
        </w:r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spacing w:before="65"/>
        <w:ind w:left="132"/>
        <w:rPr>
          <w:b/>
          <w:sz w:val="49"/>
        </w:rPr>
      </w:pPr>
      <w:r>
        <mc:AlternateContent>
          <mc:Choice Requires="wps">
            <w:drawing>
              <wp:anchor distT="0" distB="0" distL="114300" distR="114300" simplePos="0" relativeHeight="6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98" name="Rectangle 98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99" o:spid="_x0000_s99" fillcolor="#EEEBE6" stroked="f" strokeweight="1.0pt" style="position:absolute;&#10;margin-left:0.0pt;&#10;margin-top:0.0pt;&#10;width:595.45pt;&#10;height:841.7pt;&#10;z-index:-49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1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100" name="Combination 100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01" name="Combination 101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03" name="Image 103">
                            <a:hlinkClick r:id="rId12"/>
                          </pic:cNvPr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04" name="Rectangle 104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06" o:spid="_x0000_s106" coordorigin="9015,15823" coordsize="2895,936" style="position:absolute;&#10;margin-left:450.8pt;&#10;margin-top:791.1501pt;&#10;width:144.75pt;&#10;height:46.800037pt;&#10;z-index:91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07" o:spid="_x0000_s107" style="position:absolute;&#10;left:9088;&#10;top:16077;&#10;width:2712;&#10;height:648;" filled="f" stroked="f" strokeweight="1.0pt" href="https://gamma.app/?utm_source=made-with-gamma">
                  <v:imagedata r:id="rId13" o:title="314331971772991588478"/>
                  <o:lock aspectratio="t"/>
                  <v:stroke color="#000000"/>
                </v:shape>
                <v:rect type="#_x0000_t1" id="Rectangle 108" o:spid="_x0000_s108" style="position:absolute;&#10;left:9015;&#10;top:15823;&#10;width:2894;&#10;height:936;" fillcolor="#EEEBE6" stroked="f" strokeweight="1.0pt">
                  <v:stroke color="#000000"/>
                </v:rect>
                <v:rect type="#_x0000_t1" id="Rectangle 109" o:spid="_x0000_s109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b/>
          <w:color w:val="282823"/>
          <w:w w:val="85"/>
          <w:sz w:val="49"/>
        </w:rPr>
        <w:t>Customer</w:t>
      </w:r>
      <w:r>
        <w:rPr>
          <w:b/>
          <w:color w:val="282823"/>
          <w:spacing w:val="75"/>
          <w:sz w:val="49"/>
        </w:rPr>
        <w:t xml:space="preserve"> </w:t>
      </w:r>
      <w:r>
        <w:rPr>
          <w:b/>
          <w:color w:val="282823"/>
          <w:w w:val="85"/>
          <w:sz w:val="49"/>
        </w:rPr>
        <w:t>Problem</w:t>
      </w:r>
      <w:r>
        <w:rPr>
          <w:b/>
          <w:color w:val="282823"/>
          <w:spacing w:val="70"/>
          <w:sz w:val="49"/>
        </w:rPr>
        <w:t xml:space="preserve"> </w:t>
      </w:r>
      <w:r>
        <w:rPr>
          <w:b/>
          <w:color w:val="282823"/>
          <w:spacing w:val="-2"/>
          <w:w w:val="85"/>
          <w:sz w:val="49"/>
        </w:rPr>
        <w:t>Statements</w:t>
      </w:r>
    </w:p>
    <w:p>
      <w:pPr>
        <w:pStyle w:val="15"/>
        <w:spacing w:before="5"/>
        <w:rPr>
          <w:b/>
          <w:sz w:val="26"/>
        </w:rPr>
      </w:pPr>
    </w:p>
    <w:tbl>
      <w:tblPr>
        <w:jc w:val="left"/>
        <w:tblInd w:w="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3"/>
        <w:gridCol w:w="2530"/>
        <w:gridCol w:w="3996"/>
        <w:gridCol w:w="2176"/>
      </w:tblGrid>
      <w:tr>
        <w:trPr>
          <w:trHeight w:val="710"/>
        </w:trPr>
        <w:tc>
          <w:tcPr>
            <w:tcW w:w="2103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 w:line="290" w:lineRule="auto"/>
              <w:ind w:right="62"/>
              <w:rPr>
                <w:b/>
                <w:sz w:val="19"/>
              </w:rPr>
            </w:pPr>
            <w:r>
              <w:rPr>
                <w:b/>
                <w:color w:val="494945"/>
                <w:spacing w:val="-2"/>
                <w:w w:val="90"/>
                <w:sz w:val="19"/>
              </w:rPr>
              <w:t>Problem</w:t>
            </w:r>
            <w:r>
              <w:rPr>
                <w:b/>
                <w:color w:val="494945"/>
                <w:spacing w:val="-7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 xml:space="preserve">Statement </w:t>
            </w:r>
            <w:r>
              <w:rPr>
                <w:b/>
                <w:color w:val="494945"/>
                <w:spacing w:val="-6"/>
                <w:w w:val="95"/>
                <w:sz w:val="19"/>
              </w:rPr>
              <w:t>ID</w:t>
            </w:r>
          </w:p>
        </w:tc>
        <w:tc>
          <w:tcPr>
            <w:tcW w:w="2530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/>
              <w:ind w:left="280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User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4"/>
                <w:w w:val="95"/>
                <w:sz w:val="19"/>
              </w:rPr>
              <w:t>Type</w:t>
            </w:r>
          </w:p>
        </w:tc>
        <w:tc>
          <w:tcPr>
            <w:tcW w:w="3996" w:type="dxa"/>
            <w:tcBorders>
              <w:top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/>
              <w:ind w:left="448"/>
              <w:rPr>
                <w:b/>
                <w:sz w:val="19"/>
              </w:rPr>
            </w:pPr>
            <w:r>
              <w:rPr>
                <w:b/>
                <w:color w:val="494945"/>
                <w:w w:val="90"/>
                <w:sz w:val="19"/>
              </w:rPr>
              <w:t>Needs</w:t>
            </w:r>
            <w:r>
              <w:rPr>
                <w:b/>
                <w:color w:val="494945"/>
                <w:spacing w:val="-4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&amp;</w:t>
            </w:r>
            <w:r>
              <w:rPr>
                <w:b/>
                <w:color w:val="494945"/>
                <w:spacing w:val="-6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w w:val="90"/>
                <w:sz w:val="19"/>
              </w:rPr>
              <w:t>Pain</w:t>
            </w:r>
            <w:r>
              <w:rPr>
                <w:b/>
                <w:color w:val="494945"/>
                <w:spacing w:val="-5"/>
                <w:w w:val="90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w w:val="90"/>
                <w:sz w:val="19"/>
              </w:rPr>
              <w:t>Points</w:t>
            </w:r>
          </w:p>
        </w:tc>
        <w:tc>
          <w:tcPr>
            <w:tcW w:w="2176" w:type="dxa"/>
            <w:tcBorders>
              <w:top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8"/>
              <w:spacing w:before="96"/>
              <w:ind w:left="206"/>
              <w:rPr>
                <w:b/>
                <w:sz w:val="19"/>
              </w:rPr>
            </w:pPr>
            <w:r>
              <w:rPr>
                <w:b/>
                <w:color w:val="494945"/>
                <w:w w:val="85"/>
                <w:sz w:val="19"/>
              </w:rPr>
              <w:t>Emotional</w:t>
            </w:r>
            <w:r>
              <w:rPr>
                <w:b/>
                <w:color w:val="494945"/>
                <w:spacing w:val="21"/>
                <w:sz w:val="19"/>
              </w:rPr>
              <w:t xml:space="preserve"> </w:t>
            </w:r>
            <w:r>
              <w:rPr>
                <w:b/>
                <w:color w:val="494945"/>
                <w:spacing w:val="-2"/>
                <w:sz w:val="19"/>
              </w:rPr>
              <w:t>State</w:t>
            </w:r>
          </w:p>
        </w:tc>
      </w:tr>
      <w:tr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8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1</w:t>
            </w:r>
          </w:p>
        </w:tc>
        <w:tc>
          <w:tcPr>
            <w:tcW w:w="2530" w:type="dxa"/>
            <w:shd w:val="clear" w:color="auto" w:fill="F5F5F5"/>
          </w:tcPr>
          <w:p>
            <w:pPr>
              <w:pStyle w:val="18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w w:val="95"/>
                <w:sz w:val="19"/>
              </w:rPr>
              <w:t>Small</w:t>
            </w:r>
            <w:r>
              <w:rPr>
                <w:color w:val="494945"/>
                <w:spacing w:val="8"/>
                <w:sz w:val="19"/>
              </w:rPr>
              <w:t xml:space="preserve"> </w:t>
            </w:r>
            <w:r>
              <w:rPr>
                <w:color w:val="494945"/>
                <w:w w:val="95"/>
                <w:sz w:val="19"/>
              </w:rPr>
              <w:t>Business</w:t>
            </w:r>
            <w:r>
              <w:rPr>
                <w:color w:val="494945"/>
                <w:spacing w:val="10"/>
                <w:sz w:val="19"/>
              </w:rPr>
              <w:t xml:space="preserve"> </w:t>
            </w:r>
            <w:r>
              <w:rPr>
                <w:color w:val="494945"/>
                <w:spacing w:val="-2"/>
                <w:w w:val="95"/>
                <w:sz w:val="19"/>
              </w:rPr>
              <w:t>Owner</w:t>
            </w:r>
          </w:p>
        </w:tc>
        <w:tc>
          <w:tcPr>
            <w:tcW w:w="3996" w:type="dxa"/>
            <w:shd w:val="clear" w:color="auto" w:fill="F5F5F5"/>
          </w:tcPr>
          <w:p>
            <w:pPr>
              <w:pStyle w:val="18"/>
              <w:spacing w:before="113" w:line="293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Needs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fast,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stock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updates</w:t>
            </w:r>
            <w:r>
              <w:rPr>
                <w:color w:val="494945"/>
                <w:spacing w:val="-12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fulfill orders. Existing tools are either too complex to learn or require expensive subscriptions that strain limited</w:t>
            </w:r>
            <w:r>
              <w:rPr>
                <w:color w:val="494945"/>
                <w:spacing w:val="-1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budgets.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8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Frustrated</w:t>
            </w:r>
          </w:p>
        </w:tc>
      </w:tr>
      <w:tr>
        <w:trPr>
          <w:trHeight w:val="1545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FFFFF"/>
          </w:tcPr>
          <w:p>
            <w:pPr>
              <w:pStyle w:val="18"/>
              <w:spacing w:before="113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2</w:t>
            </w:r>
          </w:p>
        </w:tc>
        <w:tc>
          <w:tcPr>
            <w:tcW w:w="2530" w:type="dxa"/>
            <w:shd w:val="clear" w:color="auto" w:fill="FFFFFF"/>
          </w:tcPr>
          <w:p>
            <w:pPr>
              <w:pStyle w:val="18"/>
              <w:spacing w:before="113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Freelancer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Seller</w:t>
            </w:r>
          </w:p>
        </w:tc>
        <w:tc>
          <w:tcPr>
            <w:tcW w:w="3996" w:type="dxa"/>
            <w:shd w:val="clear" w:color="auto" w:fill="FFFFFF"/>
          </w:tcPr>
          <w:p>
            <w:pPr>
              <w:pStyle w:val="18"/>
              <w:spacing w:before="113" w:line="293" w:lineRule="auto"/>
              <w:ind w:left="448" w:right="218"/>
              <w:rPr>
                <w:sz w:val="19"/>
              </w:rPr>
            </w:pPr>
            <w:r>
              <w:rPr>
                <w:color w:val="494945"/>
                <w:sz w:val="19"/>
              </w:rPr>
              <w:t>Wants a centralized, secure dashboard to track inventory across multiple platforms.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Without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it,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data</w:t>
            </w:r>
            <w:r>
              <w:rPr>
                <w:color w:val="494945"/>
                <w:spacing w:val="-1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gets scattered across spreadsheets and notes, leading to costly mistakes.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FFFFF"/>
          </w:tcPr>
          <w:p>
            <w:pPr>
              <w:pStyle w:val="18"/>
              <w:spacing w:before="113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Stressed</w:t>
            </w:r>
          </w:p>
        </w:tc>
      </w:tr>
      <w:tr>
        <w:trPr>
          <w:trHeight w:val="1816"/>
        </w:trPr>
        <w:tc>
          <w:tcPr>
            <w:tcW w:w="2103" w:type="dxa"/>
            <w:tcBorders>
              <w:left w:val="single" w:sz="18" w:space="0" w:color="000000"/>
            </w:tcBorders>
            <w:shd w:val="clear" w:color="auto" w:fill="F5F5F5"/>
          </w:tcPr>
          <w:p>
            <w:pPr>
              <w:pStyle w:val="18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3</w:t>
            </w:r>
          </w:p>
        </w:tc>
        <w:tc>
          <w:tcPr>
            <w:tcW w:w="2530" w:type="dxa"/>
            <w:shd w:val="clear" w:color="auto" w:fill="F5F5F5"/>
          </w:tcPr>
          <w:p>
            <w:pPr>
              <w:pStyle w:val="18"/>
              <w:ind w:left="280"/>
              <w:rPr>
                <w:sz w:val="19"/>
              </w:rPr>
            </w:pPr>
            <w:r>
              <w:rPr>
                <w:color w:val="494945"/>
                <w:sz w:val="19"/>
              </w:rPr>
              <w:t>Shop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pacing w:val="-2"/>
                <w:sz w:val="19"/>
              </w:rPr>
              <w:t>Manager</w:t>
            </w:r>
          </w:p>
        </w:tc>
        <w:tc>
          <w:tcPr>
            <w:tcW w:w="3996" w:type="dxa"/>
            <w:shd w:val="clear" w:color="auto" w:fill="F5F5F5"/>
          </w:tcPr>
          <w:p>
            <w:pPr>
              <w:pStyle w:val="18"/>
              <w:spacing w:line="293" w:lineRule="auto"/>
              <w:ind w:left="448" w:right="50"/>
              <w:rPr>
                <w:sz w:val="19"/>
              </w:rPr>
            </w:pPr>
            <w:r>
              <w:rPr>
                <w:color w:val="494945"/>
                <w:sz w:val="19"/>
              </w:rPr>
              <w:t>Requires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real-time</w:t>
            </w:r>
            <w:r>
              <w:rPr>
                <w:color w:val="494945"/>
                <w:spacing w:val="-6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CRUD</w:t>
            </w:r>
            <w:r>
              <w:rPr>
                <w:color w:val="494945"/>
                <w:spacing w:val="-1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operations</w:t>
            </w:r>
            <w:r>
              <w:rPr>
                <w:color w:val="494945"/>
                <w:spacing w:val="-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for updating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quantities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as</w:t>
            </w:r>
            <w:r>
              <w:rPr>
                <w:color w:val="494945"/>
                <w:spacing w:val="-13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products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move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 xml:space="preserve">in and out. No easy, reliable system exists—outdated data causes inventory discrepancies and customer </w:t>
            </w:r>
            <w:r>
              <w:rPr>
                <w:color w:val="494945"/>
                <w:spacing w:val="-2"/>
                <w:sz w:val="19"/>
              </w:rPr>
              <w:t>dissatisfaction.</w:t>
            </w:r>
          </w:p>
        </w:tc>
        <w:tc>
          <w:tcPr>
            <w:tcW w:w="2176" w:type="dxa"/>
            <w:tcBorders>
              <w:right w:val="single" w:sz="18" w:space="0" w:color="000000"/>
            </w:tcBorders>
            <w:shd w:val="clear" w:color="auto" w:fill="F5F5F5"/>
          </w:tcPr>
          <w:p>
            <w:pPr>
              <w:pStyle w:val="18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Anxious</w:t>
            </w:r>
          </w:p>
        </w:tc>
      </w:tr>
      <w:tr>
        <w:trPr>
          <w:trHeight w:val="1800"/>
        </w:trPr>
        <w:tc>
          <w:tcPr>
            <w:tcW w:w="2103" w:type="dxa"/>
            <w:tcBorders>
              <w:left w:val="single" w:sz="18" w:space="0" w:color="000000"/>
              <w:bottom w:val="single" w:sz="18" w:space="0" w:color="000000"/>
            </w:tcBorders>
            <w:shd w:val="clear" w:color="auto" w:fill="FFFFFF"/>
          </w:tcPr>
          <w:p>
            <w:pPr>
              <w:pStyle w:val="18"/>
              <w:rPr>
                <w:sz w:val="19"/>
              </w:rPr>
            </w:pPr>
            <w:r>
              <w:rPr>
                <w:color w:val="494945"/>
                <w:sz w:val="19"/>
              </w:rPr>
              <w:t>PS-</w:t>
            </w:r>
            <w:r>
              <w:rPr>
                <w:color w:val="494945"/>
                <w:spacing w:val="-10"/>
                <w:sz w:val="19"/>
              </w:rPr>
              <w:t>4</w:t>
            </w:r>
          </w:p>
        </w:tc>
        <w:tc>
          <w:tcPr>
            <w:tcW w:w="2530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8"/>
              <w:ind w:left="280"/>
              <w:rPr>
                <w:sz w:val="19"/>
              </w:rPr>
            </w:pPr>
            <w:r>
              <w:rPr>
                <w:color w:val="494945"/>
                <w:w w:val="104"/>
                <w:sz w:val="19"/>
              </w:rPr>
              <w:t>New</w:t>
            </w:r>
            <w:r>
              <w:rPr>
                <w:color w:val="494945"/>
                <w:spacing w:val="-10"/>
                <w:w w:val="104"/>
                <w:sz w:val="19"/>
              </w:rPr>
              <w:t xml:space="preserve"> </w:t>
            </w:r>
            <w:r>
              <w:rPr>
                <w:color w:val="494945"/>
                <w:spacing w:val="-2"/>
                <w:w w:val="104"/>
                <w:sz w:val="19"/>
              </w:rPr>
              <w:t>Entrepreneur</w:t>
            </w:r>
          </w:p>
        </w:tc>
        <w:tc>
          <w:tcPr>
            <w:tcW w:w="3996" w:type="dxa"/>
            <w:tcBorders>
              <w:bottom w:val="single" w:sz="18" w:space="0" w:color="000000"/>
            </w:tcBorders>
            <w:shd w:val="clear" w:color="auto" w:fill="FFFFFF"/>
          </w:tcPr>
          <w:p>
            <w:pPr>
              <w:pStyle w:val="18"/>
              <w:spacing w:line="293" w:lineRule="auto"/>
              <w:ind w:left="448" w:right="194"/>
              <w:rPr>
                <w:sz w:val="19"/>
              </w:rPr>
            </w:pPr>
            <w:r>
              <w:rPr>
                <w:color w:val="494945"/>
                <w:sz w:val="19"/>
              </w:rPr>
              <w:t>Seeks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a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lightweight,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user-friendly</w:t>
            </w:r>
            <w:r>
              <w:rPr>
                <w:color w:val="494945"/>
                <w:spacing w:val="-14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tool</w:t>
            </w:r>
            <w:r>
              <w:rPr>
                <w:color w:val="494945"/>
                <w:spacing w:val="-15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start managing inventory immediately. Many apps require technical expertise</w:t>
            </w:r>
            <w:r>
              <w:rPr>
                <w:color w:val="494945"/>
                <w:spacing w:val="40"/>
                <w:sz w:val="19"/>
              </w:rPr>
              <w:t xml:space="preserve"> </w:t>
            </w:r>
            <w:r>
              <w:rPr>
                <w:color w:val="494945"/>
                <w:sz w:val="19"/>
              </w:rPr>
              <w:t>to set up or overwhelming feature sets that distract from core needs.</w:t>
            </w:r>
          </w:p>
        </w:tc>
        <w:tc>
          <w:tcPr>
            <w:tcW w:w="2176" w:type="dxa"/>
            <w:tcBorders>
              <w:bottom w:val="single" w:sz="18" w:space="0" w:color="000000"/>
              <w:right w:val="single" w:sz="18" w:space="0" w:color="000000"/>
            </w:tcBorders>
            <w:shd w:val="clear" w:color="auto" w:fill="FFFFFF"/>
          </w:tcPr>
          <w:p>
            <w:pPr>
              <w:pStyle w:val="18"/>
              <w:ind w:left="206"/>
              <w:rPr>
                <w:sz w:val="19"/>
              </w:rPr>
            </w:pPr>
            <w:r>
              <w:rPr>
                <w:color w:val="494945"/>
                <w:spacing w:val="-2"/>
                <w:sz w:val="19"/>
              </w:rPr>
              <w:t>Overwhelmed</w:t>
            </w:r>
          </w:p>
        </w:tc>
      </w:tr>
    </w:tbl>
    <w:p>
      <w:pPr>
        <w:spacing w:before="156" w:line="293" w:lineRule="auto"/>
        <w:ind w:left="132" w:right="146"/>
        <w:rPr>
          <w:sz w:val="19"/>
        </w:rPr>
      </w:pPr>
      <w:r>
        <w:rPr>
          <w:color w:val="494945"/>
          <w:sz w:val="19"/>
        </w:rPr>
        <w:t>These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user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personas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guided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our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design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decisions,</w:t>
      </w:r>
      <w:r>
        <w:rPr>
          <w:color w:val="494945"/>
          <w:spacing w:val="-8"/>
          <w:sz w:val="19"/>
        </w:rPr>
        <w:t xml:space="preserve"> </w:t>
      </w:r>
      <w:r>
        <w:rPr>
          <w:color w:val="494945"/>
          <w:sz w:val="19"/>
        </w:rPr>
        <w:t>ensuring</w:t>
      </w:r>
      <w:r>
        <w:rPr>
          <w:color w:val="494945"/>
          <w:spacing w:val="-3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system</w:t>
      </w:r>
      <w:r>
        <w:rPr>
          <w:color w:val="494945"/>
          <w:spacing w:val="-7"/>
          <w:sz w:val="19"/>
        </w:rPr>
        <w:t xml:space="preserve"> </w:t>
      </w:r>
      <w:r>
        <w:rPr>
          <w:color w:val="494945"/>
          <w:sz w:val="19"/>
        </w:rPr>
        <w:t>addresses real-world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pain</w:t>
      </w:r>
      <w:r>
        <w:rPr>
          <w:color w:val="494945"/>
          <w:spacing w:val="-2"/>
          <w:sz w:val="19"/>
        </w:rPr>
        <w:t xml:space="preserve"> </w:t>
      </w:r>
      <w:r>
        <w:rPr>
          <w:color w:val="494945"/>
          <w:sz w:val="19"/>
        </w:rPr>
        <w:t>points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through</w:t>
      </w:r>
      <w:r>
        <w:rPr>
          <w:color w:val="494945"/>
          <w:spacing w:val="-5"/>
          <w:sz w:val="19"/>
        </w:rPr>
        <w:t xml:space="preserve"> </w:t>
      </w:r>
      <w:r>
        <w:rPr>
          <w:color w:val="494945"/>
          <w:sz w:val="19"/>
        </w:rPr>
        <w:t>simplicity, security,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immediate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value.</w:t>
      </w:r>
      <w:r>
        <w:rPr>
          <w:color w:val="494945"/>
          <w:spacing w:val="-14"/>
          <w:sz w:val="19"/>
        </w:rPr>
        <w:t xml:space="preserve"> </w:t>
      </w:r>
      <w:r>
        <w:rPr>
          <w:color w:val="494945"/>
          <w:sz w:val="19"/>
        </w:rPr>
        <w:t>By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focusing</w:t>
      </w:r>
      <w:r>
        <w:rPr>
          <w:color w:val="494945"/>
          <w:spacing w:val="-13"/>
          <w:sz w:val="19"/>
        </w:rPr>
        <w:t xml:space="preserve"> </w:t>
      </w:r>
      <w:r>
        <w:rPr>
          <w:color w:val="494945"/>
          <w:sz w:val="19"/>
        </w:rPr>
        <w:t>on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fast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setup,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intuitive</w:t>
      </w:r>
      <w:r>
        <w:rPr>
          <w:color w:val="494945"/>
          <w:spacing w:val="-16"/>
          <w:sz w:val="19"/>
        </w:rPr>
        <w:t xml:space="preserve"> </w:t>
      </w:r>
      <w:r>
        <w:rPr>
          <w:color w:val="494945"/>
          <w:sz w:val="19"/>
        </w:rPr>
        <w:t>operations,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and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data</w:t>
      </w:r>
      <w:r>
        <w:rPr>
          <w:color w:val="494945"/>
          <w:spacing w:val="-9"/>
          <w:sz w:val="19"/>
        </w:rPr>
        <w:t xml:space="preserve"> </w:t>
      </w:r>
      <w:r>
        <w:rPr>
          <w:color w:val="494945"/>
          <w:sz w:val="19"/>
        </w:rPr>
        <w:t>protection,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we</w:t>
      </w:r>
      <w:r>
        <w:rPr>
          <w:color w:val="494945"/>
          <w:spacing w:val="-12"/>
          <w:sz w:val="19"/>
        </w:rPr>
        <w:t xml:space="preserve"> </w:t>
      </w:r>
      <w:r>
        <w:rPr>
          <w:color w:val="494945"/>
          <w:sz w:val="19"/>
        </w:rPr>
        <w:t>eliminate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the</w:t>
      </w:r>
      <w:r>
        <w:rPr>
          <w:color w:val="494945"/>
          <w:spacing w:val="-15"/>
          <w:sz w:val="19"/>
        </w:rPr>
        <w:t xml:space="preserve"> </w:t>
      </w:r>
      <w:r>
        <w:rPr>
          <w:color w:val="494945"/>
          <w:sz w:val="19"/>
        </w:rPr>
        <w:t>barriers</w:t>
      </w:r>
      <w:r>
        <w:rPr>
          <w:color w:val="494945"/>
          <w:spacing w:val="-11"/>
          <w:sz w:val="19"/>
        </w:rPr>
        <w:t xml:space="preserve"> </w:t>
      </w:r>
      <w:r>
        <w:rPr>
          <w:color w:val="494945"/>
          <w:sz w:val="19"/>
        </w:rPr>
        <w:t>that frustrate small-scale inventory managers.</w:t>
      </w:r>
    </w:p>
    <w:p>
      <w:pPr>
        <w:spacing w:line="293" w:lineRule="auto"/>
        <w:rPr>
          <w:sz w:val="19"/>
        </w:rPr>
        <w:sectPr>
          <w:pgSz w:w="11920" w:h="16840"/>
          <w:pgMar w:top="440" w:right="420" w:bottom="0" w:left="420" w:header="720" w:footer="720" w:gutter="0"/>
          <w:docGrid w:linePitch="312" w:charSpace="0"/>
        </w:sectPr>
      </w:pPr>
    </w:p>
    <w:p>
      <w:pPr>
        <w:spacing w:before="63" w:line="247" w:lineRule="auto"/>
        <w:ind w:left="268" w:right="452"/>
        <w:rPr>
          <w:b/>
          <w:sz w:val="61"/>
        </w:rPr>
      </w:pPr>
      <w:r>
        <w:rPr>
          <w:b/>
          <w:color w:val="282823"/>
          <w:w w:val="85"/>
          <w:sz w:val="61"/>
        </w:rPr>
        <w:t xml:space="preserve">Ideation, Brainstorming &amp; </w:t>
      </w:r>
      <w:r>
        <w:rPr>
          <w:b/>
          <w:color w:val="282823"/>
          <w:spacing w:val="-2"/>
          <w:w w:val="90"/>
          <w:sz w:val="61"/>
        </w:rPr>
        <w:t>Prioritization</w:t>
      </w:r>
    </w:p>
    <w:p>
      <w:pPr>
        <w:pStyle w:val="15"/>
        <w:rPr>
          <w:b/>
          <w:sz w:val="20"/>
        </w:rPr>
      </w:pPr>
    </w:p>
    <w:p>
      <w:pPr>
        <w:pStyle w:val="15"/>
        <w:spacing w:before="6"/>
        <w:rPr>
          <w:b/>
          <w:sz w:val="21"/>
        </w:rPr>
      </w:pPr>
    </w:p>
    <w:p>
      <w:pPr>
        <w:rPr>
          <w:sz w:val="21"/>
        </w:rPr>
        <w:sectPr>
          <w:pgSz w:w="11920" w:h="16840"/>
          <w:pgMar w:top="560" w:right="420" w:bottom="0" w:left="420" w:header="720" w:footer="720" w:gutter="0"/>
          <w:docGrid w:linePitch="312" w:charSpace="0"/>
        </w:sectPr>
      </w:pPr>
    </w:p>
    <w:p>
      <w:pPr>
        <w:pStyle w:val="3"/>
        <w:spacing w:before="96"/>
      </w:pPr>
      <w:r>
        <w:rPr>
          <w:color w:val="282823"/>
          <w:w w:val="85"/>
        </w:rPr>
        <w:t>Brainstorming</w:t>
      </w:r>
      <w:r>
        <w:rPr>
          <w:color w:val="282823"/>
          <w:spacing w:val="31"/>
        </w:rPr>
        <w:t xml:space="preserve"> </w:t>
      </w:r>
      <w:r>
        <w:rPr>
          <w:color w:val="282823"/>
          <w:spacing w:val="-2"/>
        </w:rPr>
        <w:t>Categories</w:t>
      </w:r>
    </w:p>
    <w:p>
      <w:pPr>
        <w:spacing w:before="303" w:line="314" w:lineRule="auto"/>
        <w:ind w:left="268"/>
        <w:rPr>
          <w:sz w:val="24"/>
        </w:rPr>
      </w:pPr>
      <w:r>
        <w:rPr>
          <w:color w:val="494945"/>
          <w:sz w:val="24"/>
        </w:rPr>
        <w:t>Our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ideation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sessions</w:t>
      </w:r>
      <w:r>
        <w:rPr>
          <w:color w:val="494945"/>
          <w:spacing w:val="-5"/>
          <w:sz w:val="24"/>
        </w:rPr>
        <w:t xml:space="preserve"> </w:t>
      </w:r>
      <w:r>
        <w:rPr>
          <w:color w:val="494945"/>
          <w:sz w:val="24"/>
        </w:rPr>
        <w:t>grouped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requirements into four key domains:</w:t>
      </w:r>
    </w:p>
    <w:p>
      <w:pPr>
        <w:pStyle w:val="3"/>
        <w:spacing w:before="150"/>
      </w:pPr>
      <w:r>
        <w:rPr>
          <w:color w:val="282823"/>
          <w:w w:val="85"/>
        </w:rPr>
        <w:t>Authentication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43"/>
        </w:rPr>
        <w:t xml:space="preserve"> </w:t>
      </w:r>
      <w:r>
        <w:rPr>
          <w:color w:val="282823"/>
          <w:spacing w:val="-2"/>
          <w:w w:val="85"/>
        </w:rPr>
        <w:t>Security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sz w:val="24"/>
        </w:rPr>
        <w:t>JWT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z w:val="24"/>
        </w:rPr>
        <w:t>login</w:t>
      </w:r>
      <w:r>
        <w:rPr>
          <w:color w:val="494945"/>
          <w:spacing w:val="3"/>
          <w:sz w:val="24"/>
        </w:rPr>
        <w:t xml:space="preserve"> </w:t>
      </w:r>
      <w:r>
        <w:rPr>
          <w:color w:val="494945"/>
          <w:sz w:val="24"/>
        </w:rPr>
        <w:t>with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z w:val="24"/>
        </w:rPr>
        <w:t>token</w:t>
      </w:r>
      <w:r>
        <w:rPr>
          <w:color w:val="494945"/>
          <w:spacing w:val="1"/>
          <w:sz w:val="24"/>
        </w:rPr>
        <w:t xml:space="preserve"> </w:t>
      </w:r>
      <w:r>
        <w:rPr>
          <w:color w:val="494945"/>
          <w:spacing w:val="-2"/>
          <w:sz w:val="24"/>
        </w:rPr>
        <w:t>expiry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>User-specific</w:t>
      </w:r>
      <w:r>
        <w:rPr>
          <w:color w:val="494945"/>
          <w:spacing w:val="5"/>
          <w:sz w:val="24"/>
        </w:rPr>
        <w:t xml:space="preserve"> </w:t>
      </w:r>
      <w:r>
        <w:rPr>
          <w:color w:val="494945"/>
          <w:sz w:val="24"/>
        </w:rPr>
        <w:t>data</w:t>
      </w:r>
      <w:r>
        <w:rPr>
          <w:color w:val="494945"/>
          <w:spacing w:val="-3"/>
          <w:sz w:val="24"/>
        </w:rPr>
        <w:t xml:space="preserve"> </w:t>
      </w:r>
      <w:r>
        <w:rPr>
          <w:color w:val="494945"/>
          <w:spacing w:val="-2"/>
          <w:sz w:val="24"/>
        </w:rPr>
        <w:t>access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bcrypt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password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hashing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92"/>
        <w:ind w:left="808" w:hanging="541"/>
        <w:rPr>
          <w:sz w:val="24"/>
        </w:rPr>
      </w:pPr>
      <w:r>
        <w:rPr>
          <w:color w:val="494945"/>
          <w:sz w:val="24"/>
        </w:rPr>
        <w:t>Role-based</w:t>
      </w:r>
      <w:r>
        <w:rPr>
          <w:color w:val="494945"/>
          <w:spacing w:val="-7"/>
          <w:sz w:val="24"/>
        </w:rPr>
        <w:t xml:space="preserve"> </w:t>
      </w:r>
      <w:r>
        <w:rPr>
          <w:color w:val="494945"/>
          <w:sz w:val="24"/>
        </w:rPr>
        <w:t>access</w:t>
      </w:r>
      <w:r>
        <w:rPr>
          <w:color w:val="494945"/>
          <w:spacing w:val="-8"/>
          <w:sz w:val="24"/>
        </w:rPr>
        <w:t xml:space="preserve"> </w:t>
      </w:r>
      <w:r>
        <w:rPr>
          <w:color w:val="494945"/>
          <w:sz w:val="24"/>
        </w:rPr>
        <w:t>control</w:t>
      </w:r>
      <w:r>
        <w:rPr>
          <w:color w:val="494945"/>
          <w:spacing w:val="-11"/>
          <w:sz w:val="24"/>
        </w:rPr>
        <w:t xml:space="preserve"> </w:t>
      </w:r>
      <w:r>
        <w:rPr>
          <w:color w:val="494945"/>
          <w:spacing w:val="-2"/>
          <w:sz w:val="24"/>
        </w:rPr>
        <w:t>(future)</w:t>
      </w:r>
    </w:p>
    <w:p>
      <w:pPr>
        <w:pStyle w:val="15"/>
        <w:spacing w:before="11"/>
        <w:rPr>
          <w:sz w:val="37"/>
        </w:rPr>
      </w:pPr>
    </w:p>
    <w:p>
      <w:pPr>
        <w:pStyle w:val="3"/>
      </w:pPr>
      <w:r>
        <w:rPr>
          <w:color w:val="282823"/>
          <w:w w:val="90"/>
        </w:rPr>
        <w:t>Core</w:t>
      </w:r>
      <w:r>
        <w:rPr>
          <w:color w:val="282823"/>
          <w:spacing w:val="-2"/>
        </w:rPr>
        <w:t xml:space="preserve"> Inventory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sz w:val="24"/>
        </w:rPr>
        <w:t>Product</w:t>
      </w:r>
      <w:r>
        <w:rPr>
          <w:color w:val="494945"/>
          <w:spacing w:val="6"/>
          <w:w w:val="104"/>
          <w:sz w:val="24"/>
        </w:rPr>
        <w:t xml:space="preserve"> </w:t>
      </w:r>
      <w:r>
        <w:rPr>
          <w:color w:val="494945"/>
          <w:spacing w:val="-2"/>
          <w:w w:val="104"/>
          <w:sz w:val="24"/>
        </w:rPr>
        <w:t>create/update/delete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>List</w:t>
      </w:r>
      <w:r>
        <w:rPr>
          <w:color w:val="494945"/>
          <w:spacing w:val="-2"/>
          <w:sz w:val="24"/>
        </w:rPr>
        <w:t xml:space="preserve"> </w:t>
      </w:r>
      <w:r>
        <w:rPr>
          <w:color w:val="494945"/>
          <w:sz w:val="24"/>
        </w:rPr>
        <w:t>products with</w:t>
      </w:r>
      <w:r>
        <w:rPr>
          <w:color w:val="494945"/>
          <w:spacing w:val="-4"/>
          <w:sz w:val="24"/>
        </w:rPr>
        <w:t xml:space="preserve"> </w:t>
      </w:r>
      <w:r>
        <w:rPr>
          <w:color w:val="494945"/>
          <w:spacing w:val="-2"/>
          <w:sz w:val="24"/>
        </w:rPr>
        <w:t>pagination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Search</w:t>
      </w:r>
      <w:r>
        <w:rPr>
          <w:color w:val="494945"/>
          <w:spacing w:val="-12"/>
          <w:sz w:val="24"/>
        </w:rPr>
        <w:t xml:space="preserve"> </w:t>
      </w:r>
      <w:r>
        <w:rPr>
          <w:color w:val="494945"/>
          <w:sz w:val="24"/>
        </w:rPr>
        <w:t>by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pacing w:val="-4"/>
          <w:sz w:val="24"/>
        </w:rPr>
        <w:t>name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92"/>
        <w:ind w:left="808" w:hanging="541"/>
        <w:rPr>
          <w:sz w:val="24"/>
        </w:rPr>
      </w:pPr>
      <w:r>
        <w:rPr>
          <w:color w:val="494945"/>
          <w:sz w:val="24"/>
        </w:rPr>
        <w:t>Quantity</w:t>
      </w:r>
      <w:r>
        <w:rPr>
          <w:color w:val="494945"/>
          <w:spacing w:val="22"/>
          <w:sz w:val="24"/>
        </w:rPr>
        <w:t xml:space="preserve"> </w:t>
      </w:r>
      <w:r>
        <w:rPr>
          <w:color w:val="494945"/>
          <w:spacing w:val="-2"/>
          <w:sz w:val="24"/>
        </w:rPr>
        <w:t>tracking</w:t>
      </w:r>
    </w:p>
    <w:p>
      <w:pPr>
        <w:pStyle w:val="3"/>
        <w:spacing w:before="96"/>
      </w:pPr>
      <w:r>
        <w:rPr>
          <w:b w:val="0"/>
        </w:rPr>
        <w:br w:type="column"/>
      </w:r>
      <w:r>
        <w:rPr>
          <w:color w:val="282823"/>
          <w:w w:val="95"/>
        </w:rPr>
        <w:t>UX</w:t>
      </w:r>
      <w:r>
        <w:rPr>
          <w:color w:val="282823"/>
          <w:spacing w:val="-9"/>
          <w:w w:val="95"/>
        </w:rPr>
        <w:t xml:space="preserve"> </w:t>
      </w:r>
      <w:r>
        <w:rPr>
          <w:color w:val="282823"/>
          <w:w w:val="95"/>
        </w:rPr>
        <w:t>&amp;</w:t>
      </w:r>
      <w:r>
        <w:rPr>
          <w:color w:val="282823"/>
          <w:spacing w:val="-6"/>
          <w:w w:val="95"/>
        </w:rPr>
        <w:t xml:space="preserve"> </w:t>
      </w:r>
      <w:r>
        <w:rPr>
          <w:color w:val="282823"/>
          <w:spacing w:val="-2"/>
          <w:w w:val="95"/>
        </w:rPr>
        <w:t>Technical</w:t>
      </w:r>
    </w:p>
    <w:p>
      <w:pPr>
        <w:spacing w:before="303" w:line="314" w:lineRule="auto"/>
        <w:ind w:left="268" w:right="224"/>
        <w:rPr>
          <w:sz w:val="24"/>
        </w:rPr>
      </w:pPr>
      <w:r>
        <w:rPr>
          <w:color w:val="494945"/>
          <w:sz w:val="24"/>
        </w:rPr>
        <w:t>Additional considerations included responsive UI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design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z w:val="24"/>
        </w:rPr>
        <w:t>and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technical</w:t>
      </w:r>
      <w:r>
        <w:rPr>
          <w:color w:val="494945"/>
          <w:spacing w:val="-14"/>
          <w:sz w:val="24"/>
        </w:rPr>
        <w:t xml:space="preserve"> </w:t>
      </w:r>
      <w:r>
        <w:rPr>
          <w:color w:val="494945"/>
          <w:sz w:val="24"/>
        </w:rPr>
        <w:t>architecture</w:t>
      </w:r>
      <w:r>
        <w:rPr>
          <w:color w:val="494945"/>
          <w:spacing w:val="-15"/>
          <w:sz w:val="24"/>
        </w:rPr>
        <w:t xml:space="preserve"> </w:t>
      </w:r>
      <w:r>
        <w:rPr>
          <w:color w:val="494945"/>
          <w:sz w:val="24"/>
        </w:rPr>
        <w:t>decisions.</w:t>
      </w:r>
    </w:p>
    <w:p>
      <w:pPr>
        <w:pStyle w:val="3"/>
        <w:spacing w:before="150"/>
      </w:pPr>
      <w:r>
        <w:rPr>
          <w:color w:val="282823"/>
          <w:w w:val="95"/>
        </w:rPr>
        <w:t>UX</w:t>
      </w:r>
      <w:r>
        <w:rPr>
          <w:color w:val="282823"/>
          <w:spacing w:val="-1"/>
        </w:rPr>
        <w:t xml:space="preserve"> </w:t>
      </w:r>
      <w:r>
        <w:rPr>
          <w:color w:val="282823"/>
          <w:spacing w:val="-2"/>
          <w:w w:val="95"/>
        </w:rPr>
        <w:t>Considerations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w w:val="95"/>
          <w:sz w:val="24"/>
        </w:rPr>
        <w:t>Simple,</w:t>
      </w:r>
      <w:r>
        <w:rPr>
          <w:color w:val="494945"/>
          <w:spacing w:val="24"/>
          <w:sz w:val="24"/>
        </w:rPr>
        <w:t xml:space="preserve"> </w:t>
      </w:r>
      <w:r>
        <w:rPr>
          <w:color w:val="494945"/>
          <w:w w:val="95"/>
          <w:sz w:val="24"/>
        </w:rPr>
        <w:t>responsive</w:t>
      </w:r>
      <w:r>
        <w:rPr>
          <w:color w:val="494945"/>
          <w:spacing w:val="27"/>
          <w:sz w:val="24"/>
        </w:rPr>
        <w:t xml:space="preserve"> </w:t>
      </w:r>
      <w:r>
        <w:rPr>
          <w:color w:val="494945"/>
          <w:spacing w:val="-2"/>
          <w:w w:val="95"/>
          <w:sz w:val="24"/>
        </w:rPr>
        <w:t>interface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 xml:space="preserve">Clean product </w:t>
      </w:r>
      <w:r>
        <w:rPr>
          <w:color w:val="494945"/>
          <w:spacing w:val="-4"/>
          <w:sz w:val="24"/>
        </w:rPr>
        <w:t>cards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Fast</w:t>
      </w:r>
      <w:r>
        <w:rPr>
          <w:color w:val="494945"/>
          <w:spacing w:val="-13"/>
          <w:sz w:val="24"/>
        </w:rPr>
        <w:t xml:space="preserve"> </w:t>
      </w:r>
      <w:r>
        <w:rPr>
          <w:color w:val="494945"/>
          <w:sz w:val="24"/>
        </w:rPr>
        <w:t>load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times</w:t>
      </w:r>
    </w:p>
    <w:p>
      <w:pPr>
        <w:pStyle w:val="15"/>
        <w:spacing w:before="2"/>
        <w:rPr>
          <w:sz w:val="32"/>
        </w:rPr>
      </w:pPr>
    </w:p>
    <w:p>
      <w:pPr>
        <w:pStyle w:val="3"/>
      </w:pPr>
      <w:r>
        <w:rPr>
          <w:color w:val="282823"/>
          <w:w w:val="85"/>
        </w:rPr>
        <w:t>Technical</w:t>
      </w:r>
      <w:r>
        <w:rPr>
          <w:color w:val="282823"/>
          <w:spacing w:val="14"/>
        </w:rPr>
        <w:t xml:space="preserve"> </w:t>
      </w:r>
      <w:r>
        <w:rPr>
          <w:color w:val="282823"/>
          <w:spacing w:val="-4"/>
          <w:w w:val="95"/>
        </w:rPr>
        <w:t>Stack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303"/>
        <w:ind w:left="808" w:hanging="541"/>
        <w:rPr>
          <w:sz w:val="24"/>
        </w:rPr>
      </w:pPr>
      <w:r>
        <w:rPr>
          <w:color w:val="494945"/>
          <w:w w:val="104"/>
          <w:sz w:val="24"/>
        </w:rPr>
        <w:t>MERN</w:t>
      </w:r>
      <w:r>
        <w:rPr>
          <w:color w:val="494945"/>
          <w:spacing w:val="12"/>
          <w:w w:val="104"/>
          <w:sz w:val="24"/>
        </w:rPr>
        <w:t xml:space="preserve"> </w:t>
      </w:r>
      <w:r>
        <w:rPr>
          <w:color w:val="494945"/>
          <w:spacing w:val="-2"/>
          <w:w w:val="104"/>
          <w:sz w:val="24"/>
        </w:rPr>
        <w:t>architecture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90"/>
        <w:ind w:left="808" w:hanging="541"/>
        <w:rPr>
          <w:sz w:val="24"/>
        </w:rPr>
      </w:pPr>
      <w:r>
        <w:rPr>
          <w:color w:val="494945"/>
          <w:sz w:val="24"/>
        </w:rPr>
        <w:t>REST</w:t>
      </w:r>
      <w:r>
        <w:rPr>
          <w:color w:val="494945"/>
          <w:spacing w:val="-31"/>
          <w:sz w:val="24"/>
        </w:rPr>
        <w:t xml:space="preserve"> </w:t>
      </w:r>
      <w:r>
        <w:rPr>
          <w:color w:val="494945"/>
          <w:sz w:val="24"/>
        </w:rPr>
        <w:t>API</w:t>
      </w:r>
      <w:r>
        <w:rPr>
          <w:color w:val="494945"/>
          <w:spacing w:val="-10"/>
          <w:sz w:val="24"/>
        </w:rPr>
        <w:t xml:space="preserve"> </w:t>
      </w:r>
      <w:r>
        <w:rPr>
          <w:color w:val="494945"/>
          <w:spacing w:val="-2"/>
          <w:sz w:val="24"/>
        </w:rPr>
        <w:t>endpoints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ind w:left="808" w:hanging="541"/>
        <w:rPr>
          <w:sz w:val="24"/>
        </w:rPr>
      </w:pPr>
      <w:r>
        <w:rPr>
          <w:color w:val="494945"/>
          <w:sz w:val="24"/>
        </w:rPr>
        <w:t>MongoDB</w:t>
      </w:r>
      <w:r>
        <w:rPr>
          <w:color w:val="494945"/>
          <w:spacing w:val="7"/>
          <w:sz w:val="24"/>
        </w:rPr>
        <w:t xml:space="preserve"> </w:t>
      </w:r>
      <w:r>
        <w:rPr>
          <w:color w:val="494945"/>
          <w:sz w:val="24"/>
        </w:rPr>
        <w:t>schema</w:t>
      </w:r>
      <w:r>
        <w:rPr>
          <w:color w:val="494945"/>
          <w:spacing w:val="20"/>
          <w:sz w:val="24"/>
        </w:rPr>
        <w:t xml:space="preserve"> </w:t>
      </w:r>
      <w:r>
        <w:rPr>
          <w:color w:val="494945"/>
          <w:spacing w:val="-2"/>
          <w:sz w:val="24"/>
        </w:rPr>
        <w:t>design</w:t>
      </w:r>
    </w:p>
    <w:p>
      <w:pPr>
        <w:pStyle w:val="17"/>
        <w:numPr>
          <w:ilvl w:val="0"/>
          <w:numId w:val="3"/>
        </w:numPr>
        <w:tabs>
          <w:tab w:val="left" w:pos="808"/>
          <w:tab w:val="left" w:pos="809"/>
        </w:tabs>
        <w:spacing w:before="92"/>
        <w:ind w:left="808" w:hanging="541"/>
        <w:rPr>
          <w:sz w:val="24"/>
        </w:rPr>
      </w:pPr>
      <w:r>
        <w:rPr>
          <w:color w:val="494945"/>
          <w:sz w:val="24"/>
        </w:rPr>
        <w:t>Middleware</w:t>
      </w:r>
      <w:r>
        <w:rPr>
          <w:color w:val="494945"/>
          <w:spacing w:val="32"/>
          <w:w w:val="104"/>
          <w:sz w:val="24"/>
        </w:rPr>
        <w:t xml:space="preserve"> </w:t>
      </w:r>
      <w:r>
        <w:rPr>
          <w:color w:val="494945"/>
          <w:spacing w:val="-2"/>
          <w:w w:val="104"/>
          <w:sz w:val="24"/>
        </w:rPr>
        <w:t>protection</w:t>
      </w:r>
    </w:p>
    <w:p>
      <w:pPr>
        <w:rPr>
          <w:sz w:val="24"/>
        </w:rPr>
        <w:sectPr>
          <w:type w:val="continuous"/>
          <w:pgSz w:w="11920" w:h="16840"/>
          <w:pgMar w:top="580" w:right="420" w:bottom="280" w:left="420" w:header="720" w:footer="720" w:gutter="0"/>
          <w:cols w:num="2" w:space="590" w:equalWidth="0">
            <w:col w:w="4983" w:space="590"/>
            <w:col w:w="5507"/>
          </w:cols>
          <w:docGrid w:linePitch="312" w:charSpace="0"/>
        </w:sectPr>
      </w:pPr>
    </w:p>
    <w:p>
      <w:pPr>
        <w:pStyle w:val="15"/>
        <w:rPr>
          <w:sz w:val="20"/>
        </w:rPr>
      </w:pPr>
      <w:r>
        <mc:AlternateContent>
          <mc:Choice Requires="wps">
            <w:drawing>
              <wp:anchor distT="0" distB="0" distL="114300" distR="114300" simplePos="0" relativeHeight="7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10" name="Rectangle 1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11" o:spid="_x0000_s111" fillcolor="#EEEBE6" stroked="f" strokeweight="1.0pt" style="position:absolute;&#10;margin-left:0.0pt;&#10;margin-top:0.0pt;&#10;width:595.45pt;&#10;height:841.7pt;&#10;z-index:-48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112" name="Combination 11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13" name="Combination 113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15" name="Image 115">
                            <a:hlinkClick r:id="rId15"/>
                          </pic:cNvPr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16" name="Rectangle 116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18" o:spid="_x0000_s118" coordorigin="9015,15823" coordsize="2895,936" style="position:absolute;&#10;margin-left:450.8pt;&#10;margin-top:791.1501pt;&#10;width:144.75pt;&#10;height:46.80003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19" o:spid="_x0000_s119" style="position:absolute;&#10;left:9088;&#10;top:16077;&#10;width:2712;&#10;height:648;" filled="f" stroked="f" strokeweight="1.0pt" href="https://gamma.app/?utm_source=made-with-gamma">
                  <v:imagedata r:id="rId16" o:title="1455244771772991588778"/>
                  <o:lock aspectratio="t"/>
                  <v:stroke color="#000000"/>
                </v:shape>
                <v:rect type="#_x0000_t1" id="Rectangle 120" o:spid="_x0000_s120" style="position:absolute;&#10;left:9015;&#10;top:15823;&#10;width:2894;&#10;height:936;" fillcolor="#EEEBE6" stroked="f" strokeweight="1.0pt">
                  <v:stroke color="#000000"/>
                </v:rect>
                <v:rect type="#_x0000_t1" id="Rectangle 121" o:spid="_x0000_s121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</w:p>
    <w:p>
      <w:pPr>
        <w:pStyle w:val="15"/>
        <w:spacing w:before="5"/>
        <w:rPr>
          <w:sz w:val="26"/>
        </w:rPr>
      </w:pPr>
    </w:p>
    <w:p>
      <w:pPr>
        <w:ind w:left="254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114298" distR="114298">
                <wp:extent cx="2135505" cy="3274060"/>
                <wp:effectExtent l="0" t="0" r="0" b="0"/>
                <wp:docPr id="122" name="Combination 12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23" name="Combination 123"/>
                      <wpg:cNvGrpSpPr/>
                      <wpg:grpSpPr>
                        <a:xfrm rot="0">
                          <a:off x="0" y="0"/>
                          <a:ext cx="2135505" cy="3274060"/>
                          <a:chOff x="0" y="0"/>
                          <a:chExt cx="2135505" cy="3274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24" name="曲线 124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55" y="0"/>
                                </a:moveTo>
                                <a:lnTo>
                                  <a:pt x="231" y="0"/>
                                </a:lnTo>
                                <a:lnTo>
                                  <a:pt x="141" y="8"/>
                                </a:lnTo>
                                <a:lnTo>
                                  <a:pt x="64" y="41"/>
                                </a:lnTo>
                                <a:lnTo>
                                  <a:pt x="12" y="92"/>
                                </a:lnTo>
                                <a:lnTo>
                                  <a:pt x="0" y="150"/>
                                </a:lnTo>
                                <a:lnTo>
                                  <a:pt x="0" y="21440"/>
                                </a:lnTo>
                                <a:lnTo>
                                  <a:pt x="12" y="21499"/>
                                </a:lnTo>
                                <a:lnTo>
                                  <a:pt x="64" y="21549"/>
                                </a:lnTo>
                                <a:lnTo>
                                  <a:pt x="141" y="21583"/>
                                </a:lnTo>
                                <a:lnTo>
                                  <a:pt x="231" y="21595"/>
                                </a:lnTo>
                                <a:lnTo>
                                  <a:pt x="21355" y="21595"/>
                                </a:lnTo>
                                <a:lnTo>
                                  <a:pt x="21445" y="21583"/>
                                </a:lnTo>
                                <a:lnTo>
                                  <a:pt x="21522" y="21549"/>
                                </a:lnTo>
                                <a:lnTo>
                                  <a:pt x="21574" y="21499"/>
                                </a:lnTo>
                                <a:lnTo>
                                  <a:pt x="21593" y="21440"/>
                                </a:lnTo>
                                <a:lnTo>
                                  <a:pt x="21593" y="150"/>
                                </a:lnTo>
                                <a:lnTo>
                                  <a:pt x="21574" y="92"/>
                                </a:lnTo>
                                <a:lnTo>
                                  <a:pt x="21522" y="41"/>
                                </a:lnTo>
                                <a:lnTo>
                                  <a:pt x="21445" y="8"/>
                                </a:lnTo>
                                <a:lnTo>
                                  <a:pt x="21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曲线 125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0"/>
                                </a:moveTo>
                                <a:lnTo>
                                  <a:pt x="12" y="92"/>
                                </a:lnTo>
                                <a:lnTo>
                                  <a:pt x="64" y="41"/>
                                </a:lnTo>
                                <a:lnTo>
                                  <a:pt x="141" y="8"/>
                                </a:lnTo>
                                <a:lnTo>
                                  <a:pt x="231" y="0"/>
                                </a:lnTo>
                                <a:lnTo>
                                  <a:pt x="21355" y="0"/>
                                </a:lnTo>
                                <a:lnTo>
                                  <a:pt x="21445" y="8"/>
                                </a:lnTo>
                                <a:lnTo>
                                  <a:pt x="21522" y="41"/>
                                </a:lnTo>
                                <a:lnTo>
                                  <a:pt x="21574" y="92"/>
                                </a:lnTo>
                                <a:lnTo>
                                  <a:pt x="21593" y="150"/>
                                </a:lnTo>
                                <a:lnTo>
                                  <a:pt x="21593" y="21440"/>
                                </a:lnTo>
                                <a:lnTo>
                                  <a:pt x="21574" y="21499"/>
                                </a:lnTo>
                                <a:lnTo>
                                  <a:pt x="21522" y="21549"/>
                                </a:lnTo>
                                <a:lnTo>
                                  <a:pt x="21445" y="21583"/>
                                </a:lnTo>
                                <a:lnTo>
                                  <a:pt x="21355" y="21595"/>
                                </a:lnTo>
                                <a:lnTo>
                                  <a:pt x="231" y="21595"/>
                                </a:lnTo>
                                <a:lnTo>
                                  <a:pt x="141" y="21583"/>
                                </a:lnTo>
                                <a:lnTo>
                                  <a:pt x="64" y="21549"/>
                                </a:lnTo>
                                <a:lnTo>
                                  <a:pt x="12" y="21499"/>
                                </a:lnTo>
                                <a:lnTo>
                                  <a:pt x="0" y="21440"/>
                                </a:lnTo>
                                <a:lnTo>
                                  <a:pt x="0" y="1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CAC5B8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Text box 126"/>
                        <wps:cNvSpPr/>
                        <wps:spPr>
                          <a:xfrm rot="0">
                            <a:off x="21589" y="487044"/>
                            <a:ext cx="2092325" cy="2770505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27">
                          <w:txbxContent>
                            <w:p>
                              <w:pPr>
                                <w:spacing w:before="209" w:line="252" w:lineRule="auto"/>
                                <w:ind w:left="241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>High</w:t>
                              </w:r>
                              <w:r>
                                <w:rPr>
                                  <w:b/>
                                  <w:color w:val="494945"/>
                                  <w:spacing w:val="-11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4"/>
                                  <w:w w:val="85"/>
                                  <w:sz w:val="30"/>
                                </w:rPr>
                                <w:t>(Implemented)</w:t>
                              </w:r>
                            </w:p>
                            <w:p>
                              <w:pPr>
                                <w:spacing w:before="200" w:line="314" w:lineRule="auto"/>
                                <w:ind w:left="241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JWT authentication with register/login flows, protected product CRUD operations, MongoDB integration with proper schema, secure route middleware, and basic search functionality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" name="Text box 128"/>
                        <wps:cNvSpPr/>
                        <wps:spPr>
                          <a:xfrm rot="0">
                            <a:off x="21589" y="16509"/>
                            <a:ext cx="2092325" cy="470535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29">
                          <w:txbxContent>
                            <w:p>
                              <w:pPr>
                                <w:spacing w:before="55"/>
                                <w:ind w:right="159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1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30" o:spid="_x0000_s130" coordorigin="699,9635" coordsize="3363,5156" style="width:168.15pt;&#10;height:257.80002pt;">
                <v:shape type="#_x0000_t0" id="曲线 131" o:spid="_x0000_s131" coordsize="3363,5156" path="m3325,l35,l22,2l9,10l1,21l,35l,5117l1,5131l9,5143l22,5152l35,5155l3325,5155l3339,5152l3351,5143l3359,5131l3362,5117l3362,35l3359,21l3351,10l3339,2l3325,l3325,xe" style="position:absolute;&#10;left:699;&#10;top:9635;&#10;width:3363;&#10;height:5156;" fillcolor="#EEEBE6" stroked="f" strokeweight="1.0pt">
                  <v:stroke color="#000000"/>
                </v:shape>
                <v:shape type="#_x0000_t0" id="曲线 132" o:spid="_x0000_s132" coordsize="3363,5156" path="m,35l1,21l9,10l22,2l35,l3325,l3339,2l3351,10l3359,21l3362,35l3362,5117l3359,5131l3351,5143l3339,5152l3325,5155l35,5155l22,5152l9,5143l1,5131l,5117l,35l,35xe" style="position:absolute;&#10;left:699;&#10;top:9635;&#10;width:3363;&#10;height:5156;" filled="f" stroked="t" strokeweight="1.55063pt">
                  <v:stroke color="#CAC5B8"/>
                </v:shape>
                <v:shape type="#_x0000_t202" id="Text box 133" o:spid="_x0000_s133" style="position:absolute;&#10;left:733;&#10;top:10402;&#10;width:3295;&#10;height:4363;&#10;mso-wrap-style:square;" fillcolor="#EEEBE6" stroked="f" strokeweight="1.0pt">
                  <v:textbox id="856" inset="0mm,0mm,0mm,0mm" o:insetmode="custom" style="layout-flow:horizontal;&#10;v-text-anchor:top;">
                    <w:txbxContent>
                      <w:p>
                        <w:pPr>
                          <w:spacing w:before="209" w:line="252" w:lineRule="auto"/>
                          <w:ind w:left="241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z w:val="30"/>
                          </w:rPr>
                          <w:t>High</w:t>
                        </w:r>
                        <w:r>
                          <w:rPr>
                            <w:b/>
                            <w:color w:val="494945"/>
                            <w:spacing w:val="-11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4"/>
                            <w:w w:val="85"/>
                            <w:sz w:val="30"/>
                          </w:rPr>
                          <w:t>(Implemented)</w:t>
                        </w:r>
                      </w:p>
                      <w:p>
                        <w:pPr>
                          <w:spacing w:before="200" w:line="314" w:lineRule="auto"/>
                          <w:ind w:left="241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JWT authentication with register/login flows, protected product CRUD operations, MongoDB integration with proper schema, secure route middleware, and basic search functionality</w:t>
                        </w:r>
                      </w:p>
                    </w:txbxContent>
                  </v:textbox>
                  <v:stroke color="#000000"/>
                </v:shape>
                <v:shape type="#_x0000_t202" id="Text box 134" o:spid="_x0000_s134" style="position:absolute;&#10;left:733;&#10;top:9661;&#10;width:3295;&#10;height:741;&#10;mso-wrap-style:square;" fillcolor="#E4DFD2" stroked="f" strokeweight="1.0pt">
                  <v:textbox id="857" inset="0mm,0mm,0mm,0mm" o:insetmode="custom" style="layout-flow:horizontal;&#10;v-text-anchor:top;">
                    <w:txbxContent>
                      <w:p>
                        <w:pPr>
                          <w:spacing w:before="55"/>
                          <w:ind w:right="159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1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spacing w:val="139"/>
          <w:sz w:val="20"/>
        </w:rPr>
        <w:t xml:space="preserve"> </w:t>
      </w:r>
      <w:r>
        <w:rPr>
          <w:spacing w:val="139"/>
          <w:sz w:val="20"/>
        </w:rPr>
        <mc:AlternateContent>
          <mc:Choice Requires="wps">
            <w:drawing>
              <wp:inline distT="0" distB="0" distL="114298" distR="114298">
                <wp:extent cx="2136775" cy="3274060"/>
                <wp:effectExtent l="0" t="0" r="0" b="0"/>
                <wp:docPr id="135" name="Combination 13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36" name="Combination 136"/>
                      <wpg:cNvGrpSpPr/>
                      <wpg:grpSpPr>
                        <a:xfrm rot="0">
                          <a:off x="0" y="0"/>
                          <a:ext cx="2136775" cy="3274060"/>
                          <a:chOff x="0" y="0"/>
                          <a:chExt cx="2136775" cy="3274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37" name="曲线 137"/>
                        <wps:cNvSpPr/>
                        <wps:spPr>
                          <a:xfrm rot="0">
                            <a:off x="0" y="0"/>
                            <a:ext cx="2136775" cy="3274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62" y="0"/>
                                </a:moveTo>
                                <a:lnTo>
                                  <a:pt x="231" y="0"/>
                                </a:lnTo>
                                <a:lnTo>
                                  <a:pt x="141" y="8"/>
                                </a:lnTo>
                                <a:lnTo>
                                  <a:pt x="64" y="41"/>
                                </a:lnTo>
                                <a:lnTo>
                                  <a:pt x="12" y="92"/>
                                </a:lnTo>
                                <a:lnTo>
                                  <a:pt x="0" y="150"/>
                                </a:lnTo>
                                <a:lnTo>
                                  <a:pt x="0" y="21440"/>
                                </a:lnTo>
                                <a:lnTo>
                                  <a:pt x="12" y="21499"/>
                                </a:lnTo>
                                <a:lnTo>
                                  <a:pt x="64" y="21549"/>
                                </a:lnTo>
                                <a:lnTo>
                                  <a:pt x="141" y="21583"/>
                                </a:lnTo>
                                <a:lnTo>
                                  <a:pt x="231" y="21595"/>
                                </a:lnTo>
                                <a:lnTo>
                                  <a:pt x="21362" y="21595"/>
                                </a:lnTo>
                                <a:lnTo>
                                  <a:pt x="21452" y="21583"/>
                                </a:lnTo>
                                <a:lnTo>
                                  <a:pt x="21522" y="21549"/>
                                </a:lnTo>
                                <a:lnTo>
                                  <a:pt x="21574" y="21499"/>
                                </a:lnTo>
                                <a:lnTo>
                                  <a:pt x="21593" y="21440"/>
                                </a:lnTo>
                                <a:lnTo>
                                  <a:pt x="21593" y="150"/>
                                </a:lnTo>
                                <a:lnTo>
                                  <a:pt x="21574" y="92"/>
                                </a:lnTo>
                                <a:lnTo>
                                  <a:pt x="21522" y="41"/>
                                </a:lnTo>
                                <a:lnTo>
                                  <a:pt x="21452" y="8"/>
                                </a:lnTo>
                                <a:lnTo>
                                  <a:pt x="213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曲线 138"/>
                        <wps:cNvSpPr/>
                        <wps:spPr>
                          <a:xfrm rot="0">
                            <a:off x="0" y="0"/>
                            <a:ext cx="2136775" cy="3274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0"/>
                                </a:moveTo>
                                <a:lnTo>
                                  <a:pt x="12" y="92"/>
                                </a:lnTo>
                                <a:lnTo>
                                  <a:pt x="64" y="41"/>
                                </a:lnTo>
                                <a:lnTo>
                                  <a:pt x="141" y="8"/>
                                </a:lnTo>
                                <a:lnTo>
                                  <a:pt x="231" y="0"/>
                                </a:lnTo>
                                <a:lnTo>
                                  <a:pt x="21362" y="0"/>
                                </a:lnTo>
                                <a:lnTo>
                                  <a:pt x="21452" y="8"/>
                                </a:lnTo>
                                <a:lnTo>
                                  <a:pt x="21522" y="41"/>
                                </a:lnTo>
                                <a:lnTo>
                                  <a:pt x="21574" y="92"/>
                                </a:lnTo>
                                <a:lnTo>
                                  <a:pt x="21593" y="150"/>
                                </a:lnTo>
                                <a:lnTo>
                                  <a:pt x="21593" y="21440"/>
                                </a:lnTo>
                                <a:lnTo>
                                  <a:pt x="21574" y="21499"/>
                                </a:lnTo>
                                <a:lnTo>
                                  <a:pt x="21522" y="21549"/>
                                </a:lnTo>
                                <a:lnTo>
                                  <a:pt x="21452" y="21583"/>
                                </a:lnTo>
                                <a:lnTo>
                                  <a:pt x="21362" y="21595"/>
                                </a:lnTo>
                                <a:lnTo>
                                  <a:pt x="231" y="21595"/>
                                </a:lnTo>
                                <a:lnTo>
                                  <a:pt x="141" y="21583"/>
                                </a:lnTo>
                                <a:lnTo>
                                  <a:pt x="64" y="21549"/>
                                </a:lnTo>
                                <a:lnTo>
                                  <a:pt x="12" y="21499"/>
                                </a:lnTo>
                                <a:lnTo>
                                  <a:pt x="0" y="21440"/>
                                </a:lnTo>
                                <a:lnTo>
                                  <a:pt x="0" y="1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CAC5B8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Text box 139"/>
                        <wps:cNvSpPr/>
                        <wps:spPr>
                          <a:xfrm rot="0">
                            <a:off x="21589" y="487044"/>
                            <a:ext cx="2093595" cy="2770505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40">
                          <w:txbxContent>
                            <w:p>
                              <w:pPr>
                                <w:spacing w:before="209" w:line="252" w:lineRule="auto"/>
                                <w:ind w:left="243" w:right="137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>Medium</w:t>
                              </w:r>
                              <w:r>
                                <w:rPr>
                                  <w:b/>
                                  <w:color w:val="494945"/>
                                  <w:spacing w:val="-14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0"/>
                                </w:rPr>
                                <w:t xml:space="preserve">Priority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0"/>
                                </w:rPr>
                                <w:t>(Enhancements)</w:t>
                              </w:r>
                            </w:p>
                            <w:p>
                              <w:pPr>
                                <w:spacing w:before="200" w:line="314" w:lineRule="auto"/>
                                <w:ind w:left="243" w:right="137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Advanced filtering by price/quantity ranges, improved error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handling with user-friendly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messages,</w:t>
                              </w:r>
                              <w:r>
                                <w:rPr>
                                  <w:color w:val="494945"/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UI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polish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 xml:space="preserve">with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responsive cards, and request validation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1" name="Text box 141"/>
                        <wps:cNvSpPr/>
                        <wps:spPr>
                          <a:xfrm rot="0">
                            <a:off x="21589" y="16509"/>
                            <a:ext cx="2093595" cy="470535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42">
                          <w:txbxContent>
                            <w:p>
                              <w:pPr>
                                <w:spacing w:before="55"/>
                                <w:ind w:right="158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2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43" o:spid="_x0000_s143" coordorigin="4301,9635" coordsize="3365,5156" style="width:168.25002pt;&#10;height:257.80002pt;">
                <v:shape type="#_x0000_t0" id="曲线 144" o:spid="_x0000_s144" coordsize="3365,5156" path="m3328,l35,l21,2l10,10l1,21l,35l,5117l1,5131l10,5143l21,5152l35,5155l3328,5155l3341,5152l3352,5143l3361,5131l3363,5117l3363,35l3361,21l3352,10l3341,2l3328,l3328,xe" style="position:absolute;&#10;left:4301;&#10;top:9635;&#10;width:3365;&#10;height:5156;" fillcolor="#EEEBE6" stroked="f" strokeweight="1.0pt">
                  <v:stroke color="#000000"/>
                </v:shape>
                <v:shape type="#_x0000_t0" id="曲线 145" o:spid="_x0000_s145" coordsize="3365,5156" path="m,35l1,21l10,10l21,2l35,l3328,l3341,2l3352,10l3361,21l3363,35l3363,5117l3361,5131l3352,5143l3341,5152l3328,5155l35,5155l21,5152l10,5143l1,5131l,5117l,35l,35xe" style="position:absolute;&#10;left:4301;&#10;top:9635;&#10;width:3365;&#10;height:5156;" filled="f" stroked="t" strokeweight="1.55063pt">
                  <v:stroke color="#CAC5B8"/>
                </v:shape>
                <v:shape type="#_x0000_t202" id="Text box 146" o:spid="_x0000_s146" style="position:absolute;&#10;left:4335;&#10;top:10402;&#10;width:3296;&#10;height:4363;&#10;mso-wrap-style:square;" fillcolor="#EEEBE6" stroked="f" strokeweight="1.0pt">
                  <v:textbox id="858" inset="0mm,0mm,0mm,0mm" o:insetmode="custom" style="layout-flow:horizontal;&#10;v-text-anchor:top;">
                    <w:txbxContent>
                      <w:p>
                        <w:pPr>
                          <w:spacing w:before="209" w:line="252" w:lineRule="auto"/>
                          <w:ind w:left="243" w:right="137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>Medium</w:t>
                        </w:r>
                        <w:r>
                          <w:rPr>
                            <w:b/>
                            <w:color w:val="494945"/>
                            <w:spacing w:val="-14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90"/>
                            <w:sz w:val="30"/>
                          </w:rPr>
                          <w:t xml:space="preserve">Priority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0"/>
                          </w:rPr>
                          <w:t>(Enhancements)</w:t>
                        </w:r>
                      </w:p>
                      <w:p>
                        <w:pPr>
                          <w:spacing w:before="200" w:line="314" w:lineRule="auto"/>
                          <w:ind w:left="243" w:right="137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Advanced filtering by price/quantity ranges, improved error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handling with user-friendly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messages,</w:t>
                        </w:r>
                        <w:r>
                          <w:rPr>
                            <w:color w:val="494945"/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UI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polish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 xml:space="preserve">with </w:t>
                        </w:r>
                        <w:r>
                          <w:rPr>
                            <w:color w:val="494945"/>
                            <w:sz w:val="24"/>
                          </w:rPr>
                          <w:t>responsive cards, and request validation</w:t>
                        </w:r>
                      </w:p>
                    </w:txbxContent>
                  </v:textbox>
                  <v:stroke color="#000000"/>
                </v:shape>
                <v:shape type="#_x0000_t202" id="Text box 147" o:spid="_x0000_s147" style="position:absolute;&#10;left:4335;&#10;top:9661;&#10;width:3296;&#10;height:741;&#10;mso-wrap-style:square;" fillcolor="#E4DFD2" stroked="f" strokeweight="1.0pt">
                  <v:textbox id="859" inset="0mm,0mm,0mm,0mm" o:insetmode="custom" style="layout-flow:horizontal;&#10;v-text-anchor:top;">
                    <w:txbxContent>
                      <w:p>
                        <w:pPr>
                          <w:spacing w:before="55"/>
                          <w:ind w:right="158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2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  <w:r>
        <w:rPr>
          <w:rFonts w:ascii="Times New Roman" w:hAnsi="Times New Roman"/>
          <w:spacing w:val="141"/>
          <w:sz w:val="20"/>
        </w:rPr>
        <w:t xml:space="preserve"> </w:t>
      </w:r>
      <w:r>
        <w:rPr>
          <w:spacing w:val="141"/>
          <w:sz w:val="20"/>
        </w:rPr>
        <mc:AlternateContent>
          <mc:Choice Requires="wps">
            <w:drawing>
              <wp:inline distT="0" distB="0" distL="114298" distR="114298">
                <wp:extent cx="2135505" cy="3274060"/>
                <wp:effectExtent l="0" t="0" r="0" b="0"/>
                <wp:docPr id="148" name="Combination 14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49" name="Combination 149"/>
                      <wpg:cNvGrpSpPr/>
                      <wpg:grpSpPr>
                        <a:xfrm rot="0">
                          <a:off x="0" y="0"/>
                          <a:ext cx="2135505" cy="3274060"/>
                          <a:chOff x="0" y="0"/>
                          <a:chExt cx="2135505" cy="3274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50" name="曲线 150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355" y="0"/>
                                </a:moveTo>
                                <a:lnTo>
                                  <a:pt x="231" y="0"/>
                                </a:lnTo>
                                <a:lnTo>
                                  <a:pt x="141" y="8"/>
                                </a:lnTo>
                                <a:lnTo>
                                  <a:pt x="64" y="41"/>
                                </a:lnTo>
                                <a:lnTo>
                                  <a:pt x="12" y="92"/>
                                </a:lnTo>
                                <a:lnTo>
                                  <a:pt x="0" y="150"/>
                                </a:lnTo>
                                <a:lnTo>
                                  <a:pt x="0" y="21440"/>
                                </a:lnTo>
                                <a:lnTo>
                                  <a:pt x="12" y="21499"/>
                                </a:lnTo>
                                <a:lnTo>
                                  <a:pt x="64" y="21549"/>
                                </a:lnTo>
                                <a:lnTo>
                                  <a:pt x="141" y="21583"/>
                                </a:lnTo>
                                <a:lnTo>
                                  <a:pt x="231" y="21595"/>
                                </a:lnTo>
                                <a:lnTo>
                                  <a:pt x="21355" y="21595"/>
                                </a:lnTo>
                                <a:lnTo>
                                  <a:pt x="21445" y="21583"/>
                                </a:lnTo>
                                <a:lnTo>
                                  <a:pt x="21522" y="21549"/>
                                </a:lnTo>
                                <a:lnTo>
                                  <a:pt x="21574" y="21499"/>
                                </a:lnTo>
                                <a:lnTo>
                                  <a:pt x="21593" y="21440"/>
                                </a:lnTo>
                                <a:lnTo>
                                  <a:pt x="21593" y="150"/>
                                </a:lnTo>
                                <a:lnTo>
                                  <a:pt x="21574" y="92"/>
                                </a:lnTo>
                                <a:lnTo>
                                  <a:pt x="21522" y="41"/>
                                </a:lnTo>
                                <a:lnTo>
                                  <a:pt x="21445" y="8"/>
                                </a:lnTo>
                                <a:lnTo>
                                  <a:pt x="213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曲线 151"/>
                        <wps:cNvSpPr/>
                        <wps:spPr>
                          <a:xfrm rot="0">
                            <a:off x="0" y="0"/>
                            <a:ext cx="2135505" cy="3274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0" y="150"/>
                                </a:moveTo>
                                <a:lnTo>
                                  <a:pt x="12" y="92"/>
                                </a:lnTo>
                                <a:lnTo>
                                  <a:pt x="64" y="41"/>
                                </a:lnTo>
                                <a:lnTo>
                                  <a:pt x="141" y="8"/>
                                </a:lnTo>
                                <a:lnTo>
                                  <a:pt x="231" y="0"/>
                                </a:lnTo>
                                <a:lnTo>
                                  <a:pt x="21355" y="0"/>
                                </a:lnTo>
                                <a:lnTo>
                                  <a:pt x="21445" y="8"/>
                                </a:lnTo>
                                <a:lnTo>
                                  <a:pt x="21522" y="41"/>
                                </a:lnTo>
                                <a:lnTo>
                                  <a:pt x="21574" y="92"/>
                                </a:lnTo>
                                <a:lnTo>
                                  <a:pt x="21593" y="150"/>
                                </a:lnTo>
                                <a:lnTo>
                                  <a:pt x="21593" y="21440"/>
                                </a:lnTo>
                                <a:lnTo>
                                  <a:pt x="21574" y="21499"/>
                                </a:lnTo>
                                <a:lnTo>
                                  <a:pt x="21522" y="21549"/>
                                </a:lnTo>
                                <a:lnTo>
                                  <a:pt x="21445" y="21583"/>
                                </a:lnTo>
                                <a:lnTo>
                                  <a:pt x="21355" y="21595"/>
                                </a:lnTo>
                                <a:lnTo>
                                  <a:pt x="231" y="21595"/>
                                </a:lnTo>
                                <a:lnTo>
                                  <a:pt x="141" y="21583"/>
                                </a:lnTo>
                                <a:lnTo>
                                  <a:pt x="64" y="21549"/>
                                </a:lnTo>
                                <a:lnTo>
                                  <a:pt x="12" y="21499"/>
                                </a:lnTo>
                                <a:lnTo>
                                  <a:pt x="0" y="21440"/>
                                </a:lnTo>
                                <a:lnTo>
                                  <a:pt x="0" y="15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693" cmpd="sng" cap="flat">
                            <a:solidFill>
                              <a:srgbClr val="CAC5B8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Text box 152"/>
                        <wps:cNvSpPr/>
                        <wps:spPr>
                          <a:xfrm rot="0">
                            <a:off x="21590" y="487044"/>
                            <a:ext cx="2092325" cy="2770505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53">
                          <w:txbxContent>
                            <w:p>
                              <w:pPr>
                                <w:spacing w:before="209" w:line="252" w:lineRule="auto"/>
                                <w:ind w:left="242" w:right="20"/>
                                <w:rPr>
                                  <w:b/>
                                  <w:color w:val="000000"/>
                                  <w:sz w:val="30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Low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color w:val="494945"/>
                                  <w:spacing w:val="-12"/>
                                  <w:w w:val="9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0"/>
                                  <w:sz w:val="30"/>
                                </w:rPr>
                                <w:t xml:space="preserve">Future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sz w:val="30"/>
                                </w:rPr>
                                <w:t>(Planned)</w:t>
                              </w:r>
                            </w:p>
                            <w:p>
                              <w:pPr>
                                <w:spacing w:before="200" w:line="314" w:lineRule="auto"/>
                                <w:ind w:left="242" w:right="20"/>
                                <w:rPr>
                                  <w:color w:val="000000"/>
                                  <w:sz w:val="24"/>
                                </w:rPr>
                              </w:pPr>
                              <w:r>
                                <w:rPr>
                                  <w:color w:val="494945"/>
                                  <w:sz w:val="24"/>
                                </w:rPr>
                                <w:t>Role-based admin panel, analytics dashboard with charts,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low-stock</w:t>
                              </w:r>
                              <w:r>
                                <w:rPr>
                                  <w:color w:val="494945"/>
                                  <w:spacing w:val="-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>alerts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4"/>
                                </w:rPr>
                                <w:t xml:space="preserve">via email, cloud deployment, and mobile-responsive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4"/>
                                </w:rPr>
                                <w:t>frontend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4" name="Text box 154"/>
                        <wps:cNvSpPr/>
                        <wps:spPr>
                          <a:xfrm rot="0">
                            <a:off x="21590" y="16509"/>
                            <a:ext cx="2092325" cy="470535"/>
                          </a:xfrm>
                          <a:prstGeom prst="rect"/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155">
                          <w:txbxContent>
                            <w:p>
                              <w:pPr>
                                <w:spacing w:before="55"/>
                                <w:ind w:right="156"/>
                                <w:jc w:val="center"/>
                                <w:rPr>
                                  <w:b/>
                                  <w:color w:val="000000"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1"/>
                                  <w:sz w:val="36"/>
                                </w:rPr>
                                <w:t>3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inline>
            </w:drawing>
          </mc:Choice>
          <mc:Fallback>
            <w:pict>
              <v:group type="#_x0000_t1" id="Combination 156" o:spid="_x0000_s156" coordorigin="7907,9635" coordsize="3363,5156" style="width:168.15pt;&#10;height:257.80002pt;">
                <v:shape type="#_x0000_t0" id="曲线 157" o:spid="_x0000_s157" coordsize="3363,5156" path="m3324,l35,l21,2l10,10l2,21l,35l,5117l2,5131l10,5143l21,5152l35,5155l3324,5155l3338,5152l3350,5143l3359,5131l3362,5117l3362,35l3359,21l3350,10l3338,2l3324,l3324,xe" style="position:absolute;&#10;left:7907;&#10;top:9635;&#10;width:3363;&#10;height:5156;" fillcolor="#EEEBE6" stroked="f" strokeweight="1.0pt">
                  <v:stroke color="#000000"/>
                </v:shape>
                <v:shape type="#_x0000_t0" id="曲线 158" o:spid="_x0000_s158" coordsize="3363,5156" path="m,35l2,21l10,10l21,2l35,l3324,l3338,2l3350,10l3359,21l3362,35l3362,5117l3359,5131l3350,5143l3338,5152l3324,5155l35,5155l21,5152l10,5143l2,5131l,5117l,35l,35xe" style="position:absolute;&#10;left:7907;&#10;top:9635;&#10;width:3363;&#10;height:5156;" filled="f" stroked="t" strokeweight="1.55063pt">
                  <v:stroke color="#CAC5B8"/>
                </v:shape>
                <v:shape type="#_x0000_t202" id="Text box 159" o:spid="_x0000_s159" style="position:absolute;&#10;left:7941;&#10;top:10402;&#10;width:3294;&#10;height:4363;&#10;mso-wrap-style:square;" fillcolor="#EEEBE6" stroked="f" strokeweight="1.0pt">
                  <v:textbox id="860" inset="0mm,0mm,0mm,0mm" o:insetmode="custom" style="layout-flow:horizontal;&#10;v-text-anchor:top;">
                    <w:txbxContent>
                      <w:p>
                        <w:pPr>
                          <w:spacing w:before="209" w:line="252" w:lineRule="auto"/>
                          <w:ind w:left="242" w:right="20"/>
                          <w:rPr>
                            <w:b/>
                            <w:color w:val="000000"/>
                            <w:sz w:val="30"/>
                          </w:rPr>
                        </w:pP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Low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>/</w:t>
                        </w:r>
                        <w:r>
                          <w:rPr>
                            <w:b/>
                            <w:color w:val="494945"/>
                            <w:spacing w:val="-12"/>
                            <w:w w:val="90"/>
                            <w:sz w:val="30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0"/>
                            <w:sz w:val="30"/>
                          </w:rPr>
                          <w:t xml:space="preserve">Future </w:t>
                        </w:r>
                        <w:r>
                          <w:rPr>
                            <w:b/>
                            <w:color w:val="494945"/>
                            <w:spacing w:val="-2"/>
                            <w:sz w:val="30"/>
                          </w:rPr>
                          <w:t>(Planned)</w:t>
                        </w:r>
                      </w:p>
                      <w:p>
                        <w:pPr>
                          <w:spacing w:before="200" w:line="314" w:lineRule="auto"/>
                          <w:ind w:left="242" w:right="20"/>
                          <w:rPr>
                            <w:color w:val="000000"/>
                            <w:sz w:val="24"/>
                          </w:rPr>
                        </w:pPr>
                        <w:r>
                          <w:rPr>
                            <w:color w:val="494945"/>
                            <w:sz w:val="24"/>
                          </w:rPr>
                          <w:t>Role-based admin panel, analytics dashboard with charts,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low-stock</w:t>
                        </w:r>
                        <w:r>
                          <w:rPr>
                            <w:color w:val="494945"/>
                            <w:spacing w:val="-19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>alerts</w:t>
                        </w:r>
                        <w:r>
                          <w:rPr>
                            <w:color w:val="494945"/>
                            <w:spacing w:val="-17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4"/>
                          </w:rPr>
                          <w:t xml:space="preserve">via email, cloud deployment, and mobile-responsive </w:t>
                        </w:r>
                        <w:r>
                          <w:rPr>
                            <w:color w:val="494945"/>
                            <w:spacing w:val="-2"/>
                            <w:sz w:val="24"/>
                          </w:rPr>
                          <w:t>frontend</w:t>
                        </w:r>
                      </w:p>
                    </w:txbxContent>
                  </v:textbox>
                  <v:stroke color="#000000"/>
                </v:shape>
                <v:shape type="#_x0000_t202" id="Text box 160" o:spid="_x0000_s160" style="position:absolute;&#10;left:7941;&#10;top:9661;&#10;width:3294;&#10;height:741;&#10;mso-wrap-style:square;" fillcolor="#E4DFD2" stroked="f" strokeweight="1.0pt">
                  <v:textbox id="861" inset="0mm,0mm,0mm,0mm" o:insetmode="custom" style="layout-flow:horizontal;&#10;v-text-anchor:top;">
                    <w:txbxContent>
                      <w:p>
                        <w:pPr>
                          <w:spacing w:before="55"/>
                          <w:ind w:right="156"/>
                          <w:jc w:val="center"/>
                          <w:rPr>
                            <w:b/>
                            <w:color w:val="000000"/>
                            <w:sz w:val="36"/>
                          </w:rPr>
                        </w:pPr>
                        <w:r>
                          <w:rPr>
                            <w:b/>
                            <w:color w:val="494945"/>
                            <w:w w:val="91"/>
                            <w:sz w:val="36"/>
                          </w:rPr>
                          <w:t>3</w:t>
                        </w:r>
                      </w:p>
                    </w:txbxContent>
                  </v:textbox>
                  <v:stroke color="#000000"/>
                </v:shape>
                <w10:anchorLock/>
              </v:group>
            </w:pict>
          </mc:Fallback>
        </mc:AlternateContent>
      </w:r>
    </w:p>
    <w:p>
      <w:pPr>
        <w:rPr>
          <w:sz w:val="20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1"/>
      </w:pPr>
      <w:r>
        <w:rPr>
          <w:color w:val="282823"/>
          <w:w w:val="85"/>
        </w:rPr>
        <w:t>Technology</w:t>
      </w:r>
      <w:r>
        <w:rPr>
          <w:color w:val="282823"/>
          <w:spacing w:val="36"/>
        </w:rPr>
        <w:t xml:space="preserve"> </w:t>
      </w:r>
      <w:r>
        <w:rPr>
          <w:color w:val="282823"/>
          <w:w w:val="85"/>
        </w:rPr>
        <w:t>Stack</w:t>
      </w:r>
      <w:r>
        <w:rPr>
          <w:color w:val="282823"/>
          <w:spacing w:val="37"/>
        </w:rPr>
        <w:t xml:space="preserve"> </w:t>
      </w:r>
      <w:r>
        <w:rPr>
          <w:color w:val="282823"/>
          <w:w w:val="85"/>
        </w:rPr>
        <w:t>&amp;</w:t>
      </w:r>
      <w:r>
        <w:rPr>
          <w:color w:val="282823"/>
          <w:spacing w:val="36"/>
        </w:rPr>
        <w:t xml:space="preserve"> </w:t>
      </w:r>
      <w:r>
        <w:rPr>
          <w:color w:val="282823"/>
          <w:spacing w:val="-4"/>
          <w:w w:val="85"/>
        </w:rPr>
        <w:t>Tools</w:t>
      </w:r>
    </w:p>
    <w:p>
      <w:pPr>
        <w:pStyle w:val="15"/>
        <w:rPr>
          <w:b/>
          <w:sz w:val="20"/>
        </w:rPr>
      </w:pPr>
    </w:p>
    <w:p>
      <w:pPr>
        <w:pStyle w:val="15"/>
        <w:spacing w:before="9"/>
        <w:rPr>
          <w:b/>
          <w:sz w:val="20"/>
        </w:rPr>
      </w:pPr>
    </w:p>
    <w:p>
      <w:pPr>
        <w:rPr>
          <w:sz w:val="20"/>
        </w:r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pStyle w:val="2"/>
        <w:ind w:left="1368"/>
      </w:pPr>
      <w:r>
        <mc:AlternateContent>
          <mc:Choice Requires="wps">
            <w:drawing>
              <wp:anchor distT="0" distB="0" distL="114298" distR="114298" simplePos="0" relativeHeight="93" behindDoc="0" locked="0" layoutInCell="1" hidden="0" allowOverlap="1">
                <wp:simplePos x="0" y="0"/>
                <wp:positionH relativeFrom="page">
                  <wp:posOffset>523875</wp:posOffset>
                </wp:positionH>
                <wp:positionV relativeFrom="paragraph">
                  <wp:posOffset>94615</wp:posOffset>
                </wp:positionV>
                <wp:extent cx="348615" cy="403224"/>
                <wp:effectExtent l="0" t="0" r="0" b="0"/>
                <wp:wrapNone/>
                <wp:docPr id="161" name="Combination 16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62" name="Combination 162"/>
                      <wpg:cNvGrpSpPr/>
                      <wpg:grpSpPr>
                        <a:xfrm rot="0">
                          <a:off x="0" y="0"/>
                          <a:ext cx="348615" cy="403224"/>
                          <a:chOff x="0" y="0"/>
                          <a:chExt cx="348615" cy="40322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63" name="曲线 163"/>
                        <wps:cNvSpPr/>
                        <wps:spPr>
                          <a:xfrm rot="0">
                            <a:off x="66675" y="161925"/>
                            <a:ext cx="281939" cy="23495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02" y="8990"/>
                                </a:moveTo>
                                <a:lnTo>
                                  <a:pt x="20724" y="9632"/>
                                </a:lnTo>
                                <a:lnTo>
                                  <a:pt x="20043" y="10157"/>
                                </a:lnTo>
                                <a:lnTo>
                                  <a:pt x="19459" y="10566"/>
                                </a:lnTo>
                                <a:lnTo>
                                  <a:pt x="18875" y="10975"/>
                                </a:lnTo>
                                <a:lnTo>
                                  <a:pt x="18048" y="11325"/>
                                </a:lnTo>
                                <a:lnTo>
                                  <a:pt x="17221" y="11617"/>
                                </a:lnTo>
                                <a:lnTo>
                                  <a:pt x="16297" y="11967"/>
                                </a:lnTo>
                                <a:lnTo>
                                  <a:pt x="15324" y="12259"/>
                                </a:lnTo>
                                <a:lnTo>
                                  <a:pt x="14594" y="12376"/>
                                </a:lnTo>
                                <a:lnTo>
                                  <a:pt x="13864" y="12492"/>
                                </a:lnTo>
                                <a:lnTo>
                                  <a:pt x="13183" y="12668"/>
                                </a:lnTo>
                                <a:lnTo>
                                  <a:pt x="12502" y="12726"/>
                                </a:lnTo>
                              </a:path>
                              <a:path w="21600" h="21600">
                                <a:moveTo>
                                  <a:pt x="21551" y="0"/>
                                </a:moveTo>
                                <a:lnTo>
                                  <a:pt x="20772" y="700"/>
                                </a:lnTo>
                                <a:lnTo>
                                  <a:pt x="20237" y="1167"/>
                                </a:lnTo>
                                <a:lnTo>
                                  <a:pt x="19897" y="1459"/>
                                </a:lnTo>
                                <a:lnTo>
                                  <a:pt x="19556" y="1692"/>
                                </a:lnTo>
                                <a:lnTo>
                                  <a:pt x="19070" y="2043"/>
                                </a:lnTo>
                                <a:lnTo>
                                  <a:pt x="18486" y="2276"/>
                                </a:lnTo>
                                <a:lnTo>
                                  <a:pt x="17756" y="2627"/>
                                </a:lnTo>
                                <a:lnTo>
                                  <a:pt x="17172" y="2802"/>
                                </a:lnTo>
                                <a:lnTo>
                                  <a:pt x="16345" y="3094"/>
                                </a:lnTo>
                                <a:lnTo>
                                  <a:pt x="15470" y="3327"/>
                                </a:lnTo>
                                <a:lnTo>
                                  <a:pt x="14740" y="3502"/>
                                </a:lnTo>
                                <a:lnTo>
                                  <a:pt x="13913" y="3677"/>
                                </a:lnTo>
                                <a:lnTo>
                                  <a:pt x="12891" y="3794"/>
                                </a:lnTo>
                                <a:lnTo>
                                  <a:pt x="11772" y="3969"/>
                                </a:lnTo>
                                <a:lnTo>
                                  <a:pt x="10654" y="4086"/>
                                </a:lnTo>
                                <a:lnTo>
                                  <a:pt x="9875" y="4086"/>
                                </a:lnTo>
                              </a:path>
                              <a:path w="21600" h="21600">
                                <a:moveTo>
                                  <a:pt x="7054" y="4086"/>
                                </a:moveTo>
                                <a:lnTo>
                                  <a:pt x="5545" y="3969"/>
                                </a:lnTo>
                                <a:lnTo>
                                  <a:pt x="4135" y="3794"/>
                                </a:lnTo>
                                <a:lnTo>
                                  <a:pt x="2821" y="3561"/>
                                </a:lnTo>
                                <a:lnTo>
                                  <a:pt x="1508" y="3327"/>
                                </a:lnTo>
                                <a:lnTo>
                                  <a:pt x="0" y="2802"/>
                                </a:lnTo>
                              </a:path>
                              <a:path w="21600" h="21600">
                                <a:moveTo>
                                  <a:pt x="21600" y="15587"/>
                                </a:moveTo>
                                <a:lnTo>
                                  <a:pt x="21600" y="16404"/>
                                </a:lnTo>
                                <a:lnTo>
                                  <a:pt x="21551" y="16812"/>
                                </a:lnTo>
                                <a:lnTo>
                                  <a:pt x="21405" y="17221"/>
                                </a:lnTo>
                                <a:lnTo>
                                  <a:pt x="21210" y="17630"/>
                                </a:lnTo>
                                <a:lnTo>
                                  <a:pt x="20918" y="18038"/>
                                </a:lnTo>
                                <a:lnTo>
                                  <a:pt x="20432" y="18564"/>
                                </a:lnTo>
                                <a:lnTo>
                                  <a:pt x="19994" y="18914"/>
                                </a:lnTo>
                                <a:lnTo>
                                  <a:pt x="19556" y="19206"/>
                                </a:lnTo>
                                <a:lnTo>
                                  <a:pt x="19070" y="19556"/>
                                </a:lnTo>
                                <a:lnTo>
                                  <a:pt x="18583" y="19790"/>
                                </a:lnTo>
                                <a:lnTo>
                                  <a:pt x="17951" y="20082"/>
                                </a:lnTo>
                                <a:lnTo>
                                  <a:pt x="17270" y="20374"/>
                                </a:lnTo>
                                <a:lnTo>
                                  <a:pt x="16589" y="20607"/>
                                </a:lnTo>
                                <a:lnTo>
                                  <a:pt x="15859" y="20841"/>
                                </a:lnTo>
                                <a:lnTo>
                                  <a:pt x="15129" y="21016"/>
                                </a:lnTo>
                                <a:lnTo>
                                  <a:pt x="14351" y="21191"/>
                                </a:lnTo>
                                <a:lnTo>
                                  <a:pt x="13572" y="21366"/>
                                </a:lnTo>
                                <a:lnTo>
                                  <a:pt x="12697" y="21483"/>
                                </a:lnTo>
                                <a:lnTo>
                                  <a:pt x="11675" y="21599"/>
                                </a:lnTo>
                              </a:path>
                            </a:pathLst>
                          </a:custGeom>
                          <a:noFill/>
                          <a:ln w="17631" cmpd="sng" cap="flat">
                            <a:solidFill>
                              <a:srgbClr val="282823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297179"/>
                            <a:ext cx="123190" cy="1060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66" name="曲线 166"/>
                        <wps:cNvSpPr/>
                        <wps:spPr>
                          <a:xfrm rot="0">
                            <a:off x="8255" y="0"/>
                            <a:ext cx="340359" cy="3987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59" y="13998"/>
                                </a:moveTo>
                                <a:lnTo>
                                  <a:pt x="21559" y="17954"/>
                                </a:lnTo>
                              </a:path>
                              <a:path w="21600" h="21600">
                                <a:moveTo>
                                  <a:pt x="21559" y="8736"/>
                                </a:moveTo>
                                <a:lnTo>
                                  <a:pt x="21479" y="14067"/>
                                </a:lnTo>
                              </a:path>
                              <a:path w="21600" h="21600">
                                <a:moveTo>
                                  <a:pt x="0" y="4574"/>
                                </a:moveTo>
                                <a:lnTo>
                                  <a:pt x="0" y="3955"/>
                                </a:lnTo>
                                <a:lnTo>
                                  <a:pt x="0" y="3439"/>
                                </a:lnTo>
                                <a:lnTo>
                                  <a:pt x="0" y="2992"/>
                                </a:lnTo>
                                <a:lnTo>
                                  <a:pt x="40" y="2682"/>
                                </a:lnTo>
                                <a:lnTo>
                                  <a:pt x="120" y="2476"/>
                                </a:lnTo>
                                <a:lnTo>
                                  <a:pt x="282" y="2270"/>
                                </a:lnTo>
                                <a:lnTo>
                                  <a:pt x="443" y="2063"/>
                                </a:lnTo>
                                <a:lnTo>
                                  <a:pt x="685" y="1857"/>
                                </a:lnTo>
                                <a:lnTo>
                                  <a:pt x="1088" y="1582"/>
                                </a:lnTo>
                                <a:lnTo>
                                  <a:pt x="1571" y="1341"/>
                                </a:lnTo>
                                <a:lnTo>
                                  <a:pt x="1934" y="1169"/>
                                </a:lnTo>
                                <a:lnTo>
                                  <a:pt x="2337" y="1031"/>
                                </a:lnTo>
                                <a:lnTo>
                                  <a:pt x="2780" y="894"/>
                                </a:lnTo>
                                <a:lnTo>
                                  <a:pt x="3223" y="756"/>
                                </a:lnTo>
                                <a:lnTo>
                                  <a:pt x="3788" y="619"/>
                                </a:lnTo>
                                <a:lnTo>
                                  <a:pt x="4392" y="515"/>
                                </a:lnTo>
                                <a:lnTo>
                                  <a:pt x="4956" y="412"/>
                                </a:lnTo>
                                <a:lnTo>
                                  <a:pt x="5561" y="309"/>
                                </a:lnTo>
                                <a:lnTo>
                                  <a:pt x="6286" y="240"/>
                                </a:lnTo>
                                <a:lnTo>
                                  <a:pt x="7011" y="171"/>
                                </a:lnTo>
                                <a:lnTo>
                                  <a:pt x="7898" y="103"/>
                                </a:lnTo>
                                <a:lnTo>
                                  <a:pt x="8905" y="34"/>
                                </a:lnTo>
                                <a:lnTo>
                                  <a:pt x="10074" y="0"/>
                                </a:lnTo>
                                <a:lnTo>
                                  <a:pt x="11082" y="0"/>
                                </a:lnTo>
                                <a:lnTo>
                                  <a:pt x="12049" y="0"/>
                                </a:lnTo>
                                <a:lnTo>
                                  <a:pt x="13177" y="34"/>
                                </a:lnTo>
                                <a:lnTo>
                                  <a:pt x="13701" y="103"/>
                                </a:lnTo>
                                <a:lnTo>
                                  <a:pt x="14225" y="137"/>
                                </a:lnTo>
                                <a:lnTo>
                                  <a:pt x="14749" y="171"/>
                                </a:lnTo>
                                <a:lnTo>
                                  <a:pt x="15232" y="240"/>
                                </a:lnTo>
                                <a:lnTo>
                                  <a:pt x="15958" y="309"/>
                                </a:lnTo>
                                <a:lnTo>
                                  <a:pt x="16683" y="447"/>
                                </a:lnTo>
                                <a:lnTo>
                                  <a:pt x="17368" y="550"/>
                                </a:lnTo>
                                <a:lnTo>
                                  <a:pt x="18013" y="687"/>
                                </a:lnTo>
                                <a:lnTo>
                                  <a:pt x="18537" y="825"/>
                                </a:lnTo>
                                <a:lnTo>
                                  <a:pt x="19061" y="997"/>
                                </a:lnTo>
                                <a:lnTo>
                                  <a:pt x="19504" y="1169"/>
                                </a:lnTo>
                                <a:lnTo>
                                  <a:pt x="19947" y="1307"/>
                                </a:lnTo>
                                <a:lnTo>
                                  <a:pt x="20391" y="1547"/>
                                </a:lnTo>
                                <a:lnTo>
                                  <a:pt x="20794" y="1788"/>
                                </a:lnTo>
                                <a:lnTo>
                                  <a:pt x="21076" y="2029"/>
                                </a:lnTo>
                                <a:lnTo>
                                  <a:pt x="21277" y="2235"/>
                                </a:lnTo>
                                <a:lnTo>
                                  <a:pt x="21438" y="2476"/>
                                </a:lnTo>
                                <a:lnTo>
                                  <a:pt x="21519" y="2751"/>
                                </a:lnTo>
                                <a:lnTo>
                                  <a:pt x="21559" y="2992"/>
                                </a:lnTo>
                                <a:lnTo>
                                  <a:pt x="21559" y="3473"/>
                                </a:lnTo>
                                <a:lnTo>
                                  <a:pt x="21559" y="4161"/>
                                </a:lnTo>
                                <a:lnTo>
                                  <a:pt x="21559" y="5056"/>
                                </a:lnTo>
                              </a:path>
                              <a:path w="21600" h="21600">
                                <a:moveTo>
                                  <a:pt x="21559" y="3680"/>
                                </a:moveTo>
                                <a:lnTo>
                                  <a:pt x="20511" y="4299"/>
                                </a:lnTo>
                                <a:lnTo>
                                  <a:pt x="19383" y="4815"/>
                                </a:lnTo>
                                <a:lnTo>
                                  <a:pt x="18214" y="5228"/>
                                </a:lnTo>
                                <a:lnTo>
                                  <a:pt x="16965" y="5468"/>
                                </a:lnTo>
                              </a:path>
                              <a:path w="21600" h="21600">
                                <a:moveTo>
                                  <a:pt x="14023" y="16268"/>
                                </a:moveTo>
                                <a:lnTo>
                                  <a:pt x="11726" y="16406"/>
                                </a:lnTo>
                                <a:lnTo>
                                  <a:pt x="9429" y="16371"/>
                                </a:lnTo>
                                <a:lnTo>
                                  <a:pt x="7132" y="16234"/>
                                </a:lnTo>
                                <a:lnTo>
                                  <a:pt x="4835" y="15924"/>
                                </a:lnTo>
                              </a:path>
                              <a:path w="21600" h="21600">
                                <a:moveTo>
                                  <a:pt x="4835" y="15890"/>
                                </a:moveTo>
                                <a:lnTo>
                                  <a:pt x="3505" y="15649"/>
                                </a:lnTo>
                                <a:lnTo>
                                  <a:pt x="2256" y="15236"/>
                                </a:lnTo>
                                <a:lnTo>
                                  <a:pt x="1088" y="14652"/>
                                </a:lnTo>
                                <a:lnTo>
                                  <a:pt x="0" y="13964"/>
                                </a:lnTo>
                              </a:path>
                              <a:path w="21600" h="21600">
                                <a:moveTo>
                                  <a:pt x="13338" y="21496"/>
                                </a:moveTo>
                                <a:lnTo>
                                  <a:pt x="11686" y="21565"/>
                                </a:lnTo>
                                <a:lnTo>
                                  <a:pt x="10034" y="21599"/>
                                </a:lnTo>
                                <a:lnTo>
                                  <a:pt x="8382" y="21496"/>
                                </a:lnTo>
                                <a:lnTo>
                                  <a:pt x="6689" y="21359"/>
                                </a:lnTo>
                              </a:path>
                              <a:path w="21600" h="21600">
                                <a:moveTo>
                                  <a:pt x="0" y="16612"/>
                                </a:moveTo>
                                <a:lnTo>
                                  <a:pt x="0" y="4574"/>
                                </a:lnTo>
                              </a:path>
                              <a:path w="21600" h="21600">
                                <a:moveTo>
                                  <a:pt x="11847" y="11178"/>
                                </a:moveTo>
                                <a:lnTo>
                                  <a:pt x="9510" y="11178"/>
                                </a:lnTo>
                              </a:path>
                              <a:path w="21600" h="21600">
                                <a:moveTo>
                                  <a:pt x="21559" y="5056"/>
                                </a:moveTo>
                                <a:lnTo>
                                  <a:pt x="21519" y="8770"/>
                                </a:lnTo>
                              </a:path>
                              <a:path w="21600" h="21600">
                                <a:moveTo>
                                  <a:pt x="3667" y="10421"/>
                                </a:moveTo>
                                <a:lnTo>
                                  <a:pt x="2659" y="10146"/>
                                </a:lnTo>
                                <a:lnTo>
                                  <a:pt x="1732" y="9768"/>
                                </a:lnTo>
                                <a:lnTo>
                                  <a:pt x="846" y="9321"/>
                                </a:lnTo>
                                <a:lnTo>
                                  <a:pt x="0" y="8736"/>
                                </a:lnTo>
                              </a:path>
                              <a:path w="21600" h="21600">
                                <a:moveTo>
                                  <a:pt x="16965" y="5468"/>
                                </a:moveTo>
                                <a:lnTo>
                                  <a:pt x="13943" y="5881"/>
                                </a:lnTo>
                                <a:lnTo>
                                  <a:pt x="10920" y="6053"/>
                                </a:lnTo>
                                <a:lnTo>
                                  <a:pt x="7898" y="5950"/>
                                </a:lnTo>
                                <a:lnTo>
                                  <a:pt x="4876" y="5537"/>
                                </a:lnTo>
                              </a:path>
                              <a:path w="21600" h="21600">
                                <a:moveTo>
                                  <a:pt x="4876" y="5537"/>
                                </a:moveTo>
                                <a:lnTo>
                                  <a:pt x="3586" y="5296"/>
                                </a:lnTo>
                                <a:lnTo>
                                  <a:pt x="2337" y="4918"/>
                                </a:lnTo>
                                <a:lnTo>
                                  <a:pt x="1128" y="4402"/>
                                </a:lnTo>
                                <a:lnTo>
                                  <a:pt x="0" y="3749"/>
                                </a:lnTo>
                              </a:path>
                            </a:pathLst>
                          </a:custGeom>
                          <a:noFill/>
                          <a:ln w="17631" cmpd="sng" cap="flat">
                            <a:solidFill>
                              <a:srgbClr val="282823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67" o:spid="_x0000_s167" coordorigin="825,2337" coordsize="549,634" style="position:absolute;&#10;margin-left:41.25pt;&#10;margin-top:7.4500017pt;&#10;width:27.449999pt;&#10;height:31.749996pt;&#10;z-index:93;&#10;mso-position-horizontal:absolute;&#10;mso-position-horizontal-relative:page;&#10;mso-position-vertical:absolute;&#10;mso-wrap-distance-left:8.999863pt;&#10;mso-wrap-distance-right:8.999863pt;">
                <v:shape type="#_x0000_t0" id="曲线 168" o:spid="_x0000_s168" coordsize="443,370" path="m441,153l425,164l411,173l399,180l387,187l371,194l353,199l334,204l314,209l299,211l284,213l270,217l256,217m442,l426,12l415,19l408,24l401,29l391,35l379,38l364,44l352,47l335,52l317,56l302,59l285,62l264,65l241,67l218,69l202,69m145,69l113,67l85,65l57,60l30,56l,47m443,266l443,280l442,287l439,294l435,301l429,308l419,317l410,323l401,329l391,335l381,338l368,344l354,349l341,352l326,356l311,359l294,362l278,366l260,367l239,369e" style="position:absolute;&#10;left:930;&#10;top:2592;&#10;width:443;&#10;height:369;" filled="f" stroked="t" strokeweight="1.3882678pt">
                  <v:stroke color="#282823"/>
                </v:shape>
                <v:shape type="#_x0000_t75" id="Image 169" o:spid="_x0000_s169" style="position:absolute;&#10;left:825;&#10;top:2805;&#10;width:194;&#10;height:166;" filled="f" stroked="f" strokeweight="1.0pt">
                  <v:imagedata r:id="rId18" o:title="6815326371772991588949"/>
                  <o:lock aspectratio="t"/>
                  <v:stroke color="#000000"/>
                </v:shape>
                <v:shape type="#_x0000_t0" id="曲线 170" o:spid="_x0000_s170" coordsize="535,627" path="m534,406l534,521m534,254l532,408m,133l,114l,99l,86l1,77l3,71l7,66l11,59l16,53l26,45l39,38l47,33l58,29l69,25l80,22l93,17l108,14l122,11l137,8l155,7l174,5l196,2l220,0l249,l275,l298,l326,0l339,2l352,3l365,5l377,7l395,8l413,13l430,15l446,20l459,23l472,29l483,33l494,37l505,44l515,52l522,59l527,64l531,71l533,80l534,86l534,100l534,120l534,146m534,106l508,124l480,140l451,151l420,158m347,472l290,476l234,475l177,472l119,462m119,461l86,454l56,442l26,426l,405m330,624l290,626l249,627l208,624l166,620m,482l,133m294,324l235,324m534,146l533,254m90,302l65,294l43,284l20,270l,254m420,158l345,171l270,175l196,172l120,160m120,160l88,153l58,142l28,127l,108e" style="position:absolute;&#10;left:838;&#10;top:2337;&#10;width:535;&#10;height:627;" filled="f" stroked="t" strokeweight="1.3882678pt">
                  <v:stroke color="#282823"/>
                </v:shape>
              </v:group>
            </w:pict>
          </mc:Fallback>
        </mc:AlternateContent>
      </w:r>
      <w:r>
        <w:rPr>
          <w:color w:val="494945"/>
          <w:spacing w:val="-2"/>
        </w:rPr>
        <w:t>MongoDB</w:t>
      </w:r>
    </w:p>
    <w:p>
      <w:pPr>
        <w:pStyle w:val="15"/>
        <w:spacing w:before="267" w:line="324" w:lineRule="auto"/>
        <w:ind w:left="1368"/>
      </w:pPr>
      <w:r>
        <w:rPr>
          <w:color w:val="494945"/>
        </w:rPr>
        <w:t>Document-based</w:t>
      </w:r>
      <w:r>
        <w:rPr>
          <w:color w:val="494945"/>
          <w:spacing w:val="-6"/>
        </w:rPr>
        <w:t xml:space="preserve"> </w:t>
      </w:r>
      <w:r>
        <w:rPr>
          <w:color w:val="494945"/>
        </w:rPr>
        <w:t>NoSQL database for flexible schema design and efficient querying of inventory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data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userId-based access control</w:t>
      </w:r>
    </w:p>
    <w:p>
      <w:pPr>
        <w:pStyle w:val="2"/>
        <w:ind w:left="1368"/>
      </w:pPr>
      <w:r>
        <w:rPr>
          <w:b w:val="0"/>
        </w:rPr>
        <w:br w:type="column"/>
      </w:r>
      <w:r>
        <w:rPr>
          <w:color w:val="494945"/>
          <w:w w:val="85"/>
        </w:rPr>
        <w:t>Express.js</w:t>
      </w:r>
      <w:r>
        <w:rPr>
          <w:color w:val="494945"/>
          <w:spacing w:val="-3"/>
        </w:rPr>
        <w:t xml:space="preserve"> </w:t>
      </w:r>
      <w:r>
        <w:rPr>
          <w:color w:val="494945"/>
          <w:spacing w:val="-10"/>
        </w:rPr>
        <w:t>5</w:t>
      </w:r>
    </w:p>
    <w:p>
      <w:pPr>
        <w:pStyle w:val="15"/>
        <w:spacing w:before="267" w:line="324" w:lineRule="auto"/>
        <w:ind w:left="1368" w:right="359"/>
      </w:pPr>
      <w:r>
        <mc:AlternateContent>
          <mc:Choice Requires="wps">
            <w:drawing>
              <wp:anchor distT="0" distB="0" distL="114300" distR="114300" simplePos="0" relativeHeight="94" behindDoc="0" locked="0" layoutInCell="1" hidden="0" allowOverlap="1">
                <wp:simplePos x="0" y="0"/>
                <wp:positionH relativeFrom="page">
                  <wp:posOffset>3907154</wp:posOffset>
                </wp:positionH>
                <wp:positionV relativeFrom="paragraph">
                  <wp:posOffset>-212725</wp:posOffset>
                </wp:positionV>
                <wp:extent cx="398780" cy="370840"/>
                <wp:effectExtent l="0" t="0" r="0" b="0"/>
                <wp:wrapNone/>
                <wp:docPr id="171" name="曲线 17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398780" cy="370840"/>
                        </a:xfrm>
                        <a:custGeom>
                          <a:gdLst>
                            <a:gd name="T1" fmla="*/ 0 w 21600"/>
                            <a:gd name="T2" fmla="*/ 0 h 21600"/>
                            <a:gd name="T3" fmla="*/ 21600 w 21600"/>
                            <a:gd name="T4" fmla="*/ 21600 h 21600"/>
                          </a:gdLst>
                          <a:rect l="T1" t="T2" r="T3" b="T4"/>
                          <a:pathLst>
                            <a:path w="21600" h="21600">
                              <a:moveTo>
                                <a:pt x="21290" y="7891"/>
                              </a:moveTo>
                              <a:lnTo>
                                <a:pt x="21496" y="8299"/>
                              </a:lnTo>
                              <a:lnTo>
                                <a:pt x="21565" y="8484"/>
                              </a:lnTo>
                              <a:lnTo>
                                <a:pt x="21565" y="8595"/>
                              </a:lnTo>
                              <a:lnTo>
                                <a:pt x="21565" y="11411"/>
                              </a:lnTo>
                            </a:path>
                            <a:path w="21600" h="21600">
                              <a:moveTo>
                                <a:pt x="21565" y="14745"/>
                              </a:moveTo>
                              <a:lnTo>
                                <a:pt x="21565" y="15005"/>
                              </a:lnTo>
                              <a:lnTo>
                                <a:pt x="21531" y="15116"/>
                              </a:lnTo>
                              <a:lnTo>
                                <a:pt x="21428" y="15338"/>
                              </a:lnTo>
                              <a:lnTo>
                                <a:pt x="21359" y="15449"/>
                              </a:lnTo>
                              <a:lnTo>
                                <a:pt x="21256" y="15523"/>
                              </a:lnTo>
                              <a:lnTo>
                                <a:pt x="21015" y="15597"/>
                              </a:lnTo>
                              <a:lnTo>
                                <a:pt x="20774" y="15634"/>
                              </a:lnTo>
                              <a:lnTo>
                                <a:pt x="20327" y="15634"/>
                              </a:lnTo>
                              <a:lnTo>
                                <a:pt x="19673" y="15672"/>
                              </a:lnTo>
                              <a:lnTo>
                                <a:pt x="18848" y="15672"/>
                              </a:lnTo>
                            </a:path>
                            <a:path w="21600" h="21600">
                              <a:moveTo>
                                <a:pt x="21256" y="7817"/>
                              </a:moveTo>
                              <a:lnTo>
                                <a:pt x="21496" y="7372"/>
                              </a:lnTo>
                              <a:lnTo>
                                <a:pt x="21565" y="7150"/>
                              </a:lnTo>
                              <a:lnTo>
                                <a:pt x="21600" y="6928"/>
                              </a:lnTo>
                              <a:lnTo>
                                <a:pt x="21600" y="3779"/>
                              </a:lnTo>
                              <a:lnTo>
                                <a:pt x="21565" y="1889"/>
                              </a:lnTo>
                              <a:lnTo>
                                <a:pt x="21565" y="889"/>
                              </a:lnTo>
                              <a:lnTo>
                                <a:pt x="21531" y="518"/>
                              </a:lnTo>
                              <a:lnTo>
                                <a:pt x="21393" y="296"/>
                              </a:lnTo>
                              <a:lnTo>
                                <a:pt x="21324" y="222"/>
                              </a:lnTo>
                              <a:lnTo>
                                <a:pt x="21118" y="74"/>
                              </a:lnTo>
                              <a:lnTo>
                                <a:pt x="21015" y="37"/>
                              </a:lnTo>
                              <a:lnTo>
                                <a:pt x="20808" y="37"/>
                              </a:lnTo>
                              <a:lnTo>
                                <a:pt x="19983" y="0"/>
                              </a:lnTo>
                            </a:path>
                            <a:path w="21600" h="21600">
                              <a:moveTo>
                                <a:pt x="963" y="15672"/>
                              </a:moveTo>
                              <a:lnTo>
                                <a:pt x="653" y="15634"/>
                              </a:lnTo>
                              <a:lnTo>
                                <a:pt x="447" y="15560"/>
                              </a:lnTo>
                              <a:lnTo>
                                <a:pt x="343" y="15486"/>
                              </a:lnTo>
                              <a:lnTo>
                                <a:pt x="240" y="15375"/>
                              </a:lnTo>
                              <a:lnTo>
                                <a:pt x="103" y="15153"/>
                              </a:lnTo>
                              <a:lnTo>
                                <a:pt x="68" y="15042"/>
                              </a:lnTo>
                              <a:lnTo>
                                <a:pt x="34" y="14338"/>
                              </a:lnTo>
                              <a:lnTo>
                                <a:pt x="34" y="12745"/>
                              </a:lnTo>
                              <a:lnTo>
                                <a:pt x="0" y="10781"/>
                              </a:lnTo>
                              <a:lnTo>
                                <a:pt x="0" y="8780"/>
                              </a:lnTo>
                              <a:lnTo>
                                <a:pt x="34" y="8558"/>
                              </a:lnTo>
                              <a:lnTo>
                                <a:pt x="68" y="8373"/>
                              </a:lnTo>
                              <a:lnTo>
                                <a:pt x="343" y="7854"/>
                              </a:lnTo>
                            </a:path>
                            <a:path w="21600" h="21600">
                              <a:moveTo>
                                <a:pt x="0" y="7002"/>
                              </a:moveTo>
                              <a:lnTo>
                                <a:pt x="0" y="7150"/>
                              </a:lnTo>
                              <a:lnTo>
                                <a:pt x="68" y="7335"/>
                              </a:lnTo>
                              <a:lnTo>
                                <a:pt x="137" y="7484"/>
                              </a:lnTo>
                              <a:lnTo>
                                <a:pt x="343" y="7854"/>
                              </a:lnTo>
                            </a:path>
                            <a:path w="21600" h="21600">
                              <a:moveTo>
                                <a:pt x="21187" y="7891"/>
                              </a:moveTo>
                              <a:lnTo>
                                <a:pt x="343" y="7854"/>
                              </a:lnTo>
                            </a:path>
                            <a:path w="21600" h="21600">
                              <a:moveTo>
                                <a:pt x="11212" y="15672"/>
                              </a:moveTo>
                              <a:lnTo>
                                <a:pt x="7498" y="15672"/>
                              </a:lnTo>
                            </a:path>
                            <a:path w="21600" h="21600">
                              <a:moveTo>
                                <a:pt x="10800" y="21600"/>
                              </a:moveTo>
                              <a:lnTo>
                                <a:pt x="10800" y="15672"/>
                              </a:lnTo>
                            </a:path>
                            <a:path w="21600" h="21600">
                              <a:moveTo>
                                <a:pt x="3989" y="21600"/>
                              </a:moveTo>
                              <a:lnTo>
                                <a:pt x="17575" y="21600"/>
                              </a:lnTo>
                            </a:path>
                            <a:path w="21600" h="21600">
                              <a:moveTo>
                                <a:pt x="21565" y="11411"/>
                              </a:moveTo>
                              <a:lnTo>
                                <a:pt x="21565" y="14745"/>
                              </a:lnTo>
                            </a:path>
                            <a:path w="21600" h="21600">
                              <a:moveTo>
                                <a:pt x="2304" y="0"/>
                              </a:moveTo>
                              <a:lnTo>
                                <a:pt x="1478" y="0"/>
                              </a:lnTo>
                              <a:lnTo>
                                <a:pt x="894" y="37"/>
                              </a:lnTo>
                              <a:lnTo>
                                <a:pt x="550" y="74"/>
                              </a:lnTo>
                              <a:lnTo>
                                <a:pt x="343" y="148"/>
                              </a:lnTo>
                              <a:lnTo>
                                <a:pt x="171" y="296"/>
                              </a:lnTo>
                              <a:lnTo>
                                <a:pt x="68" y="444"/>
                              </a:lnTo>
                              <a:lnTo>
                                <a:pt x="0" y="703"/>
                              </a:lnTo>
                            </a:path>
                            <a:path w="21600" h="21600">
                              <a:moveTo>
                                <a:pt x="4884" y="3927"/>
                              </a:moveTo>
                              <a:lnTo>
                                <a:pt x="4884" y="4483"/>
                              </a:lnTo>
                              <a:lnTo>
                                <a:pt x="4436" y="4927"/>
                              </a:lnTo>
                              <a:lnTo>
                                <a:pt x="3921" y="4927"/>
                              </a:lnTo>
                              <a:lnTo>
                                <a:pt x="3405" y="4927"/>
                              </a:lnTo>
                              <a:lnTo>
                                <a:pt x="2992" y="4483"/>
                              </a:lnTo>
                              <a:lnTo>
                                <a:pt x="2992" y="3927"/>
                              </a:lnTo>
                              <a:lnTo>
                                <a:pt x="2992" y="3371"/>
                              </a:lnTo>
                              <a:lnTo>
                                <a:pt x="3405" y="2926"/>
                              </a:lnTo>
                              <a:lnTo>
                                <a:pt x="3921" y="2926"/>
                              </a:lnTo>
                              <a:lnTo>
                                <a:pt x="4436" y="2926"/>
                              </a:lnTo>
                              <a:lnTo>
                                <a:pt x="4884" y="3371"/>
                              </a:lnTo>
                              <a:lnTo>
                                <a:pt x="4884" y="3927"/>
                              </a:lnTo>
                            </a:path>
                            <a:path w="21600" h="21600">
                              <a:moveTo>
                                <a:pt x="4471" y="4742"/>
                              </a:moveTo>
                              <a:lnTo>
                                <a:pt x="4608" y="4668"/>
                              </a:lnTo>
                            </a:path>
                            <a:path w="21600" h="21600">
                              <a:moveTo>
                                <a:pt x="18848" y="15672"/>
                              </a:moveTo>
                              <a:lnTo>
                                <a:pt x="11212" y="15672"/>
                              </a:lnTo>
                            </a:path>
                            <a:path w="21600" h="21600">
                              <a:moveTo>
                                <a:pt x="14239" y="3890"/>
                              </a:moveTo>
                              <a:lnTo>
                                <a:pt x="18779" y="3890"/>
                              </a:lnTo>
                            </a:path>
                            <a:path w="21600" h="21600">
                              <a:moveTo>
                                <a:pt x="4884" y="11781"/>
                              </a:moveTo>
                              <a:lnTo>
                                <a:pt x="4884" y="12337"/>
                              </a:lnTo>
                              <a:lnTo>
                                <a:pt x="4471" y="12782"/>
                              </a:lnTo>
                              <a:lnTo>
                                <a:pt x="3921" y="12782"/>
                              </a:lnTo>
                              <a:lnTo>
                                <a:pt x="3405" y="12782"/>
                              </a:lnTo>
                              <a:lnTo>
                                <a:pt x="2992" y="12337"/>
                              </a:lnTo>
                              <a:lnTo>
                                <a:pt x="2992" y="11781"/>
                              </a:lnTo>
                              <a:lnTo>
                                <a:pt x="2992" y="11189"/>
                              </a:lnTo>
                              <a:lnTo>
                                <a:pt x="3405" y="10744"/>
                              </a:lnTo>
                              <a:lnTo>
                                <a:pt x="3921" y="10744"/>
                              </a:lnTo>
                              <a:lnTo>
                                <a:pt x="4471" y="10744"/>
                              </a:lnTo>
                              <a:lnTo>
                                <a:pt x="4884" y="11189"/>
                              </a:lnTo>
                              <a:lnTo>
                                <a:pt x="4884" y="11781"/>
                              </a:lnTo>
                            </a:path>
                            <a:path w="21600" h="21600">
                              <a:moveTo>
                                <a:pt x="7498" y="15672"/>
                              </a:moveTo>
                              <a:lnTo>
                                <a:pt x="963" y="15672"/>
                              </a:lnTo>
                            </a:path>
                            <a:path w="21600" h="21600">
                              <a:moveTo>
                                <a:pt x="4712" y="12411"/>
                              </a:moveTo>
                              <a:lnTo>
                                <a:pt x="4780" y="12300"/>
                              </a:lnTo>
                            </a:path>
                            <a:path w="21600" h="21600">
                              <a:moveTo>
                                <a:pt x="14170" y="11707"/>
                              </a:moveTo>
                              <a:lnTo>
                                <a:pt x="18710" y="11744"/>
                              </a:lnTo>
                            </a:path>
                            <a:path w="21600" h="21600">
                              <a:moveTo>
                                <a:pt x="19983" y="0"/>
                              </a:moveTo>
                              <a:lnTo>
                                <a:pt x="2304" y="0"/>
                              </a:lnTo>
                            </a:path>
                            <a:path w="21600" h="21600">
                              <a:moveTo>
                                <a:pt x="0" y="703"/>
                              </a:moveTo>
                              <a:lnTo>
                                <a:pt x="0" y="7002"/>
                              </a:lnTo>
                              <a:close/>
                            </a:path>
                          </a:pathLst>
                        </a:custGeom>
                        <a:noFill/>
                        <a:ln w="17663" cmpd="sng" cap="flat">
                          <a:solidFill>
                            <a:srgbClr val="282823"/>
                          </a:solidFill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type="#_x0000_t0" id="曲线 172" o:spid="_x0000_s172" filled="f" stroked="t" strokeweight="1.3907874pt" coordsize="628,584" path="m619,213l624,224l626,229l626,232l626,308m626,398l626,405l626,408l622,414l621,417l617,419l610,421l603,422l591,422l571,423l548,423m617,211l624,199l626,193l628,187l628,102l626,51l626,24l626,14l622,8l619,6l614,2l610,1l605,1l580,m28,423l19,422l12,420l10,418l7,415l3,409l1,406l1,387l1,344l,291l,237l1,231l1,226l10,212m,189l,193l1,198l3,202l10,212m615,213l10,212m326,423l218,423m314,584l314,423m116,584l511,584m626,308l626,398m67,l42,l26,1l15,2l10,4l5,8l1,12l,19m141,106l141,121l128,133l114,133l98,133l86,121l86,106l86,91l98,79l114,79l128,79l141,91l141,106m130,128l134,126m548,423l326,423m414,105l546,105m141,318l141,333l130,345l114,345l98,345l86,333l86,318l86,302l98,290l114,290l130,290l141,302l141,318m218,423l28,423m137,335l139,332m412,316l543,317m580,l67,m,19l,189e" style="position:absolute;&#10;margin-left:307.65pt;&#10;margin-top:-16.75pt;&#10;width:31.400003pt;&#10;height:29.199999pt;&#10;z-index:94;&#10;mso-position-horizontal:absolute;&#10;mso-position-horizontal-relative:page;&#10;mso-position-vertical:absolute;">
                <v:stroke color="#282823"/>
              </v:shape>
            </w:pict>
          </mc:Fallback>
        </mc:AlternateContent>
      </w:r>
      <w:r>
        <w:rPr>
          <w:color w:val="494945"/>
        </w:rPr>
        <w:t>Lightweight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web framework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for building RESTful API routes, middleware</w:t>
      </w:r>
      <w:r>
        <w:rPr>
          <w:color w:val="494945"/>
          <w:spacing w:val="-24"/>
        </w:rPr>
        <w:t xml:space="preserve"> </w:t>
      </w:r>
      <w:r>
        <w:rPr>
          <w:color w:val="494945"/>
        </w:rPr>
        <w:t>chains,</w:t>
      </w:r>
      <w:r>
        <w:rPr>
          <w:color w:val="494945"/>
          <w:spacing w:val="-20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request handling with modern async/await syntax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67" w:equalWidth="0">
            <w:col w:w="5295" w:space="67"/>
            <w:col w:w="5718"/>
          </w:cols>
          <w:docGrid w:linePitch="312" w:charSpace="0"/>
        </w:sectPr>
      </w:pPr>
    </w:p>
    <w:p>
      <w:pPr>
        <w:pStyle w:val="15"/>
        <w:spacing w:before="10"/>
        <w:rPr>
          <w:sz w:val="28"/>
        </w:rPr>
      </w:pPr>
    </w:p>
    <w:p>
      <w:pPr>
        <w:rPr>
          <w:sz w:val="28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2"/>
        <w:spacing w:before="97" w:line="686" w:lineRule="exact"/>
        <w:ind w:left="477"/>
      </w:pPr>
      <w:r>
        <w:rPr>
          <w:b w:val="0"/>
          <w:position w:val="-34"/>
        </w:rPr>
        <w:drawing>
          <wp:inline distT="0" distB="0" distL="0" distR="0">
            <wp:extent cx="265736" cy="416224"/>
            <wp:effectExtent l="0" t="0" r="0" b="0"/>
            <wp:docPr id="173" name="Imag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736" cy="4162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85"/>
        </w:rPr>
        <w:t xml:space="preserve">Node.js </w:t>
      </w:r>
      <w:r>
        <w:rPr>
          <w:color w:val="494945"/>
          <w:w w:val="95"/>
        </w:rPr>
        <w:t>≥20.x</w:t>
      </w:r>
    </w:p>
    <w:p>
      <w:pPr>
        <w:pStyle w:val="15"/>
        <w:spacing w:line="324" w:lineRule="auto"/>
        <w:ind w:left="1368"/>
      </w:pPr>
      <w:r>
        <w:rPr>
          <w:color w:val="494945"/>
        </w:rPr>
        <w:t>Server-side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JavaScript</w:t>
      </w:r>
      <w:r>
        <w:rPr>
          <w:color w:val="494945"/>
          <w:spacing w:val="-15"/>
        </w:rPr>
        <w:t xml:space="preserve"> </w:t>
      </w:r>
      <w:r>
        <w:rPr>
          <w:color w:val="494945"/>
        </w:rPr>
        <w:t>runtime providing event-driven architecture and non-blocking I/O for handling concurrent inventory requests efficiently</w:t>
      </w:r>
    </w:p>
    <w:p>
      <w:pPr>
        <w:pStyle w:val="2"/>
        <w:spacing w:before="97"/>
        <w:ind w:left="477"/>
      </w:pPr>
      <w:r>
        <w:rPr>
          <w:b w:val="0"/>
        </w:rPr>
        <w:br w:type="column"/>
      </w:r>
      <w:r>
        <w:rPr>
          <w:color w:val="494945"/>
          <w:w w:val="95"/>
        </w:rPr>
        <w:t>JWT</w:t>
      </w:r>
      <w:r>
        <w:rPr>
          <w:color w:val="494945"/>
          <w:spacing w:val="-12"/>
          <w:w w:val="95"/>
        </w:rPr>
        <w:t xml:space="preserve"> </w:t>
      </w:r>
      <w:r>
        <w:rPr>
          <w:color w:val="494945"/>
          <w:w w:val="95"/>
        </w:rPr>
        <w:t>&amp;</w:t>
      </w:r>
      <w:r>
        <w:rPr>
          <w:color w:val="494945"/>
          <w:spacing w:val="-9"/>
          <w:w w:val="95"/>
        </w:rPr>
        <w:t xml:space="preserve"> </w:t>
      </w:r>
      <w:r>
        <w:rPr>
          <w:color w:val="494945"/>
          <w:spacing w:val="-2"/>
          <w:w w:val="95"/>
        </w:rPr>
        <w:t>bcryptjs</w:t>
      </w:r>
    </w:p>
    <w:p>
      <w:pPr>
        <w:pStyle w:val="15"/>
        <w:spacing w:before="266" w:line="324" w:lineRule="auto"/>
        <w:ind w:left="477" w:right="214"/>
      </w:pP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3954145</wp:posOffset>
                </wp:positionH>
                <wp:positionV relativeFrom="paragraph">
                  <wp:posOffset>-226694</wp:posOffset>
                </wp:positionV>
                <wp:extent cx="304164" cy="398144"/>
                <wp:effectExtent l="0" t="0" r="0" b="0"/>
                <wp:wrapNone/>
                <wp:docPr id="176" name="Combination 17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77" name="Combination 177"/>
                      <wpg:cNvGrpSpPr/>
                      <wpg:grpSpPr>
                        <a:xfrm rot="0">
                          <a:off x="0" y="0"/>
                          <a:ext cx="304164" cy="398144"/>
                          <a:chOff x="0" y="0"/>
                          <a:chExt cx="304164" cy="398144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178" name="曲线 178"/>
                        <wps:cNvSpPr/>
                        <wps:spPr>
                          <a:xfrm rot="0">
                            <a:off x="0" y="168909"/>
                            <a:ext cx="32385" cy="22923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0"/>
                                </a:moveTo>
                                <a:lnTo>
                                  <a:pt x="13552" y="0"/>
                                </a:lnTo>
                                <a:lnTo>
                                  <a:pt x="10164" y="59"/>
                                </a:lnTo>
                                <a:lnTo>
                                  <a:pt x="6776" y="239"/>
                                </a:lnTo>
                                <a:lnTo>
                                  <a:pt x="4658" y="478"/>
                                </a:lnTo>
                                <a:lnTo>
                                  <a:pt x="3811" y="598"/>
                                </a:lnTo>
                                <a:lnTo>
                                  <a:pt x="2964" y="777"/>
                                </a:lnTo>
                                <a:lnTo>
                                  <a:pt x="1270" y="1077"/>
                                </a:lnTo>
                                <a:lnTo>
                                  <a:pt x="423" y="1555"/>
                                </a:lnTo>
                                <a:lnTo>
                                  <a:pt x="0" y="1974"/>
                                </a:lnTo>
                                <a:lnTo>
                                  <a:pt x="0" y="2931"/>
                                </a:lnTo>
                              </a:path>
                              <a:path w="21600" h="21600">
                                <a:moveTo>
                                  <a:pt x="0" y="19446"/>
                                </a:moveTo>
                                <a:lnTo>
                                  <a:pt x="423" y="19924"/>
                                </a:lnTo>
                                <a:lnTo>
                                  <a:pt x="847" y="20403"/>
                                </a:lnTo>
                                <a:lnTo>
                                  <a:pt x="2117" y="20702"/>
                                </a:lnTo>
                                <a:lnTo>
                                  <a:pt x="2964" y="20882"/>
                                </a:lnTo>
                                <a:lnTo>
                                  <a:pt x="5082" y="21121"/>
                                </a:lnTo>
                                <a:lnTo>
                                  <a:pt x="7200" y="21360"/>
                                </a:lnTo>
                                <a:lnTo>
                                  <a:pt x="10588" y="21540"/>
                                </a:lnTo>
                                <a:lnTo>
                                  <a:pt x="13976" y="21540"/>
                                </a:lnTo>
                                <a:lnTo>
                                  <a:pt x="20329" y="21600"/>
                                </a:lnTo>
                              </a:path>
                              <a:path w="21600" h="21600">
                                <a:moveTo>
                                  <a:pt x="0" y="2931"/>
                                </a:moveTo>
                                <a:lnTo>
                                  <a:pt x="0" y="19446"/>
                                </a:lnTo>
                              </a:path>
                            </a:pathLst>
                          </a:custGeom>
                          <a:noFill/>
                          <a:ln w="17642" cmpd="sng" cap="flat">
                            <a:solidFill>
                              <a:srgbClr val="282823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9855" y="211454"/>
                            <a:ext cx="83820" cy="1409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81" name="曲线 181"/>
                        <wps:cNvSpPr/>
                        <wps:spPr>
                          <a:xfrm rot="0">
                            <a:off x="30479" y="82549"/>
                            <a:ext cx="273684" cy="3149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9745" y="21600"/>
                                </a:moveTo>
                                <a:lnTo>
                                  <a:pt x="20296" y="21556"/>
                                </a:lnTo>
                                <a:lnTo>
                                  <a:pt x="20697" y="21425"/>
                                </a:lnTo>
                                <a:lnTo>
                                  <a:pt x="20948" y="21295"/>
                                </a:lnTo>
                                <a:lnTo>
                                  <a:pt x="21098" y="21208"/>
                                </a:lnTo>
                                <a:lnTo>
                                  <a:pt x="21299" y="20990"/>
                                </a:lnTo>
                                <a:lnTo>
                                  <a:pt x="21449" y="20729"/>
                                </a:lnTo>
                                <a:lnTo>
                                  <a:pt x="21600" y="20380"/>
                                </a:lnTo>
                                <a:lnTo>
                                  <a:pt x="21600" y="20162"/>
                                </a:lnTo>
                                <a:lnTo>
                                  <a:pt x="21600" y="19466"/>
                                </a:lnTo>
                              </a:path>
                              <a:path w="21600" h="21600">
                                <a:moveTo>
                                  <a:pt x="0" y="21600"/>
                                </a:moveTo>
                                <a:lnTo>
                                  <a:pt x="19745" y="21600"/>
                                </a:lnTo>
                              </a:path>
                              <a:path w="21600" h="21600">
                                <a:moveTo>
                                  <a:pt x="18593" y="5879"/>
                                </a:moveTo>
                                <a:lnTo>
                                  <a:pt x="18292" y="0"/>
                                </a:lnTo>
                              </a:path>
                              <a:path w="21600" h="21600">
                                <a:moveTo>
                                  <a:pt x="21600" y="19466"/>
                                </a:moveTo>
                                <a:lnTo>
                                  <a:pt x="21600" y="7446"/>
                                </a:lnTo>
                                <a:lnTo>
                                  <a:pt x="21499" y="6706"/>
                                </a:lnTo>
                                <a:lnTo>
                                  <a:pt x="20898" y="6140"/>
                                </a:lnTo>
                                <a:lnTo>
                                  <a:pt x="20046" y="5835"/>
                                </a:lnTo>
                                <a:lnTo>
                                  <a:pt x="19244" y="5879"/>
                                </a:lnTo>
                                <a:lnTo>
                                  <a:pt x="150" y="5879"/>
                                </a:lnTo>
                              </a:path>
                            </a:pathLst>
                          </a:custGeom>
                          <a:noFill/>
                          <a:ln w="17642" cmpd="sng" cap="flat">
                            <a:solidFill>
                              <a:srgbClr val="282823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曲线 182"/>
                        <wps:cNvSpPr/>
                        <wps:spPr>
                          <a:xfrm rot="0">
                            <a:off x="37464" y="0"/>
                            <a:ext cx="224790" cy="11811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38" y="15212"/>
                                </a:moveTo>
                                <a:lnTo>
                                  <a:pt x="19586" y="7780"/>
                                </a:lnTo>
                                <a:lnTo>
                                  <a:pt x="16352" y="2554"/>
                                </a:lnTo>
                                <a:lnTo>
                                  <a:pt x="12386" y="0"/>
                                </a:lnTo>
                                <a:lnTo>
                                  <a:pt x="8054" y="580"/>
                                </a:lnTo>
                                <a:lnTo>
                                  <a:pt x="4698" y="3599"/>
                                </a:lnTo>
                                <a:lnTo>
                                  <a:pt x="2074" y="8477"/>
                                </a:lnTo>
                                <a:lnTo>
                                  <a:pt x="488" y="14632"/>
                                </a:lnTo>
                                <a:lnTo>
                                  <a:pt x="0" y="21599"/>
                                </a:lnTo>
                              </a:path>
                            </a:pathLst>
                          </a:custGeom>
                          <a:noFill/>
                          <a:ln w="17642" cmpd="sng" cap="flat">
                            <a:solidFill>
                              <a:srgbClr val="282823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Straight line 183"/>
                        <wps:cNvSpPr/>
                        <wps:spPr>
                          <a:xfrm rot="0">
                            <a:off x="38100" y="118109"/>
                            <a:ext cx="0" cy="50800"/>
                          </a:xfrm>
                          <a:prstGeom prst="line"/>
                          <a:noFill/>
                          <a:ln w="17643" cmpd="sng" cap="flat">
                            <a:solidFill>
                              <a:srgbClr val="282823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84" o:spid="_x0000_s184" coordorigin="6227,6105" coordsize="478,626" style="position:absolute;&#10;margin-left:311.35pt;&#10;margin-top:-17.849993pt;&#10;width:23.949991pt;&#10;height:31.349983pt;&#10;z-index:3;&#10;mso-position-horizontal:absolute;&#10;mso-position-horizontal-relative:page;&#10;mso-position-vertical:absolute;&#10;mso-wrap-distance-left:8.999863pt;&#10;mso-wrap-distance-right:8.999863pt;">
                <v:shape type="#_x0000_t0" id="曲线 185" o:spid="_x0000_s185" coordsize="51,361" path="m51,l31,l24,1l15,4l10,8l8,10l7,13l3,18l1,26l,33l,49m,325l1,333l1,341l5,346l7,349l12,352l17,357l24,359l33,359l47,361m,49l,325e" style="position:absolute;&#10;left:6227;&#10;top:6371;&#10;width:51;&#10;height:361;" filled="f" stroked="t" strokeweight="1.3891338pt">
                  <v:stroke color="#282823"/>
                </v:shape>
                <v:shape type="#_x0000_t75" id="Image 186" o:spid="_x0000_s186" style="position:absolute;&#10;left:6400;&#10;top:6438;&#10;width:132;&#10;height:222;" filled="f" stroked="f" strokeweight="1.0pt">
                  <v:imagedata r:id="rId21" o:title="774362741772991588997"/>
                  <o:lock aspectratio="t"/>
                  <v:stroke color="#000000"/>
                </v:shape>
                <v:shape type="#_x0000_t0" id="曲线 187" o:spid="_x0000_s187" coordsize="430,495" path="m393,495l404,495l412,492l418,488l420,487l425,482l427,476l430,468l430,463l430,447m,495l393,495m370,135l365,m430,447l430,171l428,154l416,141l399,134l383,135l3,135e" style="position:absolute;&#10;left:6275;&#10;top:6235;&#10;width:430;&#10;height:495;" filled="f" stroked="t" strokeweight="1.3891338pt">
                  <v:stroke color="#282823"/>
                </v:shape>
                <v:shape type="#_x0000_t0" id="曲线 188" o:spid="_x0000_s188" coordsize="354,186" path="m352,130l321,67l268,21l202,l132,5l77,30l33,72l8,125l,185e" style="position:absolute;&#10;left:6286;&#10;top:6105;&#10;width:354;&#10;height:185;" filled="f" stroked="t" strokeweight="1.3891338pt">
                  <v:stroke color="#282823"/>
                </v:shape>
                <v:line type="#_x0000_t20" id="Straight line 189" o:spid="_x0000_s189" style="position:absolute;" from="6287.0,6291.0376" to="6287.0,6371.0376" filled="f" stroked="t" strokeweight="1.3892126pt">
                  <v:stroke color="#282823"/>
                </v:line>
              </v:group>
            </w:pict>
          </mc:Fallback>
        </mc:AlternateContent>
      </w:r>
      <w:r>
        <w:rPr>
          <w:color w:val="494945"/>
        </w:rPr>
        <w:t>JSON Web Tokens for stateless authentication</w:t>
      </w:r>
      <w:r>
        <w:rPr>
          <w:color w:val="494945"/>
          <w:spacing w:val="-17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7-day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expiry, bcrypt for secure password hashing with salt rounds, and token payload minimization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1216" w:equalWidth="0">
            <w:col w:w="5037" w:space="1216"/>
            <w:col w:w="4827"/>
          </w:cols>
          <w:docGrid w:linePitch="312" w:charSpace="0"/>
        </w:sectPr>
      </w:pPr>
    </w:p>
    <w:p>
      <w:pPr>
        <w:pStyle w:val="15"/>
        <w:spacing w:before="1"/>
        <w:rPr>
          <w:sz w:val="28"/>
        </w:rPr>
      </w:pPr>
    </w:p>
    <w:p>
      <w:pPr>
        <w:rPr>
          <w:sz w:val="28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2"/>
        <w:ind w:left="1368"/>
      </w:pPr>
      <w:r>
        <mc:AlternateContent>
          <mc:Choice Requires="wps">
            <w:drawing>
              <wp:anchor distT="0" distB="0" distL="114300" distR="114300" simplePos="0" relativeHeight="8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190" name="Rectangle 19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191" o:spid="_x0000_s191" fillcolor="#EEEBE6" stroked="f" strokeweight="1.0pt" style="position:absolute;&#10;margin-left:0.0pt;&#10;margin-top:0.0pt;&#10;width:595.45pt;&#10;height:841.7pt;&#10;z-index:-47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6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192" name="Combination 19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193" name="Combination 193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195" name="Image 195">
                            <a:hlinkClick r:id="rId23"/>
                          </pic:cNvPr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196" name="Rectangle 196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198" o:spid="_x0000_s198" coordorigin="9015,15823" coordsize="2895,936" style="position:absolute;&#10;margin-left:450.8pt;&#10;margin-top:791.1501pt;&#10;width:144.75pt;&#10;height:46.800037pt;&#10;z-index:96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199" o:spid="_x0000_s199" style="position:absolute;&#10;left:9088;&#10;top:16077;&#10;width:2712;&#10;height:648;" filled="f" stroked="f" strokeweight="1.0pt" href="https://gamma.app/?utm_source=made-with-gamma">
                  <v:imagedata r:id="rId24" o:title="3592443451772991589035"/>
                  <o:lock aspectratio="t"/>
                  <v:stroke color="#000000"/>
                </v:shape>
                <v:rect type="#_x0000_t1" id="Rectangle 200" o:spid="_x0000_s200" style="position:absolute;&#10;left:9015;&#10;top:15823;&#10;width:2894;&#10;height:936;" fillcolor="#EEEBE6" stroked="f" strokeweight="1.0pt">
                  <v:stroke color="#000000"/>
                </v:rect>
                <v:rect type="#_x0000_t1" id="Rectangle 201" o:spid="_x0000_s201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97" behindDoc="0" locked="0" layoutInCell="1" hidden="0" allowOverlap="1">
                <wp:simplePos x="0" y="0"/>
                <wp:positionH relativeFrom="page">
                  <wp:posOffset>532130</wp:posOffset>
                </wp:positionH>
                <wp:positionV relativeFrom="paragraph">
                  <wp:posOffset>85724</wp:posOffset>
                </wp:positionV>
                <wp:extent cx="341630" cy="406400"/>
                <wp:effectExtent l="0" t="0" r="0" b="0"/>
                <wp:wrapNone/>
                <wp:docPr id="202" name="Combination 202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03" name="Combination 203"/>
                      <wpg:cNvGrpSpPr/>
                      <wpg:grpSpPr>
                        <a:xfrm rot="0">
                          <a:off x="0" y="0"/>
                          <a:ext cx="341630" cy="406400"/>
                          <a:chOff x="0" y="0"/>
                          <a:chExt cx="341630" cy="40640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41630" cy="768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06" name="曲线 206"/>
                        <wps:cNvSpPr/>
                        <wps:spPr>
                          <a:xfrm rot="0">
                            <a:off x="6349" y="67309"/>
                            <a:ext cx="328295" cy="3390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113" y="21438"/>
                                </a:moveTo>
                                <a:lnTo>
                                  <a:pt x="11489" y="21195"/>
                                </a:lnTo>
                                <a:lnTo>
                                  <a:pt x="12032" y="20831"/>
                                </a:lnTo>
                                <a:lnTo>
                                  <a:pt x="12742" y="20386"/>
                                </a:lnTo>
                                <a:lnTo>
                                  <a:pt x="13578" y="19779"/>
                                </a:lnTo>
                                <a:lnTo>
                                  <a:pt x="14497" y="19051"/>
                                </a:lnTo>
                                <a:lnTo>
                                  <a:pt x="15333" y="18283"/>
                                </a:lnTo>
                                <a:lnTo>
                                  <a:pt x="16126" y="17555"/>
                                </a:lnTo>
                                <a:lnTo>
                                  <a:pt x="16878" y="16826"/>
                                </a:lnTo>
                                <a:lnTo>
                                  <a:pt x="17380" y="16179"/>
                                </a:lnTo>
                                <a:lnTo>
                                  <a:pt x="17839" y="15653"/>
                                </a:lnTo>
                                <a:lnTo>
                                  <a:pt x="18174" y="15168"/>
                                </a:lnTo>
                                <a:lnTo>
                                  <a:pt x="18466" y="14764"/>
                                </a:lnTo>
                                <a:lnTo>
                                  <a:pt x="18967" y="13914"/>
                                </a:lnTo>
                                <a:lnTo>
                                  <a:pt x="19427" y="13105"/>
                                </a:lnTo>
                                <a:lnTo>
                                  <a:pt x="19761" y="12417"/>
                                </a:lnTo>
                                <a:lnTo>
                                  <a:pt x="20012" y="11892"/>
                                </a:lnTo>
                                <a:lnTo>
                                  <a:pt x="20221" y="11325"/>
                                </a:lnTo>
                                <a:lnTo>
                                  <a:pt x="20471" y="10557"/>
                                </a:lnTo>
                                <a:lnTo>
                                  <a:pt x="20764" y="9707"/>
                                </a:lnTo>
                                <a:lnTo>
                                  <a:pt x="21015" y="8737"/>
                                </a:lnTo>
                                <a:lnTo>
                                  <a:pt x="21182" y="7644"/>
                                </a:lnTo>
                                <a:lnTo>
                                  <a:pt x="21349" y="6552"/>
                                </a:lnTo>
                                <a:lnTo>
                                  <a:pt x="21474" y="5420"/>
                                </a:lnTo>
                                <a:lnTo>
                                  <a:pt x="21558" y="4368"/>
                                </a:lnTo>
                                <a:lnTo>
                                  <a:pt x="21600" y="2710"/>
                                </a:lnTo>
                              </a:path>
                              <a:path w="21600" h="21600">
                                <a:moveTo>
                                  <a:pt x="21600" y="889"/>
                                </a:moveTo>
                                <a:lnTo>
                                  <a:pt x="21558" y="606"/>
                                </a:lnTo>
                                <a:lnTo>
                                  <a:pt x="21516" y="323"/>
                                </a:lnTo>
                                <a:lnTo>
                                  <a:pt x="21474" y="40"/>
                                </a:lnTo>
                              </a:path>
                              <a:path w="21600" h="21600">
                                <a:moveTo>
                                  <a:pt x="41" y="404"/>
                                </a:moveTo>
                                <a:lnTo>
                                  <a:pt x="41" y="647"/>
                                </a:lnTo>
                                <a:lnTo>
                                  <a:pt x="0" y="1132"/>
                                </a:lnTo>
                                <a:lnTo>
                                  <a:pt x="0" y="1860"/>
                                </a:lnTo>
                                <a:lnTo>
                                  <a:pt x="0" y="2871"/>
                                </a:lnTo>
                                <a:lnTo>
                                  <a:pt x="41" y="3721"/>
                                </a:lnTo>
                                <a:lnTo>
                                  <a:pt x="83" y="4449"/>
                                </a:lnTo>
                                <a:lnTo>
                                  <a:pt x="83" y="5137"/>
                                </a:lnTo>
                                <a:lnTo>
                                  <a:pt x="167" y="5784"/>
                                </a:lnTo>
                                <a:lnTo>
                                  <a:pt x="250" y="6391"/>
                                </a:lnTo>
                                <a:lnTo>
                                  <a:pt x="334" y="7119"/>
                                </a:lnTo>
                                <a:lnTo>
                                  <a:pt x="501" y="7968"/>
                                </a:lnTo>
                                <a:lnTo>
                                  <a:pt x="668" y="9020"/>
                                </a:lnTo>
                                <a:lnTo>
                                  <a:pt x="793" y="9505"/>
                                </a:lnTo>
                                <a:lnTo>
                                  <a:pt x="960" y="10031"/>
                                </a:lnTo>
                                <a:lnTo>
                                  <a:pt x="1086" y="10516"/>
                                </a:lnTo>
                                <a:lnTo>
                                  <a:pt x="1253" y="10961"/>
                                </a:lnTo>
                                <a:lnTo>
                                  <a:pt x="1462" y="11447"/>
                                </a:lnTo>
                                <a:lnTo>
                                  <a:pt x="1671" y="11973"/>
                                </a:lnTo>
                                <a:lnTo>
                                  <a:pt x="1880" y="12458"/>
                                </a:lnTo>
                                <a:lnTo>
                                  <a:pt x="2130" y="12984"/>
                                </a:lnTo>
                                <a:lnTo>
                                  <a:pt x="2381" y="13469"/>
                                </a:lnTo>
                                <a:lnTo>
                                  <a:pt x="2632" y="13914"/>
                                </a:lnTo>
                                <a:lnTo>
                                  <a:pt x="2924" y="14400"/>
                                </a:lnTo>
                                <a:lnTo>
                                  <a:pt x="3258" y="14885"/>
                                </a:lnTo>
                                <a:lnTo>
                                  <a:pt x="3551" y="15330"/>
                                </a:lnTo>
                                <a:lnTo>
                                  <a:pt x="3885" y="15775"/>
                                </a:lnTo>
                                <a:lnTo>
                                  <a:pt x="4219" y="16220"/>
                                </a:lnTo>
                                <a:lnTo>
                                  <a:pt x="4595" y="16624"/>
                                </a:lnTo>
                                <a:lnTo>
                                  <a:pt x="4971" y="17069"/>
                                </a:lnTo>
                                <a:lnTo>
                                  <a:pt x="5389" y="17474"/>
                                </a:lnTo>
                                <a:lnTo>
                                  <a:pt x="5807" y="17919"/>
                                </a:lnTo>
                                <a:lnTo>
                                  <a:pt x="6225" y="18364"/>
                                </a:lnTo>
                                <a:lnTo>
                                  <a:pt x="6726" y="18728"/>
                                </a:lnTo>
                                <a:lnTo>
                                  <a:pt x="7186" y="19132"/>
                                </a:lnTo>
                                <a:lnTo>
                                  <a:pt x="7687" y="19537"/>
                                </a:lnTo>
                                <a:lnTo>
                                  <a:pt x="8188" y="19941"/>
                                </a:lnTo>
                                <a:lnTo>
                                  <a:pt x="8815" y="20346"/>
                                </a:lnTo>
                                <a:lnTo>
                                  <a:pt x="9400" y="20750"/>
                                </a:lnTo>
                                <a:lnTo>
                                  <a:pt x="9901" y="21074"/>
                                </a:lnTo>
                                <a:lnTo>
                                  <a:pt x="10319" y="21357"/>
                                </a:lnTo>
                                <a:lnTo>
                                  <a:pt x="10779" y="21559"/>
                                </a:lnTo>
                                <a:lnTo>
                                  <a:pt x="11071" y="21438"/>
                                </a:lnTo>
                                <a:lnTo>
                                  <a:pt x="11113" y="21438"/>
                                </a:lnTo>
                              </a:path>
                              <a:path w="21600" h="21600">
                                <a:moveTo>
                                  <a:pt x="167" y="0"/>
                                </a:moveTo>
                                <a:lnTo>
                                  <a:pt x="41" y="404"/>
                                </a:lnTo>
                              </a:path>
                              <a:path w="21600" h="21600">
                                <a:moveTo>
                                  <a:pt x="21600" y="2710"/>
                                </a:moveTo>
                                <a:lnTo>
                                  <a:pt x="21600" y="889"/>
                                </a:lnTo>
                              </a:path>
                            </a:pathLst>
                          </a:custGeom>
                          <a:noFill/>
                          <a:ln w="17592" cmpd="sng" cap="flat">
                            <a:solidFill>
                              <a:srgbClr val="282823"/>
                            </a:solidFill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07" o:spid="_x0000_s207" coordorigin="838,9738" coordsize="538,640" style="position:absolute;&#10;margin-left:41.9pt;&#10;margin-top:6.7499886pt;&#10;width:26.900002pt;&#10;height:32.000004pt;&#10;z-index:97;&#10;mso-position-horizontal:absolute;&#10;mso-position-horizontal-relative:page;&#10;mso-position-vertical:absolute;&#10;mso-wrap-distance-left:8.999863pt;&#10;mso-wrap-distance-right:8.999863pt;">
                <v:shape type="#_x0000_t75" id="Image 208" o:spid="_x0000_s208" style="position:absolute;&#10;left:838;&#10;top:9738;&#10;width:538;&#10;height:120;" filled="f" stroked="f" strokeweight="1.0pt">
                  <v:imagedata r:id="rId26" o:title="6350794481772991589039"/>
                  <o:lock aspectratio="t"/>
                  <v:stroke color="#000000"/>
                </v:shape>
                <v:shape type="#_x0000_t0" id="曲线 209" o:spid="_x0000_s209" coordsize="517,534" path="m266,529l274,524l288,515l304,504l325,489l347,471l367,451l386,434l404,416l416,400l427,387l434,375l442,365l453,344l464,324l472,307l479,294l483,280l490,261l497,239l502,216l506,189l510,162l513,134l516,108l517,67m517,22l516,15l514,8l513,1m1,10l1,16l,28l,45l,70l1,91l1,109l1,127l3,143l5,158l7,176l11,197l16,223l18,235l22,248l26,260l29,271l35,282l39,296l44,308l50,321l56,333l63,344l69,356l78,368l84,379l93,390l101,401l110,411l119,422l128,432l138,443l149,454l161,463l172,472l183,483l195,493l210,503l224,513l236,521l247,528l258,532l265,529l266,529m3,l1,10m517,67l517,22e" style="position:absolute;&#10;left:848;&#10;top:9844;&#10;width:517;&#10;height:533;" filled="f" stroked="t" strokeweight="1.3851968pt">
                  <v:stroke color="#282823"/>
                </v:shape>
              </v:group>
            </w:pict>
          </mc:Fallback>
        </mc:AlternateContent>
      </w:r>
      <w:r>
        <w:rPr>
          <w:color w:val="494945"/>
          <w:w w:val="85"/>
        </w:rPr>
        <w:t>Security</w:t>
      </w:r>
      <w:r>
        <w:rPr>
          <w:color w:val="494945"/>
          <w:spacing w:val="36"/>
        </w:rPr>
        <w:t xml:space="preserve"> </w:t>
      </w:r>
      <w:r>
        <w:rPr>
          <w:color w:val="494945"/>
          <w:spacing w:val="-2"/>
        </w:rPr>
        <w:t>Utilities</w:t>
      </w:r>
    </w:p>
    <w:p>
      <w:pPr>
        <w:pStyle w:val="15"/>
        <w:spacing w:before="268" w:line="324" w:lineRule="auto"/>
        <w:ind w:left="1368" w:right="-5"/>
      </w:pPr>
      <w:r>
        <w:rPr>
          <w:color w:val="494945"/>
        </w:rPr>
        <w:t>dotenv for environment variables, CORS configured for client origin, Helmet for HTTP header</w:t>
      </w:r>
      <w:r>
        <w:rPr>
          <w:color w:val="494945"/>
          <w:spacing w:val="-22"/>
        </w:rPr>
        <w:t xml:space="preserve"> </w:t>
      </w:r>
      <w:r>
        <w:rPr>
          <w:color w:val="494945"/>
        </w:rPr>
        <w:t>security,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rate</w:t>
      </w:r>
      <w:r>
        <w:rPr>
          <w:color w:val="494945"/>
          <w:spacing w:val="-21"/>
        </w:rPr>
        <w:t xml:space="preserve"> </w:t>
      </w:r>
      <w:r>
        <w:rPr>
          <w:color w:val="494945"/>
        </w:rPr>
        <w:t>limiting on auth endpoints</w:t>
      </w:r>
    </w:p>
    <w:p>
      <w:pPr>
        <w:pStyle w:val="2"/>
        <w:spacing w:line="684" w:lineRule="exact"/>
        <w:ind w:left="629"/>
      </w:pPr>
      <w:r>
        <w:rPr>
          <w:b w:val="0"/>
        </w:rPr>
        <w:br w:type="column"/>
      </w:r>
      <w:r>
        <w:rPr>
          <w:b w:val="0"/>
          <w:position w:val="-34"/>
        </w:rPr>
        <w:drawing>
          <wp:inline distT="0" distB="0" distL="0" distR="0">
            <wp:extent cx="177889" cy="414188"/>
            <wp:effectExtent l="0" t="0" r="0" b="0"/>
            <wp:docPr id="210" name="Imag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89" cy="414188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 </w:t>
      </w:r>
      <w:r>
        <w:rPr>
          <w:color w:val="494945"/>
          <w:w w:val="90"/>
        </w:rPr>
        <w:t xml:space="preserve">Development </w:t>
      </w:r>
      <w:r>
        <w:rPr>
          <w:color w:val="494945"/>
        </w:rPr>
        <w:t>Tools</w:t>
      </w:r>
    </w:p>
    <w:p>
      <w:pPr>
        <w:pStyle w:val="15"/>
        <w:spacing w:line="324" w:lineRule="auto"/>
        <w:ind w:left="1452" w:right="420"/>
      </w:pPr>
      <w:r>
        <w:rPr>
          <w:color w:val="494945"/>
        </w:rPr>
        <w:t xml:space="preserve">Nodemon for automatic server restart during development, MongoDB Compass for database visualization, and Postman/Insomnia for API </w:t>
      </w:r>
      <w:r>
        <w:rPr>
          <w:color w:val="494945"/>
          <w:spacing w:val="-2"/>
        </w:rPr>
        <w:t>testing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2" w:space="40" w:equalWidth="0">
            <w:col w:w="5239" w:space="40"/>
            <w:col w:w="5801"/>
          </w:cols>
          <w:docGrid w:linePitch="312" w:charSpace="0"/>
        </w:sectPr>
      </w:pPr>
    </w:p>
    <w:p>
      <w:pPr>
        <w:pStyle w:val="1"/>
      </w:pPr>
      <w:r>
        <w:rPr>
          <w:color w:val="282823"/>
          <w:w w:val="85"/>
        </w:rPr>
        <w:t>System</w:t>
      </w:r>
      <w:r>
        <w:rPr>
          <w:color w:val="282823"/>
          <w:spacing w:val="2"/>
        </w:rPr>
        <w:t xml:space="preserve"> </w:t>
      </w:r>
      <w:r>
        <w:rPr>
          <w:color w:val="282823"/>
          <w:spacing w:val="-2"/>
          <w:w w:val="95"/>
        </w:rPr>
        <w:t>Architecture</w:t>
      </w:r>
    </w:p>
    <w:p>
      <w:pPr>
        <w:pStyle w:val="15"/>
        <w:spacing w:before="675" w:line="324" w:lineRule="auto"/>
        <w:ind w:left="345" w:right="146"/>
      </w:pPr>
      <w:r>
        <w:rPr>
          <w:color w:val="494945"/>
        </w:rPr>
        <w:t>The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system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>follows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a clean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three-tier</w:t>
      </w:r>
      <w:r>
        <w:rPr>
          <w:color w:val="494945"/>
          <w:spacing w:val="-11"/>
        </w:rPr>
        <w:t xml:space="preserve"> </w:t>
      </w:r>
      <w:r>
        <w:rPr>
          <w:color w:val="494945"/>
        </w:rPr>
        <w:t>architecture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with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clear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separation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between</w:t>
      </w:r>
      <w:r>
        <w:rPr>
          <w:color w:val="494945"/>
          <w:spacing w:val="-12"/>
        </w:rPr>
        <w:t xml:space="preserve"> </w:t>
      </w:r>
      <w:r>
        <w:rPr>
          <w:color w:val="494945"/>
        </w:rPr>
        <w:t>client, API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layer,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and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database.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Every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product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document</w:t>
      </w:r>
      <w:r>
        <w:rPr>
          <w:color w:val="494945"/>
          <w:spacing w:val="-8"/>
        </w:rPr>
        <w:t xml:space="preserve"> </w:t>
      </w:r>
      <w:r>
        <w:rPr>
          <w:color w:val="494945"/>
        </w:rPr>
        <w:t>stores</w:t>
      </w:r>
      <w:r>
        <w:rPr>
          <w:color w:val="494945"/>
          <w:spacing w:val="-3"/>
        </w:rPr>
        <w:t xml:space="preserve"> </w:t>
      </w:r>
      <w:r>
        <w:rPr>
          <w:color w:val="494945"/>
        </w:rPr>
        <w:t>a</w:t>
      </w:r>
      <w:r>
        <w:rPr>
          <w:color w:val="494945"/>
          <w:spacing w:val="-1"/>
        </w:rPr>
        <w:t xml:space="preserve"> </w:t>
      </w:r>
      <w:r>
        <w:rPr>
          <w:color w:val="494945"/>
        </w:rPr>
        <w:t>userId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>field,</w:t>
      </w:r>
      <w:r>
        <w:rPr>
          <w:color w:val="494945"/>
          <w:spacing w:val="-5"/>
        </w:rPr>
        <w:t xml:space="preserve"> </w:t>
      </w:r>
      <w:r>
        <w:rPr>
          <w:color w:val="494945"/>
        </w:rPr>
        <w:t>enforcing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user- scoped data access at the database level</w:t>
      </w:r>
      <w:r>
        <w:rPr>
          <w:color w:val="494945"/>
          <w:spacing w:val="-2"/>
        </w:rPr>
        <w:t xml:space="preserve"> </w:t>
      </w:r>
      <w:r>
        <w:rPr>
          <w:color w:val="494945"/>
        </w:rPr>
        <w:t>and preventing unauthorized</w:t>
      </w:r>
      <w:r>
        <w:rPr>
          <w:color w:val="494945"/>
          <w:spacing w:val="-4"/>
        </w:rPr>
        <w:t xml:space="preserve"> </w:t>
      </w:r>
      <w:r>
        <w:rPr>
          <w:color w:val="494945"/>
        </w:rPr>
        <w:t xml:space="preserve">cross-user </w:t>
      </w:r>
      <w:r>
        <w:rPr>
          <w:color w:val="494945"/>
          <w:spacing w:val="-2"/>
        </w:rPr>
        <w:t>queries.</w:t>
      </w: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19"/>
        </w:rPr>
      </w:pPr>
    </w:p>
    <w:p>
      <w:pPr>
        <w:rPr>
          <w:sz w:val="19"/>
        </w:rPr>
        <w:sectPr>
          <w:pgSz w:w="11920" w:h="16840"/>
          <w:pgMar w:top="640" w:right="420" w:bottom="0" w:left="420" w:header="720" w:footer="720" w:gutter="0"/>
          <w:docGrid w:linePitch="312" w:charSpace="0"/>
        </w:sectPr>
      </w:pPr>
    </w:p>
    <w:p>
      <w:pPr>
        <w:spacing w:before="98"/>
        <w:ind w:right="38"/>
        <w:jc w:val="right"/>
        <w:rPr>
          <w:b/>
          <w:sz w:val="23"/>
        </w:rPr>
      </w:pPr>
      <w:r>
        <w:drawing>
          <wp:anchor distT="0" distB="0" distL="0" distR="0" simplePos="0" relativeHeight="9" behindDoc="1" locked="0" layoutInCell="1" hidden="0" allowOverlap="1">
            <wp:simplePos x="0" y="0"/>
            <wp:positionH relativeFrom="page">
              <wp:posOffset>498348</wp:posOffset>
            </wp:positionH>
            <wp:positionV relativeFrom="paragraph">
              <wp:posOffset>-304601</wp:posOffset>
            </wp:positionV>
            <wp:extent cx="6565392" cy="2490216"/>
            <wp:effectExtent l="0" t="0" r="0" b="0"/>
            <wp:wrapNone/>
            <wp:docPr id="213" name="Image 213" descr="preencoded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5392" cy="249021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anchor>
        </w:drawing>
      </w:r>
      <w:r>
        <w:rPr>
          <w:b/>
          <w:color w:val="494945"/>
          <w:w w:val="90"/>
          <w:sz w:val="23"/>
        </w:rPr>
        <w:t>Client</w:t>
      </w:r>
      <w:r>
        <w:rPr>
          <w:b/>
          <w:color w:val="494945"/>
          <w:spacing w:val="-8"/>
          <w:w w:val="90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spacing w:before="102"/>
        <w:ind w:right="39"/>
        <w:jc w:val="right"/>
        <w:rPr>
          <w:sz w:val="18"/>
        </w:rPr>
      </w:pPr>
      <w:r>
        <w:rPr>
          <w:color w:val="494945"/>
          <w:sz w:val="18"/>
        </w:rPr>
        <w:t>Send</w:t>
      </w:r>
      <w:r>
        <w:rPr>
          <w:color w:val="494945"/>
          <w:spacing w:val="-11"/>
          <w:sz w:val="18"/>
        </w:rPr>
        <w:t xml:space="preserve"> </w:t>
      </w:r>
      <w:r>
        <w:rPr>
          <w:color w:val="494945"/>
          <w:sz w:val="18"/>
        </w:rPr>
        <w:t>HTTP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requests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pacing w:val="-4"/>
          <w:sz w:val="18"/>
        </w:rPr>
        <w:t>from</w:t>
      </w:r>
    </w:p>
    <w:p>
      <w:pPr>
        <w:spacing w:before="22"/>
        <w:ind w:right="39"/>
        <w:jc w:val="right"/>
        <w:rPr>
          <w:sz w:val="18"/>
        </w:rPr>
      </w:pPr>
      <w:r>
        <w:rPr>
          <w:color w:val="494945"/>
          <w:sz w:val="18"/>
        </w:rPr>
        <w:t>browsers</w:t>
      </w:r>
      <w:r>
        <w:rPr>
          <w:color w:val="494945"/>
          <w:spacing w:val="-8"/>
          <w:sz w:val="18"/>
        </w:rPr>
        <w:t xml:space="preserve"> </w:t>
      </w:r>
      <w:r>
        <w:rPr>
          <w:color w:val="494945"/>
          <w:sz w:val="18"/>
        </w:rPr>
        <w:t>or</w:t>
      </w:r>
      <w:r>
        <w:rPr>
          <w:color w:val="494945"/>
          <w:spacing w:val="-9"/>
          <w:sz w:val="18"/>
        </w:rPr>
        <w:t xml:space="preserve"> </w:t>
      </w:r>
      <w:r>
        <w:rPr>
          <w:color w:val="494945"/>
          <w:spacing w:val="-2"/>
          <w:sz w:val="18"/>
        </w:rPr>
        <w:t>apps.</w:t>
      </w:r>
    </w:p>
    <w:p>
      <w:pPr>
        <w:pStyle w:val="15"/>
        <w:rPr>
          <w:sz w:val="22"/>
        </w:rPr>
      </w:pPr>
    </w:p>
    <w:p>
      <w:pPr>
        <w:pStyle w:val="15"/>
        <w:rPr>
          <w:sz w:val="22"/>
        </w:rPr>
      </w:pPr>
    </w:p>
    <w:p>
      <w:pPr>
        <w:pStyle w:val="15"/>
        <w:spacing w:before="2"/>
        <w:rPr>
          <w:sz w:val="31"/>
        </w:rPr>
      </w:pPr>
    </w:p>
    <w:p>
      <w:pPr>
        <w:ind w:right="79"/>
        <w:jc w:val="right"/>
        <w:rPr>
          <w:b/>
          <w:sz w:val="23"/>
        </w:rPr>
      </w:pPr>
      <w:r>
        <w:rPr>
          <w:b/>
          <w:color w:val="494945"/>
          <w:w w:val="85"/>
          <w:sz w:val="23"/>
        </w:rPr>
        <w:t>Database</w:t>
      </w:r>
      <w:r>
        <w:rPr>
          <w:b/>
          <w:color w:val="494945"/>
          <w:spacing w:val="22"/>
          <w:sz w:val="23"/>
        </w:rPr>
        <w:t xml:space="preserve"> </w:t>
      </w:r>
      <w:r>
        <w:rPr>
          <w:b/>
          <w:color w:val="494945"/>
          <w:spacing w:val="-2"/>
          <w:sz w:val="23"/>
        </w:rPr>
        <w:t>Layer</w:t>
      </w:r>
    </w:p>
    <w:p>
      <w:pPr>
        <w:spacing w:before="102" w:line="264" w:lineRule="auto"/>
        <w:ind w:left="1488" w:hanging="507"/>
        <w:rPr>
          <w:sz w:val="18"/>
        </w:rPr>
      </w:pPr>
      <w:r>
        <w:rPr>
          <w:color w:val="494945"/>
          <w:sz w:val="18"/>
        </w:rPr>
        <w:t>MongoDB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stores</w:t>
      </w:r>
      <w:r>
        <w:rPr>
          <w:color w:val="494945"/>
          <w:spacing w:val="-1"/>
          <w:sz w:val="18"/>
        </w:rPr>
        <w:t xml:space="preserve"> </w:t>
      </w:r>
      <w:r>
        <w:rPr>
          <w:color w:val="494945"/>
          <w:sz w:val="18"/>
        </w:rPr>
        <w:t>User and Product</w:t>
      </w:r>
      <w:r>
        <w:rPr>
          <w:color w:val="494945"/>
          <w:spacing w:val="2"/>
          <w:sz w:val="18"/>
        </w:rPr>
        <w:t xml:space="preserve"> </w:t>
      </w:r>
      <w:r>
        <w:rPr>
          <w:color w:val="494945"/>
          <w:spacing w:val="-2"/>
          <w:sz w:val="18"/>
        </w:rPr>
        <w:t>documents.</w:t>
      </w:r>
    </w:p>
    <w:p>
      <w:pPr>
        <w:rPr>
          <w:sz w:val="28"/>
        </w:rPr>
      </w:pPr>
      <w:r>
        <w:br w:type="column"/>
      </w:r>
    </w:p>
    <w:p>
      <w:pPr>
        <w:pStyle w:val="15"/>
        <w:rPr>
          <w:sz w:val="28"/>
        </w:rPr>
      </w:pPr>
    </w:p>
    <w:p>
      <w:pPr>
        <w:pStyle w:val="15"/>
        <w:spacing w:before="1"/>
        <w:rPr>
          <w:sz w:val="26"/>
        </w:rPr>
      </w:pPr>
    </w:p>
    <w:p>
      <w:pPr>
        <w:ind w:left="981"/>
        <w:rPr>
          <w:b/>
          <w:sz w:val="23"/>
        </w:rPr>
      </w:pPr>
      <w:r>
        <w:rPr>
          <w:b/>
          <w:color w:val="494945"/>
          <w:w w:val="85"/>
          <w:sz w:val="23"/>
        </w:rPr>
        <w:t>API</w:t>
      </w:r>
      <w:r>
        <w:rPr>
          <w:b/>
          <w:color w:val="494945"/>
          <w:spacing w:val="-2"/>
          <w:sz w:val="23"/>
        </w:rPr>
        <w:t xml:space="preserve"> </w:t>
      </w:r>
      <w:r>
        <w:rPr>
          <w:b/>
          <w:color w:val="494945"/>
          <w:spacing w:val="-4"/>
          <w:sz w:val="23"/>
        </w:rPr>
        <w:t>Layer</w:t>
      </w:r>
    </w:p>
    <w:p>
      <w:pPr>
        <w:spacing w:before="102" w:line="264" w:lineRule="auto"/>
        <w:ind w:left="981" w:right="610"/>
        <w:rPr>
          <w:sz w:val="18"/>
        </w:rPr>
      </w:pPr>
      <w:r>
        <w:rPr>
          <w:color w:val="494945"/>
          <w:sz w:val="18"/>
        </w:rPr>
        <w:t>Express</w:t>
      </w:r>
      <w:r>
        <w:rPr>
          <w:color w:val="494945"/>
          <w:spacing w:val="-15"/>
          <w:sz w:val="18"/>
        </w:rPr>
        <w:t xml:space="preserve"> </w:t>
      </w:r>
      <w:r>
        <w:rPr>
          <w:color w:val="494945"/>
          <w:sz w:val="18"/>
        </w:rPr>
        <w:t>routes,</w:t>
      </w:r>
      <w:r>
        <w:rPr>
          <w:color w:val="494945"/>
          <w:spacing w:val="-14"/>
          <w:sz w:val="18"/>
        </w:rPr>
        <w:t xml:space="preserve"> </w:t>
      </w:r>
      <w:r>
        <w:rPr>
          <w:color w:val="494945"/>
          <w:sz w:val="18"/>
        </w:rPr>
        <w:t>controllers,</w:t>
      </w:r>
      <w:r>
        <w:rPr>
          <w:color w:val="494945"/>
          <w:spacing w:val="-18"/>
          <w:sz w:val="18"/>
        </w:rPr>
        <w:t xml:space="preserve"> </w:t>
      </w:r>
      <w:r>
        <w:rPr>
          <w:color w:val="494945"/>
          <w:sz w:val="18"/>
        </w:rPr>
        <w:t>and auth</w:t>
      </w:r>
      <w:r>
        <w:rPr>
          <w:color w:val="494945"/>
          <w:spacing w:val="-4"/>
          <w:sz w:val="18"/>
        </w:rPr>
        <w:t xml:space="preserve"> </w:t>
      </w:r>
      <w:r>
        <w:rPr>
          <w:color w:val="494945"/>
          <w:sz w:val="18"/>
        </w:rPr>
        <w:t>middleware.</w:t>
      </w:r>
    </w:p>
    <w:p>
      <w:pPr>
        <w:spacing w:line="264" w:lineRule="auto"/>
        <w:rPr>
          <w:sz w:val="18"/>
        </w:rPr>
        <w:sectPr>
          <w:type w:val="continuous"/>
          <w:pgSz w:w="11920" w:h="16840"/>
          <w:pgMar w:top="580" w:right="420" w:bottom="280" w:left="420" w:header="720" w:footer="720" w:gutter="0"/>
          <w:cols w:num="2" w:space="3848" w:equalWidth="0">
            <w:col w:w="3161" w:space="3848"/>
            <w:col w:w="4071"/>
          </w:cols>
          <w:docGrid w:linePitch="312" w:charSpace="0"/>
        </w:sect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  <w:rPr>
          <w:sz w:val="20"/>
        </w:rPr>
      </w:pPr>
    </w:p>
    <w:p>
      <w:pPr>
        <w:pStyle w:val="15"/>
      </w:pPr>
    </w:p>
    <w:p>
      <w:pPr>
        <w:pStyle w:val="15"/>
        <w:ind w:left="345"/>
        <w:rPr>
          <w:sz w:val="20"/>
        </w:rPr>
      </w:pPr>
      <w:r>
        <w:rPr>
          <w:sz w:val="20"/>
        </w:rPr>
        <w:drawing>
          <wp:inline distT="0" distB="0" distL="0" distR="0">
            <wp:extent cx="6560808" cy="690372"/>
            <wp:effectExtent l="0" t="0" r="0" b="0"/>
            <wp:docPr id="216" name="Imag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8" name="Image 21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60808" cy="690372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rPr>
          <w:sz w:val="13"/>
        </w:rPr>
      </w:pPr>
    </w:p>
    <w:p>
      <w:pPr>
        <w:rPr>
          <w:sz w:val="13"/>
        </w:rPr>
        <w:sectPr>
          <w:type w:val="continuous"/>
          <w:pgSz w:w="11920" w:h="16840"/>
          <w:pgMar w:top="580" w:right="420" w:bottom="280" w:left="420" w:header="720" w:footer="720" w:gutter="0"/>
          <w:docGrid w:linePitch="312" w:charSpace="0"/>
        </w:sectPr>
      </w:pPr>
    </w:p>
    <w:p>
      <w:pPr>
        <w:pStyle w:val="2"/>
        <w:ind w:left="618"/>
      </w:pPr>
      <w:r>
        <mc:AlternateContent>
          <mc:Choice Requires="wps">
            <w:drawing>
              <wp:anchor distT="0" distB="0" distL="114300" distR="114300" simplePos="0" relativeHeight="10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19" name="Rectangle 21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20" o:spid="_x0000_s220" fillcolor="#EEEBE6" stroked="f" strokeweight="1.0pt" style="position:absolute;&#10;margin-left:0.0pt;&#10;margin-top:0.0pt;&#10;width:595.45pt;&#10;height:841.7pt;&#10;z-index:-45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221" name="Combination 22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22" name="Combination 222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24" name="Image 224">
                            <a:hlinkClick r:id="rId31"/>
                          </pic:cNvPr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25" name="Rectangle 225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27" o:spid="_x0000_s227" coordorigin="9015,15823" coordsize="2895,936" style="position:absolute;&#10;margin-left:450.8pt;&#10;margin-top:791.1501pt;&#10;width:144.75pt;&#10;height:46.80003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28" o:spid="_x0000_s228" style="position:absolute;&#10;left:9088;&#10;top:16077;&#10;width:2712;&#10;height:648;" filled="f" stroked="f" strokeweight="1.0pt" href="https://gamma.app/?utm_source=made-with-gamma">
                  <v:imagedata r:id="rId32" o:title="6453140361772991589067"/>
                  <o:lock aspectratio="t"/>
                  <v:stroke color="#000000"/>
                </v:shape>
                <v:rect type="#_x0000_t1" id="Rectangle 229" o:spid="_x0000_s229" style="position:absolute;&#10;left:9015;&#10;top:15823;&#10;width:2894;&#10;height:936;" fillcolor="#EEEBE6" stroked="f" strokeweight="1.0pt">
                  <v:stroke color="#000000"/>
                </v:rect>
                <v:rect type="#_x0000_t1" id="Rectangle 230" o:spid="_x0000_s230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color w:val="494945"/>
          <w:w w:val="90"/>
        </w:rPr>
        <w:t>Client</w:t>
      </w:r>
      <w:r>
        <w:rPr>
          <w:color w:val="494945"/>
          <w:spacing w:val="-9"/>
          <w:w w:val="90"/>
        </w:rPr>
        <w:t xml:space="preserve"> </w:t>
      </w:r>
      <w:r>
        <w:rPr>
          <w:color w:val="494945"/>
          <w:spacing w:val="-2"/>
          <w:w w:val="95"/>
        </w:rPr>
        <w:t>Request</w:t>
      </w:r>
    </w:p>
    <w:p>
      <w:pPr>
        <w:pStyle w:val="15"/>
        <w:spacing w:before="267" w:line="324" w:lineRule="auto"/>
        <w:ind w:left="618"/>
      </w:pPr>
      <w:r>
        <w:rPr>
          <w:color w:val="494945"/>
          <w:spacing w:val="-2"/>
          <w:w w:val="104"/>
        </w:rPr>
        <w:t>Frontend</w:t>
      </w:r>
      <w:r>
        <w:rPr>
          <w:color w:val="494945"/>
          <w:spacing w:val="-30"/>
          <w:w w:val="104"/>
        </w:rPr>
        <w:t xml:space="preserve"> </w:t>
      </w:r>
      <w:r>
        <w:rPr>
          <w:color w:val="494945"/>
          <w:spacing w:val="-2"/>
          <w:w w:val="104"/>
        </w:rPr>
        <w:t>sends</w:t>
      </w:r>
      <w:r>
        <w:rPr>
          <w:color w:val="494945"/>
          <w:spacing w:val="-22"/>
          <w:w w:val="104"/>
        </w:rPr>
        <w:t xml:space="preserve"> </w:t>
      </w:r>
      <w:r>
        <w:rPr>
          <w:color w:val="494945"/>
          <w:spacing w:val="-2"/>
          <w:w w:val="104"/>
        </w:rPr>
        <w:t xml:space="preserve">HTTP </w:t>
      </w:r>
      <w:r>
        <w:rPr>
          <w:color w:val="494945"/>
          <w:w w:val="104"/>
        </w:rPr>
        <w:t xml:space="preserve">requests with JWT </w:t>
      </w:r>
      <w:r>
        <w:rPr>
          <w:color w:val="494945"/>
        </w:rPr>
        <w:t>token in</w:t>
      </w:r>
      <w:r>
        <w:rPr>
          <w:color w:val="494945"/>
          <w:spacing w:val="-10"/>
        </w:rPr>
        <w:t xml:space="preserve"> </w:t>
      </w:r>
      <w:r>
        <w:rPr>
          <w:color w:val="494945"/>
        </w:rPr>
        <w:t xml:space="preserve">Authorization </w:t>
      </w:r>
      <w:r>
        <w:rPr>
          <w:color w:val="494945"/>
          <w:w w:val="104"/>
        </w:rPr>
        <w:t>header to access protected</w:t>
      </w:r>
      <w:r>
        <w:rPr>
          <w:color w:val="494945"/>
          <w:spacing w:val="-1"/>
          <w:w w:val="104"/>
        </w:rPr>
        <w:t xml:space="preserve"> </w:t>
      </w:r>
      <w:r>
        <w:rPr>
          <w:color w:val="494945"/>
          <w:w w:val="104"/>
        </w:rPr>
        <w:t xml:space="preserve">inventory </w:t>
      </w:r>
      <w:r>
        <w:rPr>
          <w:color w:val="494945"/>
          <w:spacing w:val="-2"/>
          <w:w w:val="104"/>
        </w:rPr>
        <w:t>endpoints</w:t>
      </w:r>
    </w:p>
    <w:p>
      <w:pPr>
        <w:pStyle w:val="2"/>
        <w:ind w:left="618"/>
      </w:pPr>
      <w:r>
        <w:rPr>
          <w:b w:val="0"/>
        </w:rPr>
        <w:br w:type="column"/>
      </w:r>
      <w:r>
        <w:rPr>
          <w:color w:val="494945"/>
          <w:w w:val="85"/>
        </w:rPr>
        <w:t>API</w:t>
      </w:r>
      <w:r>
        <w:rPr>
          <w:color w:val="494945"/>
          <w:spacing w:val="-4"/>
        </w:rPr>
        <w:t xml:space="preserve"> </w:t>
      </w:r>
      <w:r>
        <w:rPr>
          <w:color w:val="494945"/>
          <w:spacing w:val="-2"/>
          <w:w w:val="95"/>
        </w:rPr>
        <w:t>Processing</w:t>
      </w:r>
    </w:p>
    <w:p>
      <w:pPr>
        <w:pStyle w:val="15"/>
        <w:spacing w:before="267" w:line="324" w:lineRule="auto"/>
        <w:ind w:left="618"/>
      </w:pPr>
      <w:r>
        <w:rPr>
          <w:color w:val="494945"/>
        </w:rPr>
        <w:t>Express routes invoke middleware to verify tokens, controllers handle business logic, and</w:t>
      </w:r>
      <w:r>
        <w:rPr>
          <w:color w:val="494945"/>
          <w:spacing w:val="-9"/>
        </w:rPr>
        <w:t xml:space="preserve"> </w:t>
      </w:r>
      <w:r>
        <w:rPr>
          <w:color w:val="494945"/>
        </w:rPr>
        <w:t>Mongoose</w:t>
      </w:r>
      <w:r>
        <w:rPr>
          <w:color w:val="494945"/>
          <w:spacing w:val="-7"/>
        </w:rPr>
        <w:t xml:space="preserve"> </w:t>
      </w:r>
      <w:r>
        <w:rPr>
          <w:color w:val="494945"/>
        </w:rPr>
        <w:t xml:space="preserve">queries MongoDB with userId </w:t>
      </w:r>
      <w:r>
        <w:rPr>
          <w:color w:val="494945"/>
          <w:spacing w:val="-2"/>
        </w:rPr>
        <w:t>scoping</w:t>
      </w:r>
    </w:p>
    <w:p>
      <w:pPr>
        <w:pStyle w:val="2"/>
        <w:ind w:left="618"/>
      </w:pPr>
      <w:r>
        <w:rPr>
          <w:b w:val="0"/>
        </w:rPr>
        <w:br w:type="column"/>
      </w:r>
      <w:r>
        <w:rPr>
          <w:color w:val="494945"/>
          <w:w w:val="90"/>
        </w:rPr>
        <w:t>Data</w:t>
      </w:r>
      <w:r>
        <w:rPr>
          <w:color w:val="494945"/>
          <w:spacing w:val="-10"/>
          <w:w w:val="90"/>
        </w:rPr>
        <w:t xml:space="preserve"> </w:t>
      </w:r>
      <w:r>
        <w:rPr>
          <w:color w:val="494945"/>
          <w:spacing w:val="-2"/>
          <w:w w:val="95"/>
        </w:rPr>
        <w:t>Storage</w:t>
      </w:r>
    </w:p>
    <w:p>
      <w:pPr>
        <w:pStyle w:val="15"/>
        <w:spacing w:before="267" w:line="324" w:lineRule="auto"/>
        <w:ind w:left="618" w:right="645"/>
      </w:pPr>
      <w:r>
        <w:rPr>
          <w:color w:val="494945"/>
        </w:rPr>
        <w:t xml:space="preserve">MongoDB persists User documents (name, </w:t>
      </w:r>
      <w:r>
        <w:rPr>
          <w:color w:val="494945"/>
          <w:w w:val="95"/>
        </w:rPr>
        <w:t xml:space="preserve">email, hashed password) </w:t>
      </w:r>
      <w:r>
        <w:rPr>
          <w:color w:val="494945"/>
        </w:rPr>
        <w:t xml:space="preserve">and Product documents (name, price, quantity, userId) with indexes for </w:t>
      </w:r>
      <w:r>
        <w:rPr>
          <w:color w:val="494945"/>
          <w:spacing w:val="-2"/>
        </w:rPr>
        <w:t>performance</w:t>
      </w:r>
    </w:p>
    <w:p>
      <w:pPr>
        <w:spacing w:line="324" w:lineRule="auto"/>
        <w:sectPr>
          <w:type w:val="continuous"/>
          <w:pgSz w:w="11920" w:h="16840"/>
          <w:pgMar w:top="580" w:right="420" w:bottom="280" w:left="420" w:header="720" w:footer="720" w:gutter="0"/>
          <w:cols w:num="3" w:space="155" w:equalWidth="0">
            <w:col w:w="3305" w:space="155"/>
            <w:col w:w="3365" w:space="96"/>
            <w:col w:w="4159"/>
          </w:cols>
          <w:docGrid w:linePitch="312" w:charSpace="0"/>
        </w:sectPr>
      </w:pPr>
    </w:p>
    <w:p>
      <w:pPr>
        <w:spacing w:before="76"/>
        <w:ind w:left="166"/>
        <w:rPr>
          <w:b/>
          <w:sz w:val="52"/>
        </w:rPr>
      </w:pPr>
      <w:r>
        <mc:AlternateContent>
          <mc:Choice Requires="wps">
            <w:drawing>
              <wp:anchor distT="0" distB="0" distL="114300" distR="114300" simplePos="0" relativeHeight="11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31" name="Rectangle 23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32" o:spid="_x0000_s232" fillcolor="#EEEBE6" stroked="f" strokeweight="1.0pt" style="position:absolute;&#10;margin-left:0.0pt;&#10;margin-top:0.0pt;&#10;width:595.45pt;&#10;height:841.7pt;&#10;z-index:-44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5725159</wp:posOffset>
                </wp:positionH>
                <wp:positionV relativeFrom="page">
                  <wp:posOffset>10047606</wp:posOffset>
                </wp:positionV>
                <wp:extent cx="1838325" cy="594360"/>
                <wp:effectExtent l="0" t="0" r="0" b="0"/>
                <wp:wrapNone/>
                <wp:docPr id="233" name="Combination 23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34" name="Combination 234"/>
                      <wpg:cNvGrpSpPr/>
                      <wpg:grpSpPr>
                        <a:xfrm rot="0">
                          <a:off x="0" y="0"/>
                          <a:ext cx="1838325" cy="594360"/>
                          <a:chOff x="0" y="0"/>
                          <a:chExt cx="1838325" cy="5943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36" name="Image 236">
                            <a:hlinkClick r:id="rId34"/>
                          </pic:cNvPr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45720" y="161290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37" name="Rectangle 237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solidFill>
                            <a:srgbClr val="EEEBE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 rot="0">
                            <a:off x="0" y="0"/>
                            <a:ext cx="1838325" cy="594360"/>
                          </a:xfrm>
                          <a:prstGeom prst="rect"/>
                          <a:noFill/>
                          <a:ln w="12700" cmpd="sng" cap="flat">
                            <a:solidFill>
                              <a:srgbClr val="EEEBE6"/>
                            </a:solidFill>
                            <a:prstDash val="solid"/>
                            <a:miter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39" o:spid="_x0000_s239" coordorigin="9015,15823" coordsize="2895,936" style="position:absolute;&#10;margin-left:450.8pt;&#10;margin-top:791.1501pt;&#10;width:144.75pt;&#10;height:46.80003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40" o:spid="_x0000_s240" style="position:absolute;&#10;left:9088;&#10;top:16077;&#10;width:2712;&#10;height:648;" filled="f" stroked="f" strokeweight="1.0pt" href="https://gamma.app/?utm_source=made-with-gamma">
                  <v:imagedata r:id="rId35" o:title="6407334161772991589078"/>
                  <o:lock aspectratio="t"/>
                  <v:stroke color="#000000"/>
                </v:shape>
                <v:rect type="#_x0000_t1" id="Rectangle 241" o:spid="_x0000_s241" style="position:absolute;&#10;left:9015;&#10;top:15823;&#10;width:2894;&#10;height:936;" fillcolor="#EEEBE6" stroked="f" strokeweight="1.0pt">
                  <v:stroke color="#000000"/>
                </v:rect>
                <v:rect type="#_x0000_t1" id="Rectangle 242" o:spid="_x0000_s242" style="position:absolute;&#10;left:9015;&#10;top:15823;&#10;width:2894;&#10;height:936;" filled="f" stroked="t" strokeweight="1.0pt">
                  <v:stroke color="#EEEBE6"/>
                </v:rect>
              </v:group>
            </w:pict>
          </mc:Fallback>
        </mc:AlternateContent>
      </w:r>
      <w:r>
        <w:rPr>
          <w:b/>
          <w:color w:val="282823"/>
          <w:w w:val="90"/>
          <w:sz w:val="52"/>
        </w:rPr>
        <w:t>Data</w:t>
      </w:r>
      <w:r>
        <w:rPr>
          <w:b/>
          <w:color w:val="282823"/>
          <w:spacing w:val="-9"/>
          <w:sz w:val="52"/>
        </w:rPr>
        <w:t xml:space="preserve"> </w:t>
      </w:r>
      <w:r>
        <w:rPr>
          <w:b/>
          <w:color w:val="282823"/>
          <w:w w:val="90"/>
          <w:sz w:val="52"/>
        </w:rPr>
        <w:t>Model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&amp;</w:t>
      </w:r>
      <w:r>
        <w:rPr>
          <w:b/>
          <w:color w:val="282823"/>
          <w:spacing w:val="-8"/>
          <w:sz w:val="52"/>
        </w:rPr>
        <w:t xml:space="preserve"> </w:t>
      </w:r>
      <w:r>
        <w:rPr>
          <w:b/>
          <w:color w:val="282823"/>
          <w:w w:val="90"/>
          <w:sz w:val="52"/>
        </w:rPr>
        <w:t>ER</w:t>
      </w:r>
      <w:r>
        <w:rPr>
          <w:b/>
          <w:color w:val="282823"/>
          <w:spacing w:val="-5"/>
          <w:sz w:val="52"/>
        </w:rPr>
        <w:t xml:space="preserve"> </w:t>
      </w:r>
      <w:r>
        <w:rPr>
          <w:b/>
          <w:color w:val="282823"/>
          <w:spacing w:val="-2"/>
          <w:w w:val="90"/>
          <w:sz w:val="52"/>
        </w:rPr>
        <w:t>Diagram</w:t>
      </w:r>
    </w:p>
    <w:p>
      <w:pPr>
        <w:pStyle w:val="15"/>
        <w:rPr>
          <w:b/>
          <w:sz w:val="28"/>
        </w:rPr>
      </w:pPr>
    </w:p>
    <w:p>
      <w:pPr>
        <w:tabs>
          <w:tab w:val="left" w:pos="5796"/>
        </w:tabs>
        <w:spacing w:before="96"/>
        <w:ind w:left="166"/>
        <w:rPr>
          <w:b/>
          <w:sz w:val="26"/>
        </w:rPr>
      </w:pPr>
      <w:r>
        <w:rPr>
          <w:b/>
          <w:color w:val="282823"/>
          <w:w w:val="90"/>
          <w:sz w:val="26"/>
        </w:rPr>
        <w:t>User</w:t>
      </w:r>
      <w:r>
        <w:rPr>
          <w:b/>
          <w:color w:val="282823"/>
          <w:spacing w:val="-6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  <w:r>
        <w:rPr>
          <w:b/>
          <w:color w:val="282823"/>
          <w:sz w:val="26"/>
        </w:rPr>
        <w:tab/>
      </w:r>
      <w:r>
        <w:rPr>
          <w:b/>
          <w:color w:val="282823"/>
          <w:w w:val="90"/>
          <w:sz w:val="26"/>
        </w:rPr>
        <w:t>Product</w:t>
      </w:r>
      <w:r>
        <w:rPr>
          <w:b/>
          <w:color w:val="282823"/>
          <w:spacing w:val="-8"/>
          <w:w w:val="90"/>
          <w:sz w:val="26"/>
        </w:rPr>
        <w:t xml:space="preserve"> </w:t>
      </w:r>
      <w:r>
        <w:rPr>
          <w:b/>
          <w:color w:val="282823"/>
          <w:spacing w:val="-2"/>
          <w:sz w:val="26"/>
        </w:rPr>
        <w:t>Schema</w:t>
      </w:r>
    </w:p>
    <w:p>
      <w:pPr>
        <w:pStyle w:val="15"/>
        <w:spacing w:before="10"/>
        <w:rPr>
          <w:b/>
          <w:sz w:val="15"/>
        </w:rPr>
      </w:pPr>
      <w:r>
        <mc:AlternateContent>
          <mc:Choice Requires="wps">
            <w:drawing>
              <wp:anchor distT="0" distB="0" distL="0" distR="0" simplePos="0" relativeHeight="99" behindDoc="1" locked="0" layoutInCell="1" hidden="0" allowOverlap="1">
                <wp:simplePos x="0" y="0"/>
                <wp:positionH relativeFrom="page">
                  <wp:posOffset>365760</wp:posOffset>
                </wp:positionH>
                <wp:positionV relativeFrom="paragraph">
                  <wp:posOffset>136525</wp:posOffset>
                </wp:positionV>
                <wp:extent cx="3260090" cy="4145280"/>
                <wp:effectExtent l="0" t="0" r="0" b="0"/>
                <wp:wrapTopAndBottom/>
                <wp:docPr id="243" name="Combination 24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44" name="Combination 244"/>
                      <wpg:cNvGrpSpPr/>
                      <wpg:grpSpPr>
                        <a:xfrm rot="0">
                          <a:off x="0" y="0"/>
                          <a:ext cx="3260090" cy="4145280"/>
                          <a:chOff x="0" y="0"/>
                          <a:chExt cx="3260090" cy="414528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45" name="曲线 245"/>
                        <wps:cNvSpPr/>
                        <wps:spPr>
                          <a:xfrm rot="0">
                            <a:off x="0" y="0"/>
                            <a:ext cx="3260090" cy="414528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102"/>
                                </a:moveTo>
                                <a:lnTo>
                                  <a:pt x="21587" y="62"/>
                                </a:lnTo>
                                <a:lnTo>
                                  <a:pt x="21557" y="29"/>
                                </a:lnTo>
                                <a:lnTo>
                                  <a:pt x="21515" y="6"/>
                                </a:lnTo>
                                <a:lnTo>
                                  <a:pt x="21465" y="0"/>
                                </a:lnTo>
                                <a:lnTo>
                                  <a:pt x="21427" y="0"/>
                                </a:lnTo>
                                <a:lnTo>
                                  <a:pt x="172" y="0"/>
                                </a:lnTo>
                                <a:lnTo>
                                  <a:pt x="130" y="0"/>
                                </a:lnTo>
                                <a:lnTo>
                                  <a:pt x="79" y="6"/>
                                </a:lnTo>
                                <a:lnTo>
                                  <a:pt x="37" y="29"/>
                                </a:lnTo>
                                <a:lnTo>
                                  <a:pt x="8" y="62"/>
                                </a:lnTo>
                                <a:lnTo>
                                  <a:pt x="0" y="102"/>
                                </a:lnTo>
                                <a:lnTo>
                                  <a:pt x="0" y="21494"/>
                                </a:lnTo>
                                <a:lnTo>
                                  <a:pt x="8" y="21537"/>
                                </a:lnTo>
                                <a:lnTo>
                                  <a:pt x="37" y="21570"/>
                                </a:lnTo>
                                <a:lnTo>
                                  <a:pt x="79" y="21590"/>
                                </a:lnTo>
                                <a:lnTo>
                                  <a:pt x="130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21427" y="21600"/>
                                </a:lnTo>
                                <a:lnTo>
                                  <a:pt x="21465" y="21600"/>
                                </a:lnTo>
                                <a:lnTo>
                                  <a:pt x="21515" y="21590"/>
                                </a:lnTo>
                                <a:lnTo>
                                  <a:pt x="21557" y="21570"/>
                                </a:lnTo>
                                <a:lnTo>
                                  <a:pt x="21587" y="21537"/>
                                </a:lnTo>
                                <a:lnTo>
                                  <a:pt x="21600" y="21494"/>
                                </a:lnTo>
                                <a:lnTo>
                                  <a:pt x="21600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Text box 246"/>
                        <wps:cNvSpPr/>
                        <wps:spPr>
                          <a:xfrm rot="0">
                            <a:off x="132715" y="148589"/>
                            <a:ext cx="82549" cy="1269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47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8" name="Text box 248"/>
                        <wps:cNvSpPr/>
                        <wps:spPr>
                          <a:xfrm rot="0">
                            <a:off x="273050" y="339090"/>
                            <a:ext cx="1199515" cy="33661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49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email: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unique: true, lowercase: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5" w:line="307" w:lineRule="auto"/>
                                <w:ind w:left="220" w:right="150" w:hanging="22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password: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</w:t>
                              </w:r>
                            </w:p>
                            <w:p>
                              <w:pPr>
                                <w:spacing w:before="1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minlength: 6</w:t>
                              </w:r>
                            </w:p>
                            <w:p>
                              <w:pPr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1" w:line="300" w:lineRule="atLeas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0" name="Text box 250"/>
                        <wps:cNvSpPr/>
                        <wps:spPr>
                          <a:xfrm rot="0">
                            <a:off x="132715" y="3768725"/>
                            <a:ext cx="82549" cy="1269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51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52" o:spid="_x0000_s252" coordorigin="576,2296" coordsize="5134,6528" style="position:absolute;&#10;margin-left:28.800001pt;&#10;margin-top:10.750004pt;&#10;width:256.7pt;&#10;height:326.4pt;&#10;z-index:99;&#10;mso-position-horizontal:absolute;&#10;mso-position-horizontal-relative:page;&#10;mso-position-vertical:absolute;&#10;mso-wrap-distance-left:0.0pt;&#10;mso-wrap-distance-right:0.0pt;">
                <v:shape type="#_x0000_t0" id="曲线 253" o:spid="_x0000_s253" coordsize="5134,6528" path="m5134,30l5131,18l5124,8l5114,1l5101,l5092,l41,l31,l18,1l9,8l1,18l,30l,6496l1,6508l9,6518l18,6525l31,6528l41,6528l5092,6528l5101,6528l5114,6525l5124,6518l5131,6508l5134,6496l5134,30l5134,30xe" style="position:absolute;&#10;left:576;&#10;top:2296;&#10;width:5134;&#10;height:6528;" fillcolor="#E1DFD9" stroked="f" strokeweight="1.0pt">
                  <v:stroke color="#000000"/>
                </v:shape>
                <v:shape type="#_x0000_t202" id="Text box 254" o:spid="_x0000_s254" style="position:absolute;&#10;left:785;&#10;top:2530;&#10;width:129;&#10;height:200;&#10;mso-wrap-style:square;" filled="f" stroked="f" strokeweight="1.0pt">
                  <v:textbox id="872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v:stroke color="#000000"/>
                </v:shape>
                <v:shape type="#_x0000_t202" id="Text box 255" o:spid="_x0000_s255" style="position:absolute;&#10;left:1005;&#10;top:2830;&#10;width:1889;&#10;height:5301;&#10;mso-wrap-style:square;" filled="f" stroked="f" strokeweight="1.0pt">
                  <v:textbox id="873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email: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unique: true, lowercase: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5" w:line="307" w:lineRule="auto"/>
                          <w:ind w:left="220" w:right="150" w:hanging="22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password: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</w:t>
                        </w:r>
                      </w:p>
                      <w:p>
                        <w:pPr>
                          <w:spacing w:before="1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minlength: 6</w:t>
                        </w:r>
                      </w:p>
                      <w:p>
                        <w:pPr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1" w:line="300" w:lineRule="atLeas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v:stroke color="#000000"/>
                </v:shape>
                <v:shape type="#_x0000_t202" id="Text box 256" o:spid="_x0000_s256" style="position:absolute;&#10;left:785;&#10;top:8231;&#10;width:129;&#10;height:199;&#10;mso-wrap-style:square;" filled="f" stroked="f" strokeweight="1.0pt">
                  <v:textbox id="874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0" behindDoc="1" locked="0" layoutInCell="1" hidden="0" allowOverlap="1">
                <wp:simplePos x="0" y="0"/>
                <wp:positionH relativeFrom="page">
                  <wp:posOffset>3940810</wp:posOffset>
                </wp:positionH>
                <wp:positionV relativeFrom="paragraph">
                  <wp:posOffset>136525</wp:posOffset>
                </wp:positionV>
                <wp:extent cx="3260090" cy="5836920"/>
                <wp:effectExtent l="0" t="0" r="0" b="0"/>
                <wp:wrapTopAndBottom/>
                <wp:docPr id="257" name="Combination 257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58" name="Combination 258"/>
                      <wpg:cNvGrpSpPr/>
                      <wpg:grpSpPr>
                        <a:xfrm rot="0">
                          <a:off x="0" y="0"/>
                          <a:ext cx="3260090" cy="5836920"/>
                          <a:chOff x="0" y="0"/>
                          <a:chExt cx="3260090" cy="583692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59" name="曲线 259"/>
                        <wps:cNvSpPr/>
                        <wps:spPr>
                          <a:xfrm rot="0">
                            <a:off x="0" y="0"/>
                            <a:ext cx="3260090" cy="583692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600" y="72"/>
                                </a:moveTo>
                                <a:lnTo>
                                  <a:pt x="21591" y="44"/>
                                </a:lnTo>
                                <a:lnTo>
                                  <a:pt x="21562" y="21"/>
                                </a:lnTo>
                                <a:lnTo>
                                  <a:pt x="21520" y="4"/>
                                </a:lnTo>
                                <a:lnTo>
                                  <a:pt x="21469" y="0"/>
                                </a:lnTo>
                                <a:lnTo>
                                  <a:pt x="21419" y="0"/>
                                </a:lnTo>
                                <a:lnTo>
                                  <a:pt x="172" y="0"/>
                                </a:lnTo>
                                <a:lnTo>
                                  <a:pt x="134" y="0"/>
                                </a:lnTo>
                                <a:lnTo>
                                  <a:pt x="84" y="4"/>
                                </a:lnTo>
                                <a:lnTo>
                                  <a:pt x="42" y="21"/>
                                </a:lnTo>
                                <a:lnTo>
                                  <a:pt x="12" y="44"/>
                                </a:lnTo>
                                <a:lnTo>
                                  <a:pt x="0" y="72"/>
                                </a:lnTo>
                                <a:lnTo>
                                  <a:pt x="0" y="21524"/>
                                </a:lnTo>
                                <a:lnTo>
                                  <a:pt x="12" y="21555"/>
                                </a:lnTo>
                                <a:lnTo>
                                  <a:pt x="42" y="21578"/>
                                </a:lnTo>
                                <a:lnTo>
                                  <a:pt x="84" y="21592"/>
                                </a:lnTo>
                                <a:lnTo>
                                  <a:pt x="134" y="21600"/>
                                </a:lnTo>
                                <a:lnTo>
                                  <a:pt x="172" y="21600"/>
                                </a:lnTo>
                                <a:lnTo>
                                  <a:pt x="21419" y="21600"/>
                                </a:lnTo>
                                <a:lnTo>
                                  <a:pt x="21469" y="21600"/>
                                </a:lnTo>
                                <a:lnTo>
                                  <a:pt x="21520" y="21592"/>
                                </a:lnTo>
                                <a:lnTo>
                                  <a:pt x="21562" y="21578"/>
                                </a:lnTo>
                                <a:lnTo>
                                  <a:pt x="21591" y="21555"/>
                                </a:lnTo>
                                <a:lnTo>
                                  <a:pt x="21600" y="21524"/>
                                </a:lnTo>
                                <a:lnTo>
                                  <a:pt x="2160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曲线 260"/>
                        <wps:cNvSpPr/>
                        <wps:spPr>
                          <a:xfrm rot="0">
                            <a:off x="132714" y="4508500"/>
                            <a:ext cx="1327785" cy="110235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136" y="18663"/>
                                </a:moveTo>
                                <a:lnTo>
                                  <a:pt x="0" y="18663"/>
                                </a:lnTo>
                                <a:lnTo>
                                  <a:pt x="0" y="21587"/>
                                </a:lnTo>
                                <a:lnTo>
                                  <a:pt x="1136" y="21587"/>
                                </a:lnTo>
                                <a:lnTo>
                                  <a:pt x="1136" y="18663"/>
                                </a:lnTo>
                              </a:path>
                              <a:path w="21600" h="21600">
                                <a:moveTo>
                                  <a:pt x="5681" y="7465"/>
                                </a:moveTo>
                                <a:lnTo>
                                  <a:pt x="4534" y="7465"/>
                                </a:lnTo>
                                <a:lnTo>
                                  <a:pt x="2282" y="7465"/>
                                </a:lnTo>
                                <a:lnTo>
                                  <a:pt x="0" y="7465"/>
                                </a:lnTo>
                                <a:lnTo>
                                  <a:pt x="0" y="10389"/>
                                </a:lnTo>
                                <a:lnTo>
                                  <a:pt x="2282" y="10389"/>
                                </a:lnTo>
                                <a:lnTo>
                                  <a:pt x="4534" y="10389"/>
                                </a:lnTo>
                                <a:lnTo>
                                  <a:pt x="5681" y="10389"/>
                                </a:lnTo>
                                <a:lnTo>
                                  <a:pt x="5681" y="7465"/>
                                </a:lnTo>
                              </a:path>
                              <a:path w="21600" h="21600">
                                <a:moveTo>
                                  <a:pt x="19317" y="0"/>
                                </a:moveTo>
                                <a:lnTo>
                                  <a:pt x="18170" y="0"/>
                                </a:lnTo>
                                <a:lnTo>
                                  <a:pt x="456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3"/>
                                </a:lnTo>
                                <a:lnTo>
                                  <a:pt x="4565" y="2923"/>
                                </a:lnTo>
                                <a:lnTo>
                                  <a:pt x="18170" y="2923"/>
                                </a:lnTo>
                                <a:lnTo>
                                  <a:pt x="19317" y="2923"/>
                                </a:lnTo>
                                <a:lnTo>
                                  <a:pt x="19317" y="0"/>
                                </a:lnTo>
                              </a:path>
                              <a:path w="21600" h="21600">
                                <a:moveTo>
                                  <a:pt x="20453" y="14930"/>
                                </a:moveTo>
                                <a:lnTo>
                                  <a:pt x="19317" y="14930"/>
                                </a:lnTo>
                                <a:lnTo>
                                  <a:pt x="2282" y="14930"/>
                                </a:lnTo>
                                <a:lnTo>
                                  <a:pt x="0" y="14930"/>
                                </a:lnTo>
                                <a:lnTo>
                                  <a:pt x="0" y="17854"/>
                                </a:lnTo>
                                <a:lnTo>
                                  <a:pt x="2282" y="17854"/>
                                </a:lnTo>
                                <a:lnTo>
                                  <a:pt x="19317" y="17854"/>
                                </a:lnTo>
                                <a:lnTo>
                                  <a:pt x="20453" y="17854"/>
                                </a:lnTo>
                                <a:lnTo>
                                  <a:pt x="20453" y="14930"/>
                                </a:lnTo>
                              </a:path>
                              <a:path w="21600" h="21600">
                                <a:moveTo>
                                  <a:pt x="21589" y="11198"/>
                                </a:moveTo>
                                <a:lnTo>
                                  <a:pt x="20453" y="11198"/>
                                </a:lnTo>
                                <a:lnTo>
                                  <a:pt x="2282" y="11198"/>
                                </a:lnTo>
                                <a:lnTo>
                                  <a:pt x="0" y="11198"/>
                                </a:lnTo>
                                <a:lnTo>
                                  <a:pt x="0" y="14122"/>
                                </a:lnTo>
                                <a:lnTo>
                                  <a:pt x="2282" y="14122"/>
                                </a:lnTo>
                                <a:lnTo>
                                  <a:pt x="20453" y="14122"/>
                                </a:lnTo>
                                <a:lnTo>
                                  <a:pt x="21589" y="14122"/>
                                </a:lnTo>
                                <a:lnTo>
                                  <a:pt x="21589" y="11198"/>
                                </a:lnTo>
                              </a:path>
                              <a:path w="21600" h="21600">
                                <a:moveTo>
                                  <a:pt x="21589" y="3732"/>
                                </a:moveTo>
                                <a:lnTo>
                                  <a:pt x="20453" y="3732"/>
                                </a:lnTo>
                                <a:lnTo>
                                  <a:pt x="4565" y="3732"/>
                                </a:lnTo>
                                <a:lnTo>
                                  <a:pt x="0" y="3732"/>
                                </a:lnTo>
                                <a:lnTo>
                                  <a:pt x="0" y="6656"/>
                                </a:lnTo>
                                <a:lnTo>
                                  <a:pt x="4565" y="6656"/>
                                </a:lnTo>
                                <a:lnTo>
                                  <a:pt x="20453" y="6656"/>
                                </a:lnTo>
                                <a:lnTo>
                                  <a:pt x="21589" y="6656"/>
                                </a:lnTo>
                                <a:lnTo>
                                  <a:pt x="21589" y="37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DFD9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Text box 261"/>
                        <wps:cNvSpPr/>
                        <wps:spPr>
                          <a:xfrm rot="0">
                            <a:off x="133350" y="148589"/>
                            <a:ext cx="82550" cy="12699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62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{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" name="Text box 263"/>
                        <wps:cNvSpPr/>
                        <wps:spPr>
                          <a:xfrm rot="0">
                            <a:off x="273684" y="339090"/>
                            <a:ext cx="2732405" cy="508063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64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name: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String,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trim: true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price: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 Number, 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</w:t>
                              </w:r>
                            </w:p>
                            <w:p>
                              <w:pPr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quantity: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Number,</w:t>
                              </w:r>
                            </w:p>
                            <w:p>
                              <w:pPr>
                                <w:spacing w:before="1" w:line="307" w:lineRule="auto"/>
                                <w:ind w:left="220"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true, min: 0,</w:t>
                              </w:r>
                            </w:p>
                            <w:p>
                              <w:pPr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default: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>0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 w:right="2564" w:hanging="22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description: { 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String, default: ""</w:t>
                              </w:r>
                            </w:p>
                            <w:p>
                              <w:pPr>
                                <w:spacing w:before="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userId: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0"/>
                                  <w:sz w:val="20"/>
                                </w:rPr>
                                <w:t xml:space="preserve"> {</w:t>
                              </w:r>
                            </w:p>
                            <w:p>
                              <w:pPr>
                                <w:spacing w:before="66" w:line="307" w:lineRule="auto"/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type: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mongoose.Schema.Types.ObjectId, ref: 'User',</w:t>
                              </w:r>
                            </w:p>
                            <w:p>
                              <w:pPr>
                                <w:ind w:left="220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required: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4"/>
                                  <w:sz w:val="20"/>
                                </w:rPr>
                                <w:t>true</w:t>
                              </w:r>
                            </w:p>
                            <w:p>
                              <w:pPr>
                                <w:spacing w:before="66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pacing w:val="-5"/>
                                  <w:sz w:val="20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00" w:lineRule="atLeast"/>
                                <w:ind w:right="2041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createdAt: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pacing w:val="-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 w:hAnsi="Consolas"/>
                                  <w:color w:val="494945"/>
                                  <w:sz w:val="20"/>
                                </w:rPr>
                                <w:t>Date, updatedAt: Date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5" name="Text box 265"/>
                        <wps:cNvSpPr/>
                        <wps:spPr>
                          <a:xfrm rot="0">
                            <a:off x="133350" y="5483860"/>
                            <a:ext cx="82550" cy="12700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66">
                          <w:txbxContent>
                            <w:p>
                              <w:pPr>
                                <w:spacing w:line="198" w:lineRule="exact"/>
                                <w:rPr>
                                  <w:rFonts w:ascii="Consolas" w:hAnsi="Consolas"/>
                                  <w:sz w:val="20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494945"/>
                                  <w:w w:val="99"/>
                                  <w:sz w:val="20"/>
                                </w:rPr>
                                <w:t>}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67" o:spid="_x0000_s267" coordorigin="6206,2296" coordsize="5134,9192" style="position:absolute;&#10;margin-left:310.30002pt;&#10;margin-top:10.750004pt;&#10;width:256.7pt;&#10;height:459.6pt;&#10;z-index:100;&#10;mso-position-horizontal:absolute;&#10;mso-position-horizontal-relative:page;&#10;mso-position-vertical:absolute;&#10;mso-wrap-distance-left:0.0pt;&#10;mso-wrap-distance-right:0.0pt;">
                <v:shape type="#_x0000_t0" id="曲线 268" o:spid="_x0000_s268" coordsize="5134,9192" path="m5133,30l5132,18l5125,8l5115,1l5102,l5091,l40,l31,l19,1l10,8l3,18l,30l,9159l3,9172l10,9183l19,9188l31,9191l40,9191l5091,9191l5102,9191l5115,9188l5125,9183l5132,9172l5133,9159l5133,30l5133,30xe" style="position:absolute;&#10;left:6206;&#10;top:2296;&#10;width:5134;&#10;height:9192;" fillcolor="#E1DFD9" stroked="f" strokeweight="1.0pt">
                  <v:stroke color="#000000"/>
                </v:shape>
                <v:shape type="#_x0000_t0" id="曲线 269" o:spid="_x0000_s269" coordsize="2091,1735" path="m109,1499l,1499l,1734l109,1734l109,1499m550,599l439,599l220,599l,599l,834l220,834l439,834l550,834l550,599m1869,l1759,l441,l,l,234l441,234l1759,234l1869,234l1869,m1979,1199l1869,1199l220,1199l,1199l,1434l220,1434l1869,1434l1979,1434l1979,1199m2090,899l1979,899l220,899l,899l,1134l220,1134l1979,1134l2090,1134l2090,899m2090,299l1979,299l441,299l,299l,534l441,534l1979,534l2090,534l2090,299e" style="position:absolute;&#10;left:6415;&#10;top:9396;&#10;width:2091;&#10;height:1736;" fillcolor="#E1DFD9" stroked="f" strokeweight="1.0pt">
                  <v:stroke color="#000000"/>
                </v:shape>
                <v:shape type="#_x0000_t202" id="Text box 270" o:spid="_x0000_s270" style="position:absolute;&#10;left:6416;&#10;top:2530;&#10;width:130;&#10;height:200;&#10;mso-wrap-style:square;" filled="f" stroked="f" strokeweight="1.0pt">
                  <v:textbox id="875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{</w:t>
                        </w:r>
                      </w:p>
                    </w:txbxContent>
                  </v:textbox>
                  <v:stroke color="#000000"/>
                </v:shape>
                <v:shape type="#_x0000_t202" id="Text box 271" o:spid="_x0000_s271" style="position:absolute;&#10;left:6637;&#10;top:2830;&#10;width:4303;&#10;height:8000;&#10;mso-wrap-style:square;" filled="f" stroked="f" strokeweight="1.0pt">
                  <v:textbox id="876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name: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String,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trim: true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price: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{</w:t>
                        </w:r>
                      </w:p>
                      <w:p>
                        <w:pPr>
                          <w:spacing w:before="66" w:line="307" w:lineRule="auto"/>
                          <w:ind w:left="220"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 Number, 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</w:t>
                        </w:r>
                      </w:p>
                      <w:p>
                        <w:pPr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quantity: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Number,</w:t>
                        </w:r>
                      </w:p>
                      <w:p>
                        <w:pPr>
                          <w:spacing w:before="1" w:line="307" w:lineRule="auto"/>
                          <w:ind w:left="220"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true, min: 0,</w:t>
                        </w:r>
                      </w:p>
                      <w:p>
                        <w:pPr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default: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>0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 w:line="307" w:lineRule="auto"/>
                          <w:ind w:left="220" w:right="2564" w:hanging="22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description: { 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String, default: ""</w:t>
                        </w:r>
                      </w:p>
                      <w:p>
                        <w:pPr>
                          <w:spacing w:before="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userId: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0"/>
                            <w:sz w:val="20"/>
                          </w:rPr>
                          <w:t xml:space="preserve"> {</w:t>
                        </w:r>
                      </w:p>
                      <w:p>
                        <w:pPr>
                          <w:spacing w:before="66" w:line="307" w:lineRule="auto"/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type: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mongoose.Schema.Types.ObjectId, ref: 'User',</w:t>
                        </w:r>
                      </w:p>
                      <w:p>
                        <w:pPr>
                          <w:ind w:left="220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required: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14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4"/>
                            <w:sz w:val="20"/>
                          </w:rPr>
                          <w:t>true</w:t>
                        </w:r>
                      </w:p>
                      <w:p>
                        <w:pPr>
                          <w:spacing w:before="66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pacing w:val="-5"/>
                            <w:sz w:val="20"/>
                          </w:rPr>
                          <w:t>},</w:t>
                        </w:r>
                      </w:p>
                      <w:p>
                        <w:pPr>
                          <w:spacing w:line="300" w:lineRule="atLeast"/>
                          <w:ind w:right="2041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createdAt:</w:t>
                        </w:r>
                        <w:r>
                          <w:rPr>
                            <w:rFonts w:ascii="Consolas" w:hAnsi="Consolas"/>
                            <w:color w:val="494945"/>
                            <w:spacing w:val="-2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onsolas" w:hAnsi="Consolas"/>
                            <w:color w:val="494945"/>
                            <w:sz w:val="20"/>
                          </w:rPr>
                          <w:t>Date, updatedAt: Date</w:t>
                        </w:r>
                      </w:p>
                    </w:txbxContent>
                  </v:textbox>
                  <v:stroke color="#000000"/>
                </v:shape>
                <v:shape type="#_x0000_t202" id="Text box 272" o:spid="_x0000_s272" style="position:absolute;&#10;left:6416;&#10;top:10932;&#10;width:130;&#10;height:200;&#10;mso-wrap-style:square;" filled="f" stroked="f" strokeweight="1.0pt">
                  <v:textbox id="877" inset="0mm,0mm,0mm,0mm" o:insetmode="custom" style="layout-flow:horizontal;&#10;v-text-anchor:top;">
                    <w:txbxContent>
                      <w:p>
                        <w:pPr>
                          <w:spacing w:line="198" w:lineRule="exact"/>
                          <w:rPr>
                            <w:rFonts w:ascii="Consolas" w:hAnsi="Consolas"/>
                            <w:sz w:val="20"/>
                          </w:rPr>
                        </w:pPr>
                        <w:r>
                          <w:rPr>
                            <w:rFonts w:ascii="Consolas" w:hAnsi="Consolas"/>
                            <w:color w:val="494945"/>
                            <w:w w:val="99"/>
                            <w:sz w:val="20"/>
                          </w:rPr>
                          <w:t>}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1" behindDoc="1" locked="0" layoutInCell="1" hidden="0" allowOverlap="1">
                <wp:simplePos x="0" y="0"/>
                <wp:positionH relativeFrom="page">
                  <wp:posOffset>371475</wp:posOffset>
                </wp:positionH>
                <wp:positionV relativeFrom="paragraph">
                  <wp:posOffset>6203315</wp:posOffset>
                </wp:positionV>
                <wp:extent cx="6818630" cy="1167765"/>
                <wp:effectExtent l="0" t="0" r="0" b="0"/>
                <wp:wrapTopAndBottom/>
                <wp:docPr id="273" name="Combination 273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74" name="Combination 274"/>
                      <wpg:cNvGrpSpPr/>
                      <wpg:grpSpPr>
                        <a:xfrm rot="0">
                          <a:off x="0" y="0"/>
                          <a:ext cx="6818630" cy="1167765"/>
                          <a:chOff x="0" y="0"/>
                          <a:chExt cx="6818630" cy="1167765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75" name="曲线 275"/>
                        <wps:cNvSpPr/>
                        <wps:spPr>
                          <a:xfrm rot="0">
                            <a:off x="0" y="0"/>
                            <a:ext cx="6818630" cy="1167765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535" y="0"/>
                                </a:moveTo>
                                <a:lnTo>
                                  <a:pt x="62" y="0"/>
                                </a:lnTo>
                                <a:lnTo>
                                  <a:pt x="38" y="23"/>
                                </a:lnTo>
                                <a:lnTo>
                                  <a:pt x="18" y="105"/>
                                </a:lnTo>
                                <a:lnTo>
                                  <a:pt x="4" y="223"/>
                                </a:lnTo>
                                <a:lnTo>
                                  <a:pt x="0" y="364"/>
                                </a:lnTo>
                                <a:lnTo>
                                  <a:pt x="0" y="21224"/>
                                </a:lnTo>
                                <a:lnTo>
                                  <a:pt x="4" y="21365"/>
                                </a:lnTo>
                                <a:lnTo>
                                  <a:pt x="18" y="21482"/>
                                </a:lnTo>
                                <a:lnTo>
                                  <a:pt x="38" y="21564"/>
                                </a:lnTo>
                                <a:lnTo>
                                  <a:pt x="62" y="21588"/>
                                </a:lnTo>
                                <a:lnTo>
                                  <a:pt x="21535" y="21588"/>
                                </a:lnTo>
                                <a:lnTo>
                                  <a:pt x="21559" y="21564"/>
                                </a:lnTo>
                                <a:lnTo>
                                  <a:pt x="21579" y="21482"/>
                                </a:lnTo>
                                <a:lnTo>
                                  <a:pt x="21593" y="21365"/>
                                </a:lnTo>
                                <a:lnTo>
                                  <a:pt x="21597" y="21224"/>
                                </a:lnTo>
                                <a:lnTo>
                                  <a:pt x="21597" y="364"/>
                                </a:lnTo>
                                <a:lnTo>
                                  <a:pt x="21593" y="223"/>
                                </a:lnTo>
                                <a:lnTo>
                                  <a:pt x="21579" y="105"/>
                                </a:lnTo>
                                <a:lnTo>
                                  <a:pt x="21559" y="23"/>
                                </a:lnTo>
                                <a:lnTo>
                                  <a:pt x="215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6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33984" y="155574"/>
                            <a:ext cx="207645" cy="166369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278" name="Text box 278"/>
                        <wps:cNvSpPr/>
                        <wps:spPr>
                          <a:xfrm rot="0">
                            <a:off x="0" y="0"/>
                            <a:ext cx="6818630" cy="116776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279">
                          <w:txbxContent>
                            <w:p>
                              <w:pPr>
                                <w:spacing w:before="194"/>
                                <w:ind w:left="747"/>
                                <w:rPr>
                                  <w:b/>
                                  <w:sz w:val="26"/>
                                </w:rPr>
                              </w:pPr>
                              <w:r>
                                <w:rPr>
                                  <w:b/>
                                  <w:w w:val="90"/>
                                  <w:sz w:val="26"/>
                                </w:rPr>
                                <w:t>Entity</w:t>
                              </w:r>
                              <w:r>
                                <w:rPr>
                                  <w:b/>
                                  <w:spacing w:val="-8"/>
                                  <w:w w:val="90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6"/>
                                </w:rPr>
                                <w:t>Relationship</w:t>
                              </w:r>
                            </w:p>
                            <w:p>
                              <w:pPr>
                                <w:spacing w:before="219" w:line="298" w:lineRule="auto"/>
                                <w:ind w:left="747" w:right="6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One User entity maintains ownership of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Many Product entities (1:N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relationship). The userId field 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each product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document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creates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foreign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key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reference,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enabling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efficient</w:t>
                              </w:r>
                              <w:r>
                                <w:rPr>
                                  <w:spacing w:val="-1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user-scoped</w:t>
                              </w:r>
                              <w:r>
                                <w:rPr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queries</w:t>
                              </w:r>
                              <w:r>
                                <w:rPr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spacing w:val="-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preventing unauthorized access to other users' inventory data.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80" o:spid="_x0000_s280" coordorigin="585,11850" coordsize="10738,1839" style="position:absolute;&#10;margin-left:29.25pt;&#10;margin-top:488.45pt;&#10;width:536.9pt;&#10;height:91.95pt;&#10;z-index:101;&#10;mso-position-horizontal:absolute;&#10;mso-position-horizontal-relative:page;&#10;mso-position-vertical:absolute;&#10;mso-wrap-distance-left:0.0pt;&#10;mso-wrap-distance-right:0.0pt;">
                <v:shape type="#_x0000_t0" id="曲线 281" o:spid="_x0000_s281" coordsize="10738,1839" path="m10705,l31,l18,2l9,9l1,18l,31l,1807l1,1818l9,1828l18,1835l31,1838l10705,1838l10717,1835l10727,1828l10734,1818l10736,1807l10736,31l10734,18l10727,9l10717,2l10705,l10705,xe" style="position:absolute;&#10;left:585;&#10;top:11850;&#10;width:10738;&#10;height:1839;" fillcolor="#DBDBD6" stroked="f" strokeweight="1.0pt">
                  <v:stroke color="#000000"/>
                </v:shape>
                <v:shape type="#_x0000_t75" id="Image 282" o:spid="_x0000_s282" alt="preencoded.png" style="position:absolute;&#10;left:795;&#10;top:12095;&#10;width:326;&#10;height:261;" filled="f" stroked="f" strokeweight="1.0pt">
                  <v:imagedata r:id="rId37" o:title="6137014811772991589117"/>
                  <o:lock aspectratio="t"/>
                  <v:stroke color="#000000"/>
                </v:shape>
                <v:shape type="#_x0000_t202" id="Text box 283" o:spid="_x0000_s283" style="position:absolute;&#10;left:585;&#10;top:11850;&#10;width:10738;&#10;height:1839;&#10;mso-wrap-style:square;" filled="f" stroked="f" strokeweight="1.0pt">
                  <v:textbox id="879" inset="0mm,0mm,0mm,0mm" o:insetmode="custom" style="layout-flow:horizontal;&#10;v-text-anchor:top;">
                    <w:txbxContent>
                      <w:p>
                        <w:pPr>
                          <w:spacing w:before="194"/>
                          <w:ind w:left="747"/>
                          <w:rPr>
                            <w:b/>
                            <w:sz w:val="26"/>
                          </w:rPr>
                        </w:pPr>
                        <w:r>
                          <w:rPr>
                            <w:b/>
                            <w:w w:val="90"/>
                            <w:sz w:val="26"/>
                          </w:rPr>
                          <w:t>Entity</w:t>
                        </w:r>
                        <w:r>
                          <w:rPr>
                            <w:b/>
                            <w:spacing w:val="-8"/>
                            <w:w w:val="90"/>
                            <w:sz w:val="26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6"/>
                          </w:rPr>
                          <w:t>Relationship</w:t>
                        </w:r>
                      </w:p>
                      <w:p>
                        <w:pPr>
                          <w:spacing w:before="219" w:line="298" w:lineRule="auto"/>
                          <w:ind w:left="747" w:right="6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One User entity maintains ownership of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Many Product entities (1:N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relationship). The userId field 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each product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document</w:t>
                        </w:r>
                        <w:r>
                          <w:rPr>
                            <w:spacing w:val="-4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creates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the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foreign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key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reference,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enabling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efficient</w:t>
                        </w:r>
                        <w:r>
                          <w:rPr>
                            <w:spacing w:val="-1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user-scoped</w:t>
                        </w:r>
                        <w:r>
                          <w:rPr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queries</w:t>
                        </w:r>
                        <w:r>
                          <w:rPr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and</w:t>
                        </w:r>
                        <w:r>
                          <w:rPr>
                            <w:spacing w:val="-6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preventing unauthorized access to other users' inventory data.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rPr>
          <w:b/>
          <w:sz w:val="28"/>
        </w:rPr>
      </w:pPr>
    </w:p>
    <w:p>
      <w:pPr>
        <w:rPr>
          <w:sz w:val="28"/>
        </w:rPr>
        <w:sectPr>
          <w:pgSz w:w="11920" w:h="16840"/>
          <w:pgMar w:top="460" w:right="420" w:bottom="0" w:left="420" w:header="720" w:footer="720" w:gutter="0"/>
          <w:docGrid w:linePitch="312" w:charSpace="0"/>
        </w:sectPr>
      </w:pPr>
    </w:p>
    <w:p>
      <w:pPr>
        <w:pStyle w:val="15"/>
        <w:rPr>
          <w:b/>
          <w:sz w:val="20"/>
        </w:rPr>
      </w:pPr>
      <w:r>
        <mc:AlternateContent>
          <mc:Choice Requires="wps">
            <w:drawing>
              <wp:anchor distT="0" distB="0" distL="114300" distR="114300" simplePos="0" relativeHeight="12" behindDoc="1" locked="0" layoutInCell="1" hidden="0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62215" cy="10689590"/>
                <wp:effectExtent l="0" t="0" r="0" b="0"/>
                <wp:wrapNone/>
                <wp:docPr id="284" name="Rectangle 28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7562215" cy="10689590"/>
                        </a:xfrm>
                        <a:prstGeom prst="rect"/>
                        <a:solidFill>
                          <a:srgbClr val="EEEBE6"/>
                        </a:solidFill>
                        <a:ln w="12700" cmpd="sng" cap="flat">
                          <a:noFill/>
                          <a:prstDash val="solid"/>
                          <a:round/>
                        </a:ln>
                      </wps:spPr>
                      <wps:bodyPr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type="#_x0000_t1" id="Rectangle 285" o:spid="_x0000_s285" fillcolor="#EEEBE6" stroked="f" strokeweight="1.0pt" style="position:absolute;&#10;margin-left:0.0pt;&#10;margin-top:0.0pt;&#10;width:595.45pt;&#10;height:841.7pt;&#10;z-index:-43;&#10;mso-position-horizontal:absolute;&#10;mso-position-horizontal-relative:page;&#10;mso-position-vertical:absolute;&#10;mso-position-vertical-relative:page;">
                <v:stroke color="#000000"/>
              </v:rect>
            </w:pict>
          </mc:Fallback>
        </mc:AlternateContent>
      </w:r>
      <w:r>
        <mc:AlternateContent>
          <mc:Choice Requires="wps">
            <w:drawing>
              <wp:anchor distT="0" distB="0" distL="114298" distR="114298" simplePos="0" relativeHeight="3" behindDoc="0" locked="0" layoutInCell="1" hidden="0" allowOverlap="1">
                <wp:simplePos x="0" y="0"/>
                <wp:positionH relativeFrom="page">
                  <wp:posOffset>4725670</wp:posOffset>
                </wp:positionH>
                <wp:positionV relativeFrom="page">
                  <wp:posOffset>0</wp:posOffset>
                </wp:positionV>
                <wp:extent cx="2836545" cy="10689590"/>
                <wp:effectExtent l="0" t="0" r="0" b="0"/>
                <wp:wrapNone/>
                <wp:docPr id="286" name="Combination 286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87" name="Combination 287"/>
                      <wpg:cNvGrpSpPr/>
                      <wpg:grpSpPr>
                        <a:xfrm rot="0">
                          <a:off x="0" y="0"/>
                          <a:ext cx="2836545" cy="10689590"/>
                          <a:chOff x="0" y="0"/>
                          <a:chExt cx="2836545" cy="1068959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pic:pic>
                        <pic:nvPicPr>
                          <pic:cNvPr id="289" name="Image 289">
                            <a:hlinkClick r:id="rId39"/>
                          </pic:cNvPr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1045210" y="10208896"/>
                            <a:ext cx="1722120" cy="41148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836545" cy="1068959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292" o:spid="_x0000_s292" coordorigin="7442,0" coordsize="4467,16834" style="position:absolute;&#10;margin-left:372.1pt;&#10;margin-top:0.0pt;&#10;width:223.35pt;&#10;height:841.7pt;&#10;z-index:3;&#10;mso-position-horizontal:absolute;&#10;mso-position-horizontal-relative:page;&#10;mso-position-vertical:absolute;&#10;mso-position-vertical-relative:page;&#10;mso-wrap-distance-left:8.999863pt;&#10;mso-wrap-distance-right:8.999863pt;">
                <v:shape type="#_x0000_t75" id="Image 293" o:spid="_x0000_s293" style="position:absolute;&#10;left:9088;&#10;top:16077;&#10;width:2712;&#10;height:648;" filled="f" stroked="f" strokeweight="1.0pt" href="https://gamma.app/?utm_source=made-with-gamma">
                  <v:imagedata r:id="rId41" o:title="15511951772991589131"/>
                  <o:lock aspectratio="t"/>
                  <v:stroke color="#000000"/>
                </v:shape>
                <v:shape type="#_x0000_t75" id="Image 294" o:spid="_x0000_s294" alt="preencoded.png" style="position:absolute;&#10;left:7442;&#10;top:0;&#10;width:4467;&#10;height:16834;" filled="f" stroked="f" strokeweight="1.0pt">
                  <v:imagedata r:id="rId42" o:title="2418346211772991589135"/>
                  <o:lock aspectratio="t"/>
                  <v:stroke color="#000000"/>
                </v:shape>
              </v:group>
            </w:pict>
          </mc:Fallback>
        </mc:AlternateContent>
      </w:r>
    </w:p>
    <w:p>
      <w:pPr>
        <w:pStyle w:val="15"/>
        <w:spacing w:before="8"/>
        <w:rPr>
          <w:b/>
          <w:sz w:val="25"/>
        </w:rPr>
      </w:pPr>
    </w:p>
    <w:p>
      <w:pPr>
        <w:spacing w:before="92" w:line="250" w:lineRule="auto"/>
        <w:ind w:left="284" w:right="4897"/>
        <w:rPr>
          <w:b/>
          <w:sz w:val="62"/>
        </w:rPr>
      </w:pPr>
      <w:r>
        <w:rPr>
          <w:b/>
          <w:color w:val="282823"/>
          <w:w w:val="95"/>
          <w:sz w:val="62"/>
        </w:rPr>
        <w:t>Security</w:t>
      </w:r>
      <w:r>
        <w:rPr>
          <w:b/>
          <w:color w:val="282823"/>
          <w:spacing w:val="-37"/>
          <w:w w:val="95"/>
          <w:sz w:val="62"/>
        </w:rPr>
        <w:t xml:space="preserve"> </w:t>
      </w:r>
      <w:r>
        <w:rPr>
          <w:b/>
          <w:color w:val="282823"/>
          <w:w w:val="95"/>
          <w:sz w:val="62"/>
        </w:rPr>
        <w:t xml:space="preserve">&amp; </w:t>
      </w:r>
      <w:r>
        <w:rPr>
          <w:b/>
          <w:color w:val="282823"/>
          <w:spacing w:val="-2"/>
          <w:w w:val="85"/>
          <w:sz w:val="62"/>
        </w:rPr>
        <w:t>Authentication</w:t>
      </w:r>
    </w:p>
    <w:p>
      <w:pPr>
        <w:pStyle w:val="15"/>
        <w:rPr>
          <w:b/>
          <w:sz w:val="20"/>
        </w:rPr>
      </w:pPr>
    </w:p>
    <w:p>
      <w:pPr>
        <w:pStyle w:val="15"/>
        <w:spacing w:before="11"/>
        <w:rPr>
          <w:b/>
          <w:sz w:val="10"/>
        </w:rPr>
      </w:pPr>
      <w:r>
        <mc:AlternateContent>
          <mc:Choice Requires="wps">
            <w:drawing>
              <wp:anchor distT="0" distB="0" distL="0" distR="0" simplePos="0" relativeHeight="103" behindDoc="1" locked="0" layoutInCell="1" hidden="0" allowOverlap="1">
                <wp:simplePos x="0" y="0"/>
                <wp:positionH relativeFrom="page">
                  <wp:posOffset>446405</wp:posOffset>
                </wp:positionH>
                <wp:positionV relativeFrom="paragraph">
                  <wp:posOffset>99060</wp:posOffset>
                </wp:positionV>
                <wp:extent cx="3832860" cy="2512060"/>
                <wp:effectExtent l="0" t="0" r="0" b="0"/>
                <wp:wrapTopAndBottom/>
                <wp:docPr id="295" name="Combination 295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296" name="Combination 296"/>
                      <wpg:cNvGrpSpPr/>
                      <wpg:grpSpPr>
                        <a:xfrm rot="0">
                          <a:off x="0" y="0"/>
                          <a:ext cx="3832860" cy="2512060"/>
                          <a:chOff x="0" y="0"/>
                          <a:chExt cx="3832860" cy="2512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297" name="曲线 297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64" y="0"/>
                                </a:moveTo>
                                <a:lnTo>
                                  <a:pt x="135" y="0"/>
                                </a:lnTo>
                                <a:lnTo>
                                  <a:pt x="82" y="16"/>
                                </a:lnTo>
                                <a:lnTo>
                                  <a:pt x="39" y="60"/>
                                </a:lnTo>
                                <a:lnTo>
                                  <a:pt x="10" y="125"/>
                                </a:lnTo>
                                <a:lnTo>
                                  <a:pt x="0" y="207"/>
                                </a:lnTo>
                                <a:lnTo>
                                  <a:pt x="0" y="21392"/>
                                </a:lnTo>
                                <a:lnTo>
                                  <a:pt x="10" y="21474"/>
                                </a:lnTo>
                                <a:lnTo>
                                  <a:pt x="39" y="21539"/>
                                </a:lnTo>
                                <a:lnTo>
                                  <a:pt x="82" y="21583"/>
                                </a:lnTo>
                                <a:lnTo>
                                  <a:pt x="135" y="21599"/>
                                </a:lnTo>
                                <a:lnTo>
                                  <a:pt x="21464" y="21599"/>
                                </a:lnTo>
                                <a:lnTo>
                                  <a:pt x="21517" y="21583"/>
                                </a:lnTo>
                                <a:lnTo>
                                  <a:pt x="21560" y="21539"/>
                                </a:lnTo>
                                <a:lnTo>
                                  <a:pt x="21589" y="21474"/>
                                </a:lnTo>
                                <a:lnTo>
                                  <a:pt x="21600" y="21392"/>
                                </a:lnTo>
                                <a:lnTo>
                                  <a:pt x="21600" y="207"/>
                                </a:lnTo>
                                <a:lnTo>
                                  <a:pt x="21589" y="125"/>
                                </a:lnTo>
                                <a:lnTo>
                                  <a:pt x="21560" y="60"/>
                                </a:lnTo>
                                <a:lnTo>
                                  <a:pt x="21517" y="16"/>
                                </a:lnTo>
                                <a:lnTo>
                                  <a:pt x="21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曲线 298"/>
                        <wps:cNvSpPr/>
                        <wps:spPr>
                          <a:xfrm rot="0">
                            <a:off x="160019" y="160019"/>
                            <a:ext cx="480060" cy="4787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28" y="0"/>
                                </a:moveTo>
                                <a:lnTo>
                                  <a:pt x="10771" y="0"/>
                                </a:lnTo>
                                <a:lnTo>
                                  <a:pt x="8600" y="229"/>
                                </a:lnTo>
                                <a:lnTo>
                                  <a:pt x="6571" y="859"/>
                                </a:lnTo>
                                <a:lnTo>
                                  <a:pt x="4742" y="1862"/>
                                </a:lnTo>
                                <a:lnTo>
                                  <a:pt x="3171" y="3179"/>
                                </a:lnTo>
                                <a:lnTo>
                                  <a:pt x="1857" y="4784"/>
                                </a:lnTo>
                                <a:lnTo>
                                  <a:pt x="857" y="6617"/>
                                </a:lnTo>
                                <a:lnTo>
                                  <a:pt x="228" y="8622"/>
                                </a:lnTo>
                                <a:lnTo>
                                  <a:pt x="0" y="10800"/>
                                </a:lnTo>
                                <a:lnTo>
                                  <a:pt x="228" y="12977"/>
                                </a:lnTo>
                                <a:lnTo>
                                  <a:pt x="857" y="15011"/>
                                </a:lnTo>
                                <a:lnTo>
                                  <a:pt x="1857" y="16844"/>
                                </a:lnTo>
                                <a:lnTo>
                                  <a:pt x="3171" y="18448"/>
                                </a:lnTo>
                                <a:lnTo>
                                  <a:pt x="4742" y="19766"/>
                                </a:lnTo>
                                <a:lnTo>
                                  <a:pt x="6571" y="20740"/>
                                </a:lnTo>
                                <a:lnTo>
                                  <a:pt x="8600" y="21370"/>
                                </a:lnTo>
                                <a:lnTo>
                                  <a:pt x="10771" y="21600"/>
                                </a:lnTo>
                                <a:lnTo>
                                  <a:pt x="10828" y="21600"/>
                                </a:lnTo>
                                <a:lnTo>
                                  <a:pt x="13000" y="21370"/>
                                </a:lnTo>
                                <a:lnTo>
                                  <a:pt x="15028" y="20740"/>
                                </a:lnTo>
                                <a:lnTo>
                                  <a:pt x="16857" y="19766"/>
                                </a:lnTo>
                                <a:lnTo>
                                  <a:pt x="18457" y="18448"/>
                                </a:lnTo>
                                <a:lnTo>
                                  <a:pt x="19771" y="16844"/>
                                </a:lnTo>
                                <a:lnTo>
                                  <a:pt x="20771" y="15011"/>
                                </a:lnTo>
                                <a:lnTo>
                                  <a:pt x="21399" y="12977"/>
                                </a:lnTo>
                                <a:lnTo>
                                  <a:pt x="21600" y="10800"/>
                                </a:lnTo>
                                <a:lnTo>
                                  <a:pt x="21399" y="8622"/>
                                </a:lnTo>
                                <a:lnTo>
                                  <a:pt x="20771" y="6617"/>
                                </a:lnTo>
                                <a:lnTo>
                                  <a:pt x="19771" y="4784"/>
                                </a:lnTo>
                                <a:lnTo>
                                  <a:pt x="18457" y="3179"/>
                                </a:lnTo>
                                <a:lnTo>
                                  <a:pt x="16857" y="1862"/>
                                </a:lnTo>
                                <a:lnTo>
                                  <a:pt x="15028" y="859"/>
                                </a:lnTo>
                                <a:lnTo>
                                  <a:pt x="13000" y="229"/>
                                </a:lnTo>
                                <a:lnTo>
                                  <a:pt x="1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96545" y="350520"/>
                            <a:ext cx="206375" cy="9842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01" name="Text box 301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02">
                          <w:txbxContent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Registration</w:t>
                              </w:r>
                              <w:r>
                                <w:rPr>
                                  <w:b/>
                                  <w:color w:val="494945"/>
                                  <w:spacing w:val="4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494945"/>
                                  <w:spacing w:val="11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Login</w:t>
                              </w:r>
                            </w:p>
                            <w:p>
                              <w:pPr>
                                <w:spacing w:before="203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>Bcrypt generates random salts and applies 10+ rounds</w:t>
                              </w:r>
                              <w:r>
                                <w:rPr>
                                  <w:color w:val="494945"/>
                                  <w:spacing w:val="-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of</w:t>
                              </w:r>
                              <w:r>
                                <w:rPr>
                                  <w:color w:val="494945"/>
                                  <w:spacing w:val="-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hashing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passwords</w:t>
                              </w:r>
                              <w:r>
                                <w:rPr>
                                  <w:color w:val="494945"/>
                                  <w:spacing w:val="-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before</w:t>
                              </w:r>
                              <w:r>
                                <w:rPr>
                                  <w:color w:val="494945"/>
                                  <w:spacing w:val="-4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storage. JWT tokens include minimal payload (user ID only)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with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~7-day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expiry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to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balance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security</w:t>
                              </w:r>
                              <w:r>
                                <w:rPr>
                                  <w:color w:val="494945"/>
                                  <w:spacing w:val="-18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and user experience.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03" o:spid="_x0000_s303" coordorigin="703,2907" coordsize="6036,3956" style="position:absolute;&#10;margin-left:35.15pt;&#10;margin-top:7.8000026pt;&#10;width:301.8pt;&#10;height:197.80002pt;&#10;z-index:103;&#10;mso-position-horizontal:absolute;&#10;mso-position-horizontal-relative:page;&#10;mso-position-vertical:absolute;&#10;mso-wrap-distance-left:0.0pt;&#10;mso-wrap-distance-right:0.0pt;">
                <v:shape type="#_x0000_t0" id="曲线 304" o:spid="_x0000_s304" coordsize="6036,3956" path="m5998,l37,l22,2l11,10l3,22l,37l,3918l3,3933l11,3944l22,3952l37,3955l5998,3955l6013,3952l6024,3944l6033,3933l6036,3918l6036,37l6033,22l6024,10l6013,2l5998,l5998,xe" style="position:absolute;&#10;left:703;&#10;top:2907;&#10;width:6036;&#10;height:3956;" fillcolor="#E4DFD2" stroked="f" strokeweight="1.0pt">
                  <v:stroke color="#000000"/>
                </v:shape>
                <v:shape type="#_x0000_t0" id="曲线 305" o:spid="_x0000_s305" coordsize="756,754" path="m379,l376,l301,7l230,29l166,65l110,111l65,167l29,231l8,300l,377l8,453l29,524l65,588l110,644l166,690l230,724l301,745l376,754l379,754l455,745l526,724l590,690l646,644l691,588l726,524l748,453l755,377l748,300l726,231l691,167l646,111l590,65l526,29l455,7l379,l379,xe" style="position:absolute;&#10;left:955;&#10;top:3159;&#10;width:756;&#10;height:754;" fillcolor="#282823" stroked="f" strokeweight="1.0pt">
                  <v:stroke color="#000000"/>
                </v:shape>
                <v:shape type="#_x0000_t75" id="Image 306" o:spid="_x0000_s306" style="position:absolute;&#10;left:1170;&#10;top:3459;&#10;width:325;&#10;height:155;" filled="f" stroked="f" strokeweight="1.0pt">
                  <v:imagedata r:id="rId44" o:title="4017305171772991589232"/>
                  <o:lock aspectratio="t"/>
                  <v:stroke color="#000000"/>
                </v:shape>
                <v:shape type="#_x0000_t202" id="Text box 307" o:spid="_x0000_s307" style="position:absolute;&#10;left:703;&#10;top:2907;&#10;width:6036;&#10;height:3956;&#10;mso-wrap-style:square;" filled="f" stroked="f" strokeweight="1.0pt">
                  <v:textbox id="883" inset="0mm,0mm,0mm,0mm" o:insetmode="custom" style="layout-flow:horizontal;&#10;v-text-anchor:top;">
                    <w:txbxContent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Registration</w:t>
                        </w:r>
                        <w:r>
                          <w:rPr>
                            <w:b/>
                            <w:color w:val="494945"/>
                            <w:spacing w:val="4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&amp;</w:t>
                        </w:r>
                        <w:r>
                          <w:rPr>
                            <w:b/>
                            <w:color w:val="494945"/>
                            <w:spacing w:val="11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Login</w:t>
                        </w:r>
                      </w:p>
                      <w:p>
                        <w:pPr>
                          <w:spacing w:before="203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>Bcrypt generates random salts and applies 10+ rounds</w:t>
                        </w:r>
                        <w:r>
                          <w:rPr>
                            <w:color w:val="494945"/>
                            <w:spacing w:val="-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of</w:t>
                        </w:r>
                        <w:r>
                          <w:rPr>
                            <w:color w:val="494945"/>
                            <w:spacing w:val="-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hashing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passwords</w:t>
                        </w:r>
                        <w:r>
                          <w:rPr>
                            <w:color w:val="494945"/>
                            <w:spacing w:val="-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before</w:t>
                        </w:r>
                        <w:r>
                          <w:rPr>
                            <w:color w:val="494945"/>
                            <w:spacing w:val="-4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storage. JWT tokens include minimal payload (user ID only)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with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~7-day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expiry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to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balance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security</w:t>
                        </w:r>
                        <w:r>
                          <w:rPr>
                            <w:color w:val="494945"/>
                            <w:spacing w:val="-18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z w:val="25"/>
                          </w:rPr>
                          <w:t>and user experience.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4" behindDoc="1" locked="0" layoutInCell="1" hidden="0" allowOverlap="1">
                <wp:simplePos x="0" y="0"/>
                <wp:positionH relativeFrom="page">
                  <wp:posOffset>446405</wp:posOffset>
                </wp:positionH>
                <wp:positionV relativeFrom="paragraph">
                  <wp:posOffset>2757170</wp:posOffset>
                </wp:positionV>
                <wp:extent cx="3832860" cy="2512060"/>
                <wp:effectExtent l="0" t="0" r="0" b="0"/>
                <wp:wrapTopAndBottom/>
                <wp:docPr id="308" name="Combination 308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09" name="Combination 309"/>
                      <wpg:cNvGrpSpPr/>
                      <wpg:grpSpPr>
                        <a:xfrm rot="0">
                          <a:off x="0" y="0"/>
                          <a:ext cx="3832860" cy="2512060"/>
                          <a:chOff x="0" y="0"/>
                          <a:chExt cx="3832860" cy="251206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10" name="曲线 310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64" y="0"/>
                                </a:moveTo>
                                <a:lnTo>
                                  <a:pt x="135" y="0"/>
                                </a:lnTo>
                                <a:lnTo>
                                  <a:pt x="82" y="16"/>
                                </a:lnTo>
                                <a:lnTo>
                                  <a:pt x="39" y="60"/>
                                </a:lnTo>
                                <a:lnTo>
                                  <a:pt x="10" y="125"/>
                                </a:lnTo>
                                <a:lnTo>
                                  <a:pt x="0" y="207"/>
                                </a:lnTo>
                                <a:lnTo>
                                  <a:pt x="0" y="21387"/>
                                </a:lnTo>
                                <a:lnTo>
                                  <a:pt x="10" y="21468"/>
                                </a:lnTo>
                                <a:lnTo>
                                  <a:pt x="39" y="21534"/>
                                </a:lnTo>
                                <a:lnTo>
                                  <a:pt x="82" y="21578"/>
                                </a:lnTo>
                                <a:lnTo>
                                  <a:pt x="135" y="21594"/>
                                </a:lnTo>
                                <a:lnTo>
                                  <a:pt x="21464" y="21594"/>
                                </a:lnTo>
                                <a:lnTo>
                                  <a:pt x="21517" y="21578"/>
                                </a:lnTo>
                                <a:lnTo>
                                  <a:pt x="21560" y="21534"/>
                                </a:lnTo>
                                <a:lnTo>
                                  <a:pt x="21589" y="21468"/>
                                </a:lnTo>
                                <a:lnTo>
                                  <a:pt x="21600" y="21387"/>
                                </a:lnTo>
                                <a:lnTo>
                                  <a:pt x="21600" y="207"/>
                                </a:lnTo>
                                <a:lnTo>
                                  <a:pt x="21589" y="125"/>
                                </a:lnTo>
                                <a:lnTo>
                                  <a:pt x="21560" y="60"/>
                                </a:lnTo>
                                <a:lnTo>
                                  <a:pt x="21517" y="16"/>
                                </a:lnTo>
                                <a:lnTo>
                                  <a:pt x="21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曲线 311"/>
                        <wps:cNvSpPr/>
                        <wps:spPr>
                          <a:xfrm rot="0">
                            <a:off x="160019" y="160020"/>
                            <a:ext cx="480060" cy="478789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28" y="0"/>
                                </a:moveTo>
                                <a:lnTo>
                                  <a:pt x="10771" y="0"/>
                                </a:lnTo>
                                <a:lnTo>
                                  <a:pt x="8600" y="229"/>
                                </a:lnTo>
                                <a:lnTo>
                                  <a:pt x="6571" y="859"/>
                                </a:lnTo>
                                <a:lnTo>
                                  <a:pt x="4742" y="1833"/>
                                </a:lnTo>
                                <a:lnTo>
                                  <a:pt x="3171" y="3151"/>
                                </a:lnTo>
                                <a:lnTo>
                                  <a:pt x="1857" y="4755"/>
                                </a:lnTo>
                                <a:lnTo>
                                  <a:pt x="857" y="6588"/>
                                </a:lnTo>
                                <a:lnTo>
                                  <a:pt x="228" y="8622"/>
                                </a:lnTo>
                                <a:lnTo>
                                  <a:pt x="0" y="10799"/>
                                </a:lnTo>
                                <a:lnTo>
                                  <a:pt x="228" y="12977"/>
                                </a:lnTo>
                                <a:lnTo>
                                  <a:pt x="857" y="15011"/>
                                </a:lnTo>
                                <a:lnTo>
                                  <a:pt x="1857" y="16815"/>
                                </a:lnTo>
                                <a:lnTo>
                                  <a:pt x="3171" y="18420"/>
                                </a:lnTo>
                                <a:lnTo>
                                  <a:pt x="4742" y="19737"/>
                                </a:lnTo>
                                <a:lnTo>
                                  <a:pt x="6571" y="20740"/>
                                </a:lnTo>
                                <a:lnTo>
                                  <a:pt x="8600" y="21370"/>
                                </a:lnTo>
                                <a:lnTo>
                                  <a:pt x="10771" y="21600"/>
                                </a:lnTo>
                                <a:lnTo>
                                  <a:pt x="10828" y="21600"/>
                                </a:lnTo>
                                <a:lnTo>
                                  <a:pt x="13000" y="21370"/>
                                </a:lnTo>
                                <a:lnTo>
                                  <a:pt x="15028" y="20740"/>
                                </a:lnTo>
                                <a:lnTo>
                                  <a:pt x="16857" y="19737"/>
                                </a:lnTo>
                                <a:lnTo>
                                  <a:pt x="18457" y="18420"/>
                                </a:lnTo>
                                <a:lnTo>
                                  <a:pt x="19771" y="16815"/>
                                </a:lnTo>
                                <a:lnTo>
                                  <a:pt x="20771" y="14982"/>
                                </a:lnTo>
                                <a:lnTo>
                                  <a:pt x="21399" y="12977"/>
                                </a:lnTo>
                                <a:lnTo>
                                  <a:pt x="21600" y="10799"/>
                                </a:lnTo>
                                <a:lnTo>
                                  <a:pt x="21399" y="8622"/>
                                </a:lnTo>
                                <a:lnTo>
                                  <a:pt x="20771" y="6588"/>
                                </a:lnTo>
                                <a:lnTo>
                                  <a:pt x="19771" y="4755"/>
                                </a:lnTo>
                                <a:lnTo>
                                  <a:pt x="18457" y="3151"/>
                                </a:lnTo>
                                <a:lnTo>
                                  <a:pt x="16857" y="1833"/>
                                </a:lnTo>
                                <a:lnTo>
                                  <a:pt x="15028" y="859"/>
                                </a:lnTo>
                                <a:lnTo>
                                  <a:pt x="13000" y="229"/>
                                </a:lnTo>
                                <a:lnTo>
                                  <a:pt x="1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310515" y="295275"/>
                            <a:ext cx="178435" cy="207644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14" name="Text box 314"/>
                        <wps:cNvSpPr/>
                        <wps:spPr>
                          <a:xfrm rot="0">
                            <a:off x="0" y="0"/>
                            <a:ext cx="3832860" cy="251206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15">
                          <w:txbxContent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9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90"/>
                                  <w:sz w:val="31"/>
                                </w:rPr>
                                <w:t>Protected</w:t>
                              </w:r>
                              <w:r>
                                <w:rPr>
                                  <w:b/>
                                  <w:color w:val="494945"/>
                                  <w:spacing w:val="-9"/>
                                  <w:w w:val="9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95"/>
                                  <w:sz w:val="31"/>
                                </w:rPr>
                                <w:t>Routes</w:t>
                              </w:r>
                            </w:p>
                            <w:p>
                              <w:pPr>
                                <w:spacing w:before="204" w:line="302" w:lineRule="auto"/>
                                <w:ind w:left="252" w:right="345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Custom middleware extracts Authorization: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Bearer</w:t>
                              </w:r>
                              <w:r>
                                <w:rPr>
                                  <w:color w:val="494945"/>
                                  <w:spacing w:val="-17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&lt;token&gt;</w:t>
                              </w:r>
                              <w:r>
                                <w:rPr>
                                  <w:color w:val="494945"/>
                                  <w:spacing w:val="-1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from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headers,</w:t>
                              </w:r>
                              <w:r>
                                <w:rPr>
                                  <w:color w:val="494945"/>
                                  <w:spacing w:val="-16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verifies</w:t>
                              </w:r>
                              <w:r>
                                <w:rPr>
                                  <w:color w:val="494945"/>
                                  <w:spacing w:val="-15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 xml:space="preserve">signature </w:t>
                              </w:r>
                              <w:r>
                                <w:rPr>
                                  <w:color w:val="494945"/>
                                  <w:sz w:val="25"/>
                                </w:rPr>
                                <w:t>using JWT_SECRET, decodes payload to set req.user.id, and handles missing/invalid tokens gracefully with 401 responses.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16" o:spid="_x0000_s316" coordorigin="703,7093" coordsize="6036,3956" style="position:absolute;&#10;margin-left:35.15pt;&#10;margin-top:217.09999pt;&#10;width:301.8pt;&#10;height:197.80002pt;&#10;z-index:104;&#10;mso-position-horizontal:absolute;&#10;mso-position-horizontal-relative:page;&#10;mso-position-vertical:absolute;&#10;mso-wrap-distance-left:0.0pt;&#10;mso-wrap-distance-right:0.0pt;">
                <v:shape type="#_x0000_t0" id="曲线 317" o:spid="_x0000_s317" coordsize="6036,3956" path="m5998,l37,l22,3l11,10l3,22l,38l,3917l3,3931l11,3943l22,3952l37,3955l5998,3955l6013,3952l6024,3943l6033,3931l6036,3917l6036,38l6033,22l6024,10l6013,3l5998,l5998,xe" style="position:absolute;&#10;left:703;&#10;top:7093;&#10;width:6036;&#10;height:3956;" fillcolor="#E4DFD2" stroked="f" strokeweight="1.0pt">
                  <v:stroke color="#000000"/>
                </v:shape>
                <v:shape type="#_x0000_t0" id="曲线 318" o:spid="_x0000_s318" coordsize="756,753" path="m379,l376,l301,8l230,29l166,63l110,109l65,165l29,229l8,300l,376l8,453l29,524l65,587l110,643l166,688l230,723l301,746l376,753l379,753l455,746l526,723l590,688l646,643l691,587l726,523l748,453l755,376l748,300l726,229l691,165l646,109l590,63l526,29l455,8l379,l379,xe" style="position:absolute;&#10;left:955;&#10;top:7345;&#10;width:756;&#10;height:753;" fillcolor="#282823" stroked="f" strokeweight="1.0pt">
                  <v:stroke color="#000000"/>
                </v:shape>
                <v:shape type="#_x0000_t75" id="Image 319" o:spid="_x0000_s319" style="position:absolute;&#10;left:1192;&#10;top:7558;&#10;width:281;&#10;height:326;" filled="f" stroked="f" strokeweight="1.0pt">
                  <v:imagedata r:id="rId46" o:title="3959957101772991589238"/>
                  <o:lock aspectratio="t"/>
                  <v:stroke color="#000000"/>
                </v:shape>
                <v:shape type="#_x0000_t202" id="Text box 320" o:spid="_x0000_s320" style="position:absolute;&#10;left:703;&#10;top:7093;&#10;width:6036;&#10;height:3956;&#10;mso-wrap-style:square;" filled="f" stroked="f" strokeweight="1.0pt">
                  <v:textbox id="885" inset="0mm,0mm,0mm,0mm" o:insetmode="custom" style="layout-flow:horizontal;&#10;v-text-anchor:top;">
                    <w:txbxContent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9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90"/>
                            <w:sz w:val="31"/>
                          </w:rPr>
                          <w:t>Protected</w:t>
                        </w:r>
                        <w:r>
                          <w:rPr>
                            <w:b/>
                            <w:color w:val="494945"/>
                            <w:spacing w:val="-9"/>
                            <w:w w:val="9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95"/>
                            <w:sz w:val="31"/>
                          </w:rPr>
                          <w:t>Routes</w:t>
                        </w:r>
                      </w:p>
                      <w:p>
                        <w:pPr>
                          <w:spacing w:before="204" w:line="302" w:lineRule="auto"/>
                          <w:ind w:left="252" w:right="345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Custom middleware extracts Authorization: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Bearer</w:t>
                        </w:r>
                        <w:r>
                          <w:rPr>
                            <w:color w:val="494945"/>
                            <w:spacing w:val="-17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&lt;token&gt;</w:t>
                        </w:r>
                        <w:r>
                          <w:rPr>
                            <w:color w:val="494945"/>
                            <w:spacing w:val="-10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from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headers,</w:t>
                        </w:r>
                        <w:r>
                          <w:rPr>
                            <w:color w:val="494945"/>
                            <w:spacing w:val="-16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verifies</w:t>
                        </w:r>
                        <w:r>
                          <w:rPr>
                            <w:color w:val="494945"/>
                            <w:spacing w:val="-15"/>
                            <w:sz w:val="25"/>
                          </w:rPr>
                          <w:t xml:space="preserve">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 xml:space="preserve">signature </w:t>
                        </w:r>
                        <w:r>
                          <w:rPr>
                            <w:color w:val="494945"/>
                            <w:sz w:val="25"/>
                          </w:rPr>
                          <w:t>using JWT_SECRET, decodes payload to set req.user.id, and handles missing/invalid tokens gracefully with 401 responses.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105" behindDoc="1" locked="0" layoutInCell="1" hidden="0" allowOverlap="1">
                <wp:simplePos x="0" y="0"/>
                <wp:positionH relativeFrom="page">
                  <wp:posOffset>446405</wp:posOffset>
                </wp:positionH>
                <wp:positionV relativeFrom="paragraph">
                  <wp:posOffset>5414645</wp:posOffset>
                </wp:positionV>
                <wp:extent cx="3832860" cy="2757170"/>
                <wp:effectExtent l="0" t="0" r="0" b="0"/>
                <wp:wrapTopAndBottom/>
                <wp:docPr id="321" name="Combination 321"/>
                <wp:cNvGraphicFramePr>
                  <a:graphicFrameLocks noChangeAspect="0"/>
                </wp:cNvGraphicFramePr>
                <a:graphic>
                  <a:graphicData uri="http://schemas.microsoft.com/office/word/2010/wordprocessingGroup">
                    <wpg:wgp>
                      <wpg:cNvPr id="322" name="Combination 322"/>
                      <wpg:cNvGrpSpPr/>
                      <wpg:grpSpPr>
                        <a:xfrm rot="0">
                          <a:off x="0" y="0"/>
                          <a:ext cx="3832860" cy="2757170"/>
                          <a:chOff x="0" y="0"/>
                          <a:chExt cx="3832860" cy="2757170"/>
                        </a:xfrm>
                        <a:prstGeom prst="rect"/>
                        <a:solidFill>
                          <a:srgbClr val="FFFFFF"/>
                        </a:solidFill>
                        <a:ln w="12700" cmpd="sng" cap="flat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g:grpSpPr>
                      <wps:wsp>
                        <wps:cNvPr id="323" name="曲线 323"/>
                        <wps:cNvSpPr/>
                        <wps:spPr>
                          <a:xfrm rot="0">
                            <a:off x="0" y="0"/>
                            <a:ext cx="3832860" cy="275717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21464" y="0"/>
                                </a:moveTo>
                                <a:lnTo>
                                  <a:pt x="135" y="0"/>
                                </a:lnTo>
                                <a:lnTo>
                                  <a:pt x="82" y="14"/>
                                </a:lnTo>
                                <a:lnTo>
                                  <a:pt x="39" y="54"/>
                                </a:lnTo>
                                <a:lnTo>
                                  <a:pt x="10" y="114"/>
                                </a:lnTo>
                                <a:lnTo>
                                  <a:pt x="0" y="189"/>
                                </a:lnTo>
                                <a:lnTo>
                                  <a:pt x="0" y="21410"/>
                                </a:lnTo>
                                <a:lnTo>
                                  <a:pt x="10" y="21485"/>
                                </a:lnTo>
                                <a:lnTo>
                                  <a:pt x="39" y="21545"/>
                                </a:lnTo>
                                <a:lnTo>
                                  <a:pt x="82" y="21585"/>
                                </a:lnTo>
                                <a:lnTo>
                                  <a:pt x="135" y="21600"/>
                                </a:lnTo>
                                <a:lnTo>
                                  <a:pt x="21464" y="21600"/>
                                </a:lnTo>
                                <a:lnTo>
                                  <a:pt x="21517" y="21585"/>
                                </a:lnTo>
                                <a:lnTo>
                                  <a:pt x="21560" y="21545"/>
                                </a:lnTo>
                                <a:lnTo>
                                  <a:pt x="21589" y="21485"/>
                                </a:lnTo>
                                <a:lnTo>
                                  <a:pt x="21600" y="21410"/>
                                </a:lnTo>
                                <a:lnTo>
                                  <a:pt x="21600" y="189"/>
                                </a:lnTo>
                                <a:lnTo>
                                  <a:pt x="21589" y="114"/>
                                </a:lnTo>
                                <a:lnTo>
                                  <a:pt x="21560" y="54"/>
                                </a:lnTo>
                                <a:lnTo>
                                  <a:pt x="21517" y="14"/>
                                </a:lnTo>
                                <a:lnTo>
                                  <a:pt x="21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4DFD2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曲线 324"/>
                        <wps:cNvSpPr/>
                        <wps:spPr>
                          <a:xfrm rot="0">
                            <a:off x="160019" y="160019"/>
                            <a:ext cx="480060" cy="478790"/>
                          </a:xfrm>
                          <a:custGeom>
                            <a:gdLst>
                              <a:gd name="T1" fmla="*/ 0 w 21600"/>
                              <a:gd name="T2" fmla="*/ 0 h 21600"/>
                              <a:gd name="T3" fmla="*/ 21600 w 21600"/>
                              <a:gd name="T4" fmla="*/ 21600 h 21600"/>
                            </a:gdLst>
                            <a:rect l="T1" t="T2" r="T3" b="T4"/>
                            <a:pathLst>
                              <a:path w="21600" h="21600">
                                <a:moveTo>
                                  <a:pt x="10828" y="0"/>
                                </a:moveTo>
                                <a:lnTo>
                                  <a:pt x="10771" y="0"/>
                                </a:lnTo>
                                <a:lnTo>
                                  <a:pt x="8600" y="229"/>
                                </a:lnTo>
                                <a:lnTo>
                                  <a:pt x="6571" y="859"/>
                                </a:lnTo>
                                <a:lnTo>
                                  <a:pt x="4742" y="1862"/>
                                </a:lnTo>
                                <a:lnTo>
                                  <a:pt x="3171" y="3179"/>
                                </a:lnTo>
                                <a:lnTo>
                                  <a:pt x="1857" y="4784"/>
                                </a:lnTo>
                                <a:lnTo>
                                  <a:pt x="857" y="6617"/>
                                </a:lnTo>
                                <a:lnTo>
                                  <a:pt x="228" y="8622"/>
                                </a:lnTo>
                                <a:lnTo>
                                  <a:pt x="0" y="10799"/>
                                </a:lnTo>
                                <a:lnTo>
                                  <a:pt x="228" y="12977"/>
                                </a:lnTo>
                                <a:lnTo>
                                  <a:pt x="857" y="15011"/>
                                </a:lnTo>
                                <a:lnTo>
                                  <a:pt x="1857" y="16844"/>
                                </a:lnTo>
                                <a:lnTo>
                                  <a:pt x="3171" y="18448"/>
                                </a:lnTo>
                                <a:lnTo>
                                  <a:pt x="4742" y="19766"/>
                                </a:lnTo>
                                <a:lnTo>
                                  <a:pt x="6571" y="20740"/>
                                </a:lnTo>
                                <a:lnTo>
                                  <a:pt x="8600" y="21370"/>
                                </a:lnTo>
                                <a:lnTo>
                                  <a:pt x="10771" y="21599"/>
                                </a:lnTo>
                                <a:lnTo>
                                  <a:pt x="10828" y="21599"/>
                                </a:lnTo>
                                <a:lnTo>
                                  <a:pt x="13000" y="21370"/>
                                </a:lnTo>
                                <a:lnTo>
                                  <a:pt x="15028" y="20740"/>
                                </a:lnTo>
                                <a:lnTo>
                                  <a:pt x="16857" y="19766"/>
                                </a:lnTo>
                                <a:lnTo>
                                  <a:pt x="18457" y="18448"/>
                                </a:lnTo>
                                <a:lnTo>
                                  <a:pt x="19771" y="16844"/>
                                </a:lnTo>
                                <a:lnTo>
                                  <a:pt x="20771" y="15011"/>
                                </a:lnTo>
                                <a:lnTo>
                                  <a:pt x="21399" y="12977"/>
                                </a:lnTo>
                                <a:lnTo>
                                  <a:pt x="21600" y="10799"/>
                                </a:lnTo>
                                <a:lnTo>
                                  <a:pt x="21399" y="8622"/>
                                </a:lnTo>
                                <a:lnTo>
                                  <a:pt x="20771" y="6617"/>
                                </a:lnTo>
                                <a:lnTo>
                                  <a:pt x="19771" y="4784"/>
                                </a:lnTo>
                                <a:lnTo>
                                  <a:pt x="18457" y="3179"/>
                                </a:lnTo>
                                <a:lnTo>
                                  <a:pt x="16857" y="1862"/>
                                </a:lnTo>
                                <a:lnTo>
                                  <a:pt x="15028" y="859"/>
                                </a:lnTo>
                                <a:lnTo>
                                  <a:pt x="13000" y="229"/>
                                </a:lnTo>
                                <a:lnTo>
                                  <a:pt x="108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82823"/>
                          </a:solidFill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bodyPr vert="horz" wrap="square" lIns="91440" tIns="45720" rIns="91440" bIns="45720" anchor="t" anchorCtr="0" upright="1">
                          <a:noAutofit/>
                        </wps:bodyPr>
                      </wps:wsp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299085" y="295910"/>
                            <a:ext cx="202565" cy="207645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miter/>
                          </a:ln>
                        </pic:spPr>
                      </pic:pic>
                      <wps:wsp>
                        <wps:cNvPr id="327" name="Text box 327"/>
                        <wps:cNvSpPr/>
                        <wps:spPr>
                          <a:xfrm rot="0">
                            <a:off x="0" y="0"/>
                            <a:ext cx="3832860" cy="2757170"/>
                          </a:xfrm>
                          <a:prstGeom prst="rect"/>
                          <a:noFill/>
                          <a:ln w="12700" cmpd="sng" cap="flat">
                            <a:noFill/>
                            <a:prstDash val="solid"/>
                            <a:round/>
                          </a:ln>
                        </wps:spPr>
                        <wps:txbx id="328">
                          <w:txbxContent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rPr>
                                  <w:b/>
                                  <w:sz w:val="36"/>
                                </w:rPr>
                              </w:pPr>
                            </w:p>
                            <w:p>
                              <w:pPr>
                                <w:spacing w:before="10"/>
                                <w:rPr>
                                  <w:b/>
                                  <w:sz w:val="29"/>
                                </w:rPr>
                              </w:pPr>
                            </w:p>
                            <w:p>
                              <w:pPr>
                                <w:ind w:left="252"/>
                                <w:rPr>
                                  <w:b/>
                                  <w:sz w:val="31"/>
                                </w:rPr>
                              </w:pP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Security</w:t>
                              </w:r>
                              <w:r>
                                <w:rPr>
                                  <w:b/>
                                  <w:color w:val="494945"/>
                                  <w:spacing w:val="15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w w:val="85"/>
                                  <w:sz w:val="31"/>
                                </w:rPr>
                                <w:t>Best</w:t>
                              </w:r>
                              <w:r>
                                <w:rPr>
                                  <w:b/>
                                  <w:color w:val="494945"/>
                                  <w:spacing w:val="20"/>
                                  <w:sz w:val="3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94945"/>
                                  <w:spacing w:val="-2"/>
                                  <w:w w:val="85"/>
                                  <w:sz w:val="31"/>
                                </w:rPr>
                                <w:t>Practices</w:t>
                              </w:r>
                            </w:p>
                            <w:p>
                              <w:pPr>
                                <w:spacing w:before="203" w:line="302" w:lineRule="auto"/>
                                <w:ind w:left="252" w:right="281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color w:val="494945"/>
                                  <w:sz w:val="25"/>
                                </w:rPr>
      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      </w:r>
                              <w:r>
                                <w:rPr>
                                  <w:color w:val="494945"/>
                                  <w:spacing w:val="-2"/>
                                  <w:sz w:val="25"/>
                                </w:rPr>
                                <w:t>complexity.</w:t>
                              </w:r>
                            </w:p>
                          </w:txbxContent>
                        </wps:txbx>
                        <wps:bodyPr vert="horz" wrap="square" lIns="0" tIns="0" rIns="0" bIns="0" anchor="t" anchorCtr="0" upright="1">
                          <a:noAutofit/>
                        </wps:bodyPr>
                      </wps:wsp>
                      <wps:bodyPr vert="horz" wrap="square" lIns="91440" tIns="45720" rIns="91440" bIns="45720" anchor="t" anchorCtr="0" upright="1">
                        <a:noAutofit/>
                      </wps:bodyPr>
                    </wpg:wgp>
                  </a:graphicData>
                </a:graphic>
              </wp:anchor>
            </w:drawing>
          </mc:Choice>
          <mc:Fallback>
            <w:pict>
              <v:group type="#_x0000_t1" id="Combination 329" o:spid="_x0000_s329" coordorigin="703,11278" coordsize="6036,4342" style="position:absolute;&#10;margin-left:35.15pt;&#10;margin-top:426.35pt;&#10;width:301.8pt;&#10;height:217.09999pt;&#10;z-index:105;&#10;mso-position-horizontal:absolute;&#10;mso-position-horizontal-relative:page;&#10;mso-position-vertical:absolute;&#10;mso-wrap-distance-left:0.0pt;&#10;mso-wrap-distance-right:0.0pt;">
                <v:shape type="#_x0000_t0" id="曲线 330" o:spid="_x0000_s330" coordsize="6036,4342" path="m5998,l37,l22,3l11,10l3,23l,38l,4304l3,4319l11,4331l22,4338l37,4341l5998,4341l6013,4338l6024,4331l6033,4319l6036,4304l6036,38l6033,23l6024,10l6013,3l5998,l5998,xe" style="position:absolute;&#10;left:703;&#10;top:11278;&#10;width:6036;&#10;height:4342;" fillcolor="#E4DFD2" stroked="f" strokeweight="1.0pt">
                  <v:stroke color="#000000"/>
                </v:shape>
                <v:shape type="#_x0000_t0" id="曲线 331" o:spid="_x0000_s331" coordsize="756,754" path="m379,l376,l301,7l230,30l166,64l110,111l65,166l29,231l8,300l,377l8,453l29,524l65,588l110,644l166,690l230,723l301,746l376,754l379,754l455,746l526,723l590,690l646,644l691,588l726,524l748,453l755,377l748,300l726,231l691,166l646,111l590,64l526,30l455,7l379,l379,xe" style="position:absolute;&#10;left:955;&#10;top:11530;&#10;width:756;&#10;height:754;" fillcolor="#282823" stroked="f" strokeweight="1.0pt">
                  <v:stroke color="#000000"/>
                </v:shape>
                <v:shape type="#_x0000_t75" id="Image 332" o:spid="_x0000_s332" style="position:absolute;&#10;left:1174;&#10;top:11744;&#10;width:319;&#10;height:327;" filled="f" stroked="f" strokeweight="1.0pt">
                  <v:imagedata r:id="rId48" o:title="659228221772991589243"/>
                  <o:lock aspectratio="t"/>
                  <v:stroke color="#000000"/>
                </v:shape>
                <v:shape type="#_x0000_t202" id="Text box 333" o:spid="_x0000_s333" style="position:absolute;&#10;left:703;&#10;top:11278;&#10;width:6036;&#10;height:4342;&#10;mso-wrap-style:square;" filled="f" stroked="f" strokeweight="1.0pt">
                  <v:textbox id="887" inset="0mm,0mm,0mm,0mm" o:insetmode="custom" style="layout-flow:horizontal;&#10;v-text-anchor:top;">
                    <w:txbxContent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rPr>
                            <w:b/>
                            <w:sz w:val="36"/>
                          </w:rPr>
                        </w:pPr>
                      </w:p>
                      <w:p>
                        <w:pPr>
                          <w:spacing w:before="10"/>
                          <w:rPr>
                            <w:b/>
                            <w:sz w:val="29"/>
                          </w:rPr>
                        </w:pPr>
                      </w:p>
                      <w:p>
                        <w:pPr>
                          <w:ind w:left="252"/>
                          <w:rPr>
                            <w:b/>
                            <w:sz w:val="31"/>
                          </w:rPr>
                        </w:pP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Security</w:t>
                        </w:r>
                        <w:r>
                          <w:rPr>
                            <w:b/>
                            <w:color w:val="494945"/>
                            <w:spacing w:val="15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w w:val="85"/>
                            <w:sz w:val="31"/>
                          </w:rPr>
                          <w:t>Best</w:t>
                        </w:r>
                        <w:r>
                          <w:rPr>
                            <w:b/>
                            <w:color w:val="494945"/>
                            <w:spacing w:val="20"/>
                            <w:sz w:val="31"/>
                          </w:rPr>
                          <w:t xml:space="preserve"> </w:t>
                        </w:r>
                        <w:r>
                          <w:rPr>
                            <w:b/>
                            <w:color w:val="494945"/>
                            <w:spacing w:val="-2"/>
                            <w:w w:val="85"/>
                            <w:sz w:val="31"/>
                          </w:rPr>
                          <w:t>Practices</w:t>
                        </w:r>
                      </w:p>
                      <w:p>
                        <w:pPr>
                          <w:spacing w:before="203" w:line="302" w:lineRule="auto"/>
                          <w:ind w:left="252" w:right="281"/>
                          <w:rPr>
                            <w:sz w:val="25"/>
                          </w:rPr>
                        </w:pPr>
                        <w:r>
                          <w:rPr>
                            <w:color w:val="494945"/>
                            <w:sz w:val="25"/>
                          </w:rPr>
                          <w:t xml:space="preserve">Environment variables protect JWT_SECRET and MongoDB connection strings. Helmet middleware secures HTTP headers. Rate limiting prevents brute-force attacks on /auth endpoints. Strong password policies enforce 8+ characters with </w:t>
                        </w:r>
                        <w:r>
                          <w:rPr>
                            <w:color w:val="494945"/>
                            <w:spacing w:val="-2"/>
                            <w:sz w:val="25"/>
                          </w:rPr>
                          <w:t>complexity.</w:t>
                        </w:r>
                      </w:p>
                    </w:txbxContent>
                  </v:textbox>
                  <v:stroke color="#000000"/>
                </v:shape>
                <w10:wrap type="topAndBottom"/>
              </v:group>
            </w:pict>
          </mc:Fallback>
        </mc:AlternateContent>
      </w:r>
    </w:p>
    <w:p>
      <w:pPr>
        <w:pStyle w:val="15"/>
        <w:spacing w:before="1"/>
        <w:rPr>
          <w:b/>
          <w:sz w:val="17"/>
        </w:rPr>
      </w:pPr>
    </w:p>
    <w:p>
      <w:pPr>
        <w:pStyle w:val="15"/>
        <w:spacing w:before="1"/>
        <w:rPr>
          <w:b/>
          <w:sz w:val="17"/>
        </w:rPr>
      </w:pPr>
    </w:p>
    <w:sectPr>
      <w:pgSz w:w="11920" w:h="16840"/>
      <w:pgMar w:top="0" w:right="420" w:bottom="0" w:left="42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variable"/>
    <w:sig w:usb0="E00006FF" w:usb1="0000FCFF" w:usb2="00000001" w:usb3="00000000" w:csb0="0000019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E5185C6E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106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5" w:hanging="180"/>
      </w:pPr>
    </w:lvl>
  </w:abstractNum>
  <w:abstractNum w:abstractNumId="1">
    <w:multiLevelType w:val="hybridMultilevel"/>
    <w:tmpl w:val="3FA06CEE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813" w:hanging="540"/>
      </w:pPr>
      <w:rPr>
        <w:rFonts w:ascii="Tahoma" w:hAnsi="Tahoma" w:eastAsia="Tahoma" w:cs="Tahoma" w:hint="default"/>
        <w:b w:val="0"/>
        <w:bCs w:val="0"/>
        <w:i w:val="0"/>
        <w:iCs w:val="0"/>
        <w:w w:val="128"/>
        <w:sz w:val="27"/>
        <w:szCs w:val="27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152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484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1817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149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482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2814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14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3479" w:hanging="540"/>
      </w:pPr>
      <w:rPr>
        <w:rFonts w:hint="default"/>
      </w:rPr>
    </w:lvl>
  </w:abstractNum>
  <w:abstractNum w:abstractNumId="2">
    <w:multiLevelType w:val="hybridMultilevel"/>
    <w:tmpl w:val="87C8713C"/>
    <w:lvl w:ilvl="0">
      <w:start w:val="0"/>
      <w:numFmt w:val="bullet"/>
      <w:lvlRestart w:val="0"/>
      <w:lvlText w:val="•"/>
      <w:lvlJc w:val="left"/>
      <w:pPr>
        <w:tabs>
          <w:tab w:val="num" w:pos="0"/>
        </w:tabs>
        <w:ind w:left="808" w:hanging="540"/>
      </w:pPr>
      <w:rPr>
        <w:rFonts w:ascii="Tahoma" w:hAnsi="Tahoma" w:eastAsia="Tahoma" w:cs="Tahoma" w:hint="default"/>
        <w:b w:val="0"/>
        <w:bCs w:val="0"/>
        <w:i w:val="0"/>
        <w:iCs w:val="0"/>
        <w:color w:val="494945"/>
        <w:w w:val="127"/>
        <w:sz w:val="24"/>
        <w:szCs w:val="24"/>
      </w:rPr>
    </w:lvl>
    <w:lvl w:ilvl="1">
      <w:start w:val="0"/>
      <w:numFmt w:val="bullet"/>
      <w:lvlText w:val="•"/>
      <w:lvlJc w:val="left"/>
      <w:pPr>
        <w:tabs>
          <w:tab w:val="num" w:pos="0"/>
        </w:tabs>
        <w:ind w:left="1218" w:hanging="540"/>
      </w:pPr>
      <w:rPr>
        <w:rFonts w:hint="default"/>
      </w:rPr>
    </w:lvl>
    <w:lvl w:ilvl="2">
      <w:start w:val="0"/>
      <w:numFmt w:val="bullet"/>
      <w:lvlText w:val="•"/>
      <w:lvlJc w:val="left"/>
      <w:pPr>
        <w:tabs>
          <w:tab w:val="num" w:pos="0"/>
        </w:tabs>
        <w:ind w:left="1636" w:hanging="540"/>
      </w:pPr>
      <w:rPr>
        <w:rFonts w:hint="default"/>
      </w:rPr>
    </w:lvl>
    <w:lvl w:ilvl="3">
      <w:start w:val="0"/>
      <w:numFmt w:val="bullet"/>
      <w:lvlText w:val="•"/>
      <w:lvlJc w:val="left"/>
      <w:pPr>
        <w:tabs>
          <w:tab w:val="num" w:pos="0"/>
        </w:tabs>
        <w:ind w:left="2054" w:hanging="540"/>
      </w:pPr>
      <w:rPr>
        <w:rFonts w:hint="default"/>
      </w:rPr>
    </w:lvl>
    <w:lvl w:ilvl="4">
      <w:start w:val="0"/>
      <w:numFmt w:val="bullet"/>
      <w:lvlText w:val="•"/>
      <w:lvlJc w:val="left"/>
      <w:pPr>
        <w:tabs>
          <w:tab w:val="num" w:pos="0"/>
        </w:tabs>
        <w:ind w:left="2472" w:hanging="540"/>
      </w:pPr>
      <w:rPr>
        <w:rFonts w:hint="default"/>
      </w:rPr>
    </w:lvl>
    <w:lvl w:ilvl="5">
      <w:start w:val="0"/>
      <w:numFmt w:val="bullet"/>
      <w:lvlText w:val="•"/>
      <w:lvlJc w:val="left"/>
      <w:pPr>
        <w:tabs>
          <w:tab w:val="num" w:pos="0"/>
        </w:tabs>
        <w:ind w:left="2891" w:hanging="540"/>
      </w:pPr>
      <w:rPr>
        <w:rFonts w:hint="default"/>
      </w:rPr>
    </w:lvl>
    <w:lvl w:ilvl="6">
      <w:start w:val="0"/>
      <w:numFmt w:val="bullet"/>
      <w:lvlText w:val="•"/>
      <w:lvlJc w:val="left"/>
      <w:pPr>
        <w:tabs>
          <w:tab w:val="num" w:pos="0"/>
        </w:tabs>
        <w:ind w:left="3309" w:hanging="540"/>
      </w:pPr>
      <w:rPr>
        <w:rFonts w:hint="default"/>
      </w:rPr>
    </w:lvl>
    <w:lvl w:ilvl="7">
      <w:start w:val="0"/>
      <w:numFmt w:val="bullet"/>
      <w:lvlText w:val="•"/>
      <w:lvlJc w:val="left"/>
      <w:pPr>
        <w:tabs>
          <w:tab w:val="num" w:pos="0"/>
        </w:tabs>
        <w:ind w:left="3727" w:hanging="540"/>
      </w:pPr>
      <w:rPr>
        <w:rFonts w:hint="default"/>
      </w:rPr>
    </w:lvl>
    <w:lvl w:ilvl="8">
      <w:start w:val="0"/>
      <w:numFmt w:val="bullet"/>
      <w:lvlText w:val="•"/>
      <w:lvlJc w:val="left"/>
      <w:pPr>
        <w:tabs>
          <w:tab w:val="num" w:pos="0"/>
        </w:tabs>
        <w:ind w:left="4145" w:hanging="54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Tahoma" w:eastAsia="Tahoma" w:cs="Tahoma" w:hAnsi="Tahoma"/>
      <w:sz w:val="22"/>
      <w:szCs w:val="22"/>
      <w:lang w:val="en-US" w:eastAsia="en-US" w:bidi="ar-SA"/>
    </w:rPr>
  </w:style>
  <w:style w:type="paragraph" w:styleId="1">
    <w:name w:val="heading 1"/>
    <w:basedOn w:val="0"/>
    <w:pPr>
      <w:spacing w:before="63"/>
      <w:ind w:left="345"/>
      <w:outlineLvl w:val="0"/>
    </w:pPr>
    <w:rPr>
      <w:b/>
      <w:bCs/>
      <w:sz w:val="68"/>
      <w:szCs w:val="68"/>
    </w:rPr>
  </w:style>
  <w:style w:type="paragraph" w:styleId="2">
    <w:name w:val="heading 2"/>
    <w:basedOn w:val="0"/>
    <w:pPr>
      <w:spacing w:before="96"/>
      <w:ind w:left="345"/>
      <w:outlineLvl w:val="1"/>
    </w:pPr>
    <w:rPr>
      <w:b/>
      <w:bCs/>
      <w:sz w:val="34"/>
      <w:szCs w:val="34"/>
    </w:rPr>
  </w:style>
  <w:style w:type="paragraph" w:styleId="3">
    <w:name w:val="heading 3"/>
    <w:basedOn w:val="0"/>
    <w:pPr>
      <w:ind w:left="268"/>
      <w:outlineLvl w:val="2"/>
    </w:pPr>
    <w:rPr>
      <w:b/>
      <w:bCs/>
      <w:sz w:val="30"/>
      <w:szCs w:val="30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7"/>
      <w:szCs w:val="27"/>
    </w:rPr>
  </w:style>
  <w:style w:type="paragraph" w:styleId="16">
    <w:name w:val="Title"/>
    <w:basedOn w:val="0"/>
    <w:pPr>
      <w:spacing w:before="71"/>
      <w:ind w:left="345"/>
    </w:pPr>
    <w:rPr>
      <w:b/>
      <w:bCs/>
      <w:sz w:val="136"/>
      <w:szCs w:val="136"/>
    </w:rPr>
  </w:style>
  <w:style w:type="paragraph" w:customStyle="1" w:styleId="17">
    <w:name w:val="List Paragraph"/>
    <w:basedOn w:val="0"/>
    <w:pPr>
      <w:spacing w:before="89"/>
      <w:ind w:left="808" w:hanging="541"/>
    </w:pPr>
  </w:style>
  <w:style w:type="paragraph" w:customStyle="1" w:styleId="18">
    <w:name w:val="Table Paragraph"/>
    <w:basedOn w:val="0"/>
    <w:pPr>
      <w:spacing w:before="112"/>
      <w:ind w:left="199"/>
    </w:pPr>
  </w:style>
  <w:style w:type="character" w:styleId="19">
    <w:name w:val="Hyperlink"/>
    <w:basedOn w:val="10"/>
    <w:rPr>
      <w:color w:val="0000FF"/>
      <w:u w:val="single"/>
    </w:rPr>
  </w:style>
  <w:style w:type="character" w:customStyle="1" w:styleId="20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35.png"/><Relationship Id="rId3" Type="http://schemas.openxmlformats.org/officeDocument/2006/relationships/hyperlink" Target="https://gamma.app/?utm_source=made-with-gamma" TargetMode="External"/><Relationship Id="rId4" Type="http://schemas.openxmlformats.org/officeDocument/2006/relationships/image" Target="media/35.png"/><Relationship Id="rId5" Type="http://schemas.openxmlformats.org/officeDocument/2006/relationships/image" Target="media/54.png"/><Relationship Id="rId6" Type="http://schemas.openxmlformats.org/officeDocument/2006/relationships/hyperlink" Target="https://gamma.app/?utm_source=made-with-gamma" TargetMode="External"/><Relationship Id="rId7" Type="http://schemas.openxmlformats.org/officeDocument/2006/relationships/image" Target="media/54.png"/><Relationship Id="rId8" Type="http://schemas.openxmlformats.org/officeDocument/2006/relationships/image" Target="media/74.png"/><Relationship Id="rId9" Type="http://schemas.openxmlformats.org/officeDocument/2006/relationships/hyperlink" Target="https://gamma.app/?utm_source=made-with-gamma" TargetMode="External"/><Relationship Id="rId10" Type="http://schemas.openxmlformats.org/officeDocument/2006/relationships/image" Target="media/74.png"/><Relationship Id="rId11" Type="http://schemas.openxmlformats.org/officeDocument/2006/relationships/image" Target="media/102.png"/><Relationship Id="rId12" Type="http://schemas.openxmlformats.org/officeDocument/2006/relationships/hyperlink" Target="https://gamma.app/?utm_source=made-with-gamma" TargetMode="External"/><Relationship Id="rId13" Type="http://schemas.openxmlformats.org/officeDocument/2006/relationships/image" Target="media/102.png"/><Relationship Id="rId14" Type="http://schemas.openxmlformats.org/officeDocument/2006/relationships/image" Target="media/114.png"/><Relationship Id="rId15" Type="http://schemas.openxmlformats.org/officeDocument/2006/relationships/hyperlink" Target="https://gamma.app/?utm_source=made-with-gamma" TargetMode="External"/><Relationship Id="rId16" Type="http://schemas.openxmlformats.org/officeDocument/2006/relationships/image" Target="media/114.png"/><Relationship Id="rId17" Type="http://schemas.openxmlformats.org/officeDocument/2006/relationships/image" Target="media/164.png"/><Relationship Id="rId18" Type="http://schemas.openxmlformats.org/officeDocument/2006/relationships/image" Target="media/164.png"/><Relationship Id="rId19" Type="http://schemas.openxmlformats.org/officeDocument/2006/relationships/image" Target="media/174.png"/><Relationship Id="rId20" Type="http://schemas.openxmlformats.org/officeDocument/2006/relationships/image" Target="media/179.png"/><Relationship Id="rId21" Type="http://schemas.openxmlformats.org/officeDocument/2006/relationships/image" Target="media/179.png"/><Relationship Id="rId22" Type="http://schemas.openxmlformats.org/officeDocument/2006/relationships/image" Target="media/194.png"/><Relationship Id="rId23" Type="http://schemas.openxmlformats.org/officeDocument/2006/relationships/hyperlink" Target="https://gamma.app/?utm_source=made-with-gamma" TargetMode="External"/><Relationship Id="rId24" Type="http://schemas.openxmlformats.org/officeDocument/2006/relationships/image" Target="media/194.png"/><Relationship Id="rId25" Type="http://schemas.openxmlformats.org/officeDocument/2006/relationships/image" Target="media/204.png"/><Relationship Id="rId26" Type="http://schemas.openxmlformats.org/officeDocument/2006/relationships/image" Target="media/204.png"/><Relationship Id="rId27" Type="http://schemas.openxmlformats.org/officeDocument/2006/relationships/image" Target="media/211.png"/><Relationship Id="rId28" Type="http://schemas.openxmlformats.org/officeDocument/2006/relationships/image" Target="media/214.png"/><Relationship Id="rId29" Type="http://schemas.openxmlformats.org/officeDocument/2006/relationships/image" Target="media/217.png"/><Relationship Id="rId30" Type="http://schemas.openxmlformats.org/officeDocument/2006/relationships/image" Target="media/223.png"/><Relationship Id="rId31" Type="http://schemas.openxmlformats.org/officeDocument/2006/relationships/hyperlink" Target="https://gamma.app/?utm_source=made-with-gamma" TargetMode="External"/><Relationship Id="rId32" Type="http://schemas.openxmlformats.org/officeDocument/2006/relationships/image" Target="media/223.png"/><Relationship Id="rId33" Type="http://schemas.openxmlformats.org/officeDocument/2006/relationships/image" Target="media/235.png"/><Relationship Id="rId34" Type="http://schemas.openxmlformats.org/officeDocument/2006/relationships/hyperlink" Target="https://gamma.app/?utm_source=made-with-gamma" TargetMode="External"/><Relationship Id="rId35" Type="http://schemas.openxmlformats.org/officeDocument/2006/relationships/image" Target="media/235.png"/><Relationship Id="rId36" Type="http://schemas.openxmlformats.org/officeDocument/2006/relationships/image" Target="media/276.png"/><Relationship Id="rId37" Type="http://schemas.openxmlformats.org/officeDocument/2006/relationships/image" Target="media/276.png"/><Relationship Id="rId38" Type="http://schemas.openxmlformats.org/officeDocument/2006/relationships/image" Target="media/288.png"/><Relationship Id="rId39" Type="http://schemas.openxmlformats.org/officeDocument/2006/relationships/hyperlink" Target="https://gamma.app/?utm_source=made-with-gamma" TargetMode="External"/><Relationship Id="rId40" Type="http://schemas.openxmlformats.org/officeDocument/2006/relationships/image" Target="media/290.jpeg"/><Relationship Id="rId41" Type="http://schemas.openxmlformats.org/officeDocument/2006/relationships/image" Target="media/288.png"/><Relationship Id="rId42" Type="http://schemas.openxmlformats.org/officeDocument/2006/relationships/image" Target="media/290.jpeg"/><Relationship Id="rId43" Type="http://schemas.openxmlformats.org/officeDocument/2006/relationships/image" Target="media/299.png"/><Relationship Id="rId44" Type="http://schemas.openxmlformats.org/officeDocument/2006/relationships/image" Target="media/299.png"/><Relationship Id="rId45" Type="http://schemas.openxmlformats.org/officeDocument/2006/relationships/image" Target="media/312.png"/><Relationship Id="rId46" Type="http://schemas.openxmlformats.org/officeDocument/2006/relationships/image" Target="media/312.png"/><Relationship Id="rId47" Type="http://schemas.openxmlformats.org/officeDocument/2006/relationships/image" Target="media/325.png"/><Relationship Id="rId48" Type="http://schemas.openxmlformats.org/officeDocument/2006/relationships/image" Target="media/325.png"/><Relationship Id="rId49" Type="http://schemas.openxmlformats.org/officeDocument/2006/relationships/styles" Target="styles.xml"/><Relationship Id="rId50" Type="http://schemas.openxmlformats.org/officeDocument/2006/relationships/numbering" Target="numbering.xml"/><Relationship Id="rId51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10</TotalTime>
  <Application>Office</Application>
  <Pages>10</Pages>
  <Words>812</Words>
  <Characters>5251</Characters>
  <Lines>289</Lines>
  <Paragraphs>124</Paragraphs>
  <CharactersWithSpaces>5925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chiyaan</dc:creator>
  <cp:lastModifiedBy>Mobile phone user</cp:lastModifiedBy>
  <cp:revision>5</cp:revision>
  <dcterms:created xsi:type="dcterms:W3CDTF">2026-03-06T05:09:00Z</dcterms:created>
  <dcterms:modified xsi:type="dcterms:W3CDTF">2026-03-08T15:11:14Z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reated">
    <vt:filetime>2026-03-04T16:00:00Z</vt:filetime>
  </property>
  <property fmtid="{D5CDD505-2E9C-101B-9397-08002B2CF9AE}" pid="3" name="Creator">
    <vt:lpwstr>Microsoft® PowerPoint® LTSC</vt:lpwstr>
  </property>
  <property fmtid="{D5CDD505-2E9C-101B-9397-08002B2CF9AE}" pid="4" name="LastSaved">
    <vt:filetime>2026-03-04T16:00:00Z</vt:filetime>
  </property>
  <property fmtid="{D5CDD505-2E9C-101B-9397-08002B2CF9AE}" pid="5" name="Producer">
    <vt:lpwstr>Microsoft® PowerPoint® LTSC</vt:lpwstr>
  </property>
</Properties>
</file>