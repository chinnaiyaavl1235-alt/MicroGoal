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spacing w:line="250" w:lineRule="auto"/>
      </w:pPr>
      <w:r>
        <w:rPr>
          <w:w w:val="95"/>
        </w:rPr>
        <w:t xml:space="preserve">JWT-Based Product Inventory </w:t>
      </w:r>
      <w:r>
        <w:t>Management System</w:t>
      </w:r>
    </w:p>
    <w:p>
      <w:pPr>
        <w:spacing w:before="395"/>
        <w:ind w:left="505"/>
        <w:rPr>
          <w:sz w:val="21"/>
        </w:rPr>
      </w:pPr>
      <w:r>
        <w:rPr>
          <w:color w:val="272424"/>
          <w:w w:val="104"/>
          <w:sz w:val="21"/>
        </w:rPr>
        <w:t>Secure,</w:t>
      </w:r>
      <w:r>
        <w:rPr>
          <w:color w:val="272424"/>
          <w:spacing w:val="22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User-Isolated</w:t>
      </w:r>
      <w:r>
        <w:rPr>
          <w:color w:val="272424"/>
          <w:spacing w:val="10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Inventory</w:t>
      </w:r>
      <w:r>
        <w:rPr>
          <w:color w:val="272424"/>
          <w:spacing w:val="12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Tracking</w:t>
      </w:r>
      <w:r>
        <w:rPr>
          <w:color w:val="272424"/>
          <w:spacing w:val="10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Application</w:t>
      </w:r>
      <w:r>
        <w:rPr>
          <w:color w:val="272424"/>
          <w:spacing w:val="12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Built</w:t>
      </w:r>
      <w:r>
        <w:rPr>
          <w:color w:val="272424"/>
          <w:spacing w:val="22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with</w:t>
      </w:r>
      <w:r>
        <w:rPr>
          <w:color w:val="272424"/>
          <w:spacing w:val="20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MERN</w:t>
      </w:r>
      <w:r>
        <w:rPr>
          <w:color w:val="272424"/>
          <w:spacing w:val="18"/>
          <w:w w:val="104"/>
          <w:sz w:val="21"/>
        </w:rPr>
        <w:t xml:space="preserve"> </w:t>
      </w:r>
      <w:r>
        <w:rPr>
          <w:color w:val="272424"/>
          <w:spacing w:val="-2"/>
          <w:w w:val="104"/>
          <w:sz w:val="21"/>
        </w:rPr>
        <w:t>Stack</w:t>
      </w:r>
    </w:p>
    <w:p>
      <w:pPr>
        <w:pStyle w:val="15"/>
        <w:spacing w:before="10"/>
        <w:rPr>
          <w:sz w:val="23"/>
        </w:rPr>
      </w:pPr>
    </w:p>
    <w:p>
      <w:pPr>
        <w:spacing w:line="511" w:lineRule="auto"/>
        <w:ind w:left="505" w:right="5168"/>
        <w:rPr>
          <w:rFonts w:ascii="Tahoma" w:hAnsi="Tahoma"/>
          <w:b/>
          <w:color w:val="272424"/>
          <w:sz w:val="21"/>
        </w:rPr>
      </w:pPr>
      <w:r>
        <w:rPr>
          <w:rFonts w:ascii="Tahoma" w:hAnsi="Tahoma"/>
          <w:b/>
          <w:color w:val="272424"/>
          <w:sz w:val="21"/>
        </w:rPr>
        <w:t>Student/Team Name: SWTID-2026-3645</w:t>
      </w:r>
    </w:p>
    <w:p>
      <w:pPr>
        <w:spacing w:line="511" w:lineRule="auto"/>
        <w:ind w:left="505" w:right="5168"/>
        <w:rPr>
          <w:color w:val="272424"/>
          <w:sz w:val="21"/>
        </w:rPr>
      </w:pPr>
      <w:r>
        <w:rPr>
          <w:rFonts w:ascii="Tahoma" w:hAnsi="Tahoma"/>
          <w:b/>
          <w:color w:val="272424"/>
          <w:sz w:val="21"/>
        </w:rPr>
        <w:t xml:space="preserve">Department/Institute: </w:t>
      </w:r>
      <w:r>
        <w:rPr>
          <w:color w:val="272424"/>
          <w:sz w:val="21"/>
        </w:rPr>
        <w:t xml:space="preserve">[B.CA] </w:t>
      </w:r>
    </w:p>
    <w:p>
      <w:pPr>
        <w:spacing w:line="511" w:lineRule="auto"/>
        <w:ind w:left="505" w:right="5168"/>
        <w:rPr>
          <w:color w:val="272424"/>
          <w:sz w:val="21"/>
        </w:rPr>
      </w:pPr>
      <w:r>
        <w:rPr>
          <w:rFonts w:ascii="Tahoma" w:hAnsi="Tahoma"/>
          <w:b/>
          <w:color w:val="272424"/>
          <w:sz w:val="21"/>
        </w:rPr>
        <w:t xml:space="preserve">Date: </w:t>
      </w:r>
      <w:r>
        <w:rPr>
          <w:color w:val="272424"/>
          <w:sz w:val="21"/>
        </w:rPr>
        <w:t>[8/3/2026]</w:t>
        <w:tab/>
      </w:r>
    </w:p>
    <w:p>
      <w:pPr>
        <w:spacing w:line="511" w:lineRule="auto"/>
        <w:ind w:left="505" w:right="5168"/>
        <w:rPr>
          <w:color w:val="272424"/>
          <w:sz w:val="21"/>
        </w:rPr>
      </w:pPr>
      <w:r>
        <w:rPr>
          <w:rFonts w:ascii="Tahoma" w:hAnsi="Tahoma"/>
          <w:b/>
          <w:color w:val="272424"/>
          <w:sz w:val="21"/>
        </w:rPr>
        <w:t>Team Members:</w:t>
      </w:r>
    </w:p>
    <w:p>
      <w:pPr>
        <w:pStyle w:val="16"/>
        <w:spacing w:before="1"/>
        <w:ind w:left="2505" w:firstLine="0"/>
        <w:rPr>
          <w:b/>
          <w:color w:val="494945"/>
          <w:w w:val="95"/>
          <w:sz w:val="27"/>
        </w:rPr>
      </w:pPr>
    </w:p>
    <w:p>
      <w:pPr>
        <w:pStyle w:val="16"/>
        <w:numPr>
          <w:ilvl w:val="2"/>
          <w:numId w:val="1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NANDHAKUMAR C - chinnaiyaavl1235@gmail.com</w:t>
      </w:r>
    </w:p>
    <w:p>
      <w:pPr>
        <w:pStyle w:val="16"/>
        <w:numPr>
          <w:ilvl w:val="2"/>
          <w:numId w:val="1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NEELAKANDAN R - Thalapathinee13@gmail.com</w:t>
      </w:r>
    </w:p>
    <w:p>
      <w:pPr>
        <w:pStyle w:val="16"/>
        <w:numPr>
          <w:ilvl w:val="2"/>
          <w:numId w:val="1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NIKESON S - kandanmani25377@gmail.com</w:t>
      </w:r>
    </w:p>
    <w:p>
      <w:pPr>
        <w:pStyle w:val="16"/>
        <w:numPr>
          <w:ilvl w:val="2"/>
          <w:numId w:val="1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PASUPATHY N- pasupathiktm@gmail.com </w:t>
      </w:r>
    </w:p>
    <w:p>
      <w:pPr>
        <w:pStyle w:val="16"/>
        <w:numPr>
          <w:ilvl w:val="2"/>
          <w:numId w:val="1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PAVALARASAN P- powlraj07@gmail.com</w:t>
      </w:r>
      <w:bookmarkStart w:id="0" w:name="_GoBack"/>
      <w:bookmarkEnd w:id="0"/>
    </w:p>
    <w:p>
      <w:pPr>
        <w:pStyle w:val="16"/>
        <w:spacing w:before="1"/>
        <w:ind w:left="2505" w:firstLine="0"/>
        <w:rPr>
          <w:b/>
          <w:color w:val="494945"/>
          <w:w w:val="95"/>
          <w:sz w:val="27"/>
        </w:rPr>
      </w:pPr>
    </w:p>
    <w:p>
      <w:pPr>
        <w:pStyle w:val="16"/>
        <w:spacing w:before="1"/>
        <w:ind w:left="0" w:firstLine="0"/>
        <w:rPr>
          <w:b/>
          <w:color w:val="494945"/>
          <w:w w:val="95"/>
          <w:sz w:val="27"/>
        </w:rPr>
      </w:pPr>
    </w:p>
    <w:p>
      <w:pPr>
        <w:spacing w:line="511" w:lineRule="auto"/>
        <w:ind w:left="505" w:right="5168"/>
        <w:rPr>
          <w:sz w:val="21"/>
        </w:rPr>
      </w:pPr>
    </w:p>
    <w:p>
      <w:pPr>
        <w:spacing w:line="511" w:lineRule="auto"/>
        <w:rPr>
          <w:sz w:val="21"/>
        </w:rPr>
      </w:pPr>
    </w:p>
    <w:p>
      <w:pPr>
        <w:spacing w:line="511" w:lineRule="auto"/>
        <w:rPr>
          <w:sz w:val="21"/>
        </w:rPr>
        <w:sectPr>
          <w:type w:val="continuous"/>
          <w:pgSz w:w="11920" w:h="16840"/>
          <w:pgMar w:top="500" w:right="260" w:bottom="280" w:left="260" w:header="720" w:footer="720" w:gutter="0"/>
          <w:docGrid w:linePitch="312" w:charSpace="0"/>
        </w:sectPr>
      </w:pPr>
    </w:p>
    <w:p>
      <w:pPr>
        <w:pStyle w:val="1"/>
      </w:pPr>
      <w:r>
        <w:t>Table</w:t>
      </w:r>
      <w:r>
        <w:rPr>
          <w:spacing w:val="-39"/>
        </w:rPr>
        <w:t xml:space="preserve"> </w:t>
      </w:r>
      <w:r>
        <w:t>of</w:t>
      </w:r>
      <w:r>
        <w:rPr>
          <w:spacing w:val="-38"/>
        </w:rPr>
        <w:t xml:space="preserve"> </w:t>
      </w:r>
      <w:r>
        <w:rPr>
          <w:spacing w:val="-2"/>
        </w:rPr>
        <w:t>Contents</w:t>
      </w:r>
    </w:p>
    <w:p>
      <w:pPr>
        <w:pStyle w:val="15"/>
        <w:rPr>
          <w:rFonts w:ascii="Tahoma" w:hAnsi="Tahoma"/>
          <w:b/>
        </w:rPr>
      </w:pPr>
    </w:p>
    <w:p>
      <w:pPr>
        <w:pStyle w:val="15"/>
        <w:spacing w:before="10"/>
        <w:rPr>
          <w:rFonts w:ascii="Tahoma" w:hAnsi="Tahoma"/>
          <w:b/>
        </w:rPr>
      </w:pPr>
    </w:p>
    <w:p>
      <w:pPr>
        <w:rPr>
          <w:rFonts w:ascii="Tahoma" w:hAnsi="Tahoma"/>
        </w:rPr>
        <w:sectPr>
          <w:footerReference w:type="default" r:id="rId2"/>
          <w:pgSz w:w="11920" w:h="16840"/>
          <w:pgMar w:top="500" w:right="260" w:bottom="1060" w:left="260" w:header="0" w:footer="873" w:gutter="0"/>
          <w:docGrid w:linePitch="312" w:charSpace="0"/>
        </w:sectPr>
      </w:pPr>
    </w:p>
    <w:p>
      <w:pPr>
        <w:spacing w:before="59"/>
        <w:ind w:left="505"/>
        <w:rPr>
          <w:rFonts w:ascii="Calibri" w:hAnsi="Calibri"/>
          <w:sz w:val="21"/>
        </w:rPr>
      </w:pPr>
      <w:r>
        <mc:AlternateContent>
          <mc:Choice Requires="wps">
            <w:drawing>
              <wp:anchor distT="0" distB="0" distL="114300" distR="114300" simplePos="0" relativeHeight="76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222250</wp:posOffset>
                </wp:positionV>
                <wp:extent cx="2104390" cy="16510"/>
                <wp:effectExtent l="0" t="0" r="0" b="0"/>
                <wp:wrapNone/>
                <wp:docPr id="11" name="Rectangle 1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04390" cy="16510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12" o:spid="_x0000_s12" fillcolor="#4850BB" stroked="f" strokeweight="1.0pt" style="position:absolute;&#10;margin-left:38.3pt;&#10;margin-top:17.5pt;&#10;width:165.70001pt;&#10;height:1.3000004pt;&#10;z-index:76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  <w:sz w:val="21"/>
        </w:rPr>
        <w:t>01</w:t>
      </w:r>
    </w:p>
    <w:p>
      <w:pPr>
        <w:pStyle w:val="2"/>
      </w:pPr>
      <w:r>
        <w:rPr>
          <w:color w:val="272424"/>
          <w:spacing w:val="-2"/>
        </w:rPr>
        <w:t>Abstract</w:t>
      </w:r>
    </w:p>
    <w:p>
      <w:pPr>
        <w:spacing w:before="190" w:line="293" w:lineRule="auto"/>
        <w:ind w:left="505"/>
        <w:rPr>
          <w:sz w:val="21"/>
        </w:rPr>
      </w:pPr>
      <w:r>
        <w:rPr>
          <w:color w:val="272424"/>
          <w:w w:val="110"/>
          <w:sz w:val="21"/>
        </w:rPr>
        <w:t>Executive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summary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of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the </w:t>
      </w:r>
      <w:r>
        <w:rPr>
          <w:color w:val="272424"/>
          <w:spacing w:val="-2"/>
          <w:w w:val="110"/>
          <w:sz w:val="21"/>
        </w:rPr>
        <w:t>project</w:t>
      </w:r>
    </w:p>
    <w:p>
      <w:pPr>
        <w:spacing w:before="59"/>
        <w:ind w:lef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02</w:t>
      </w:r>
    </w:p>
    <w:p>
      <w:pPr>
        <w:pStyle w:val="2"/>
        <w:spacing w:line="252" w:lineRule="auto"/>
      </w:pPr>
      <w:r>
        <mc:AlternateContent>
          <mc:Choice Requires="wps">
            <w:drawing>
              <wp:anchor distT="0" distB="0" distL="114300" distR="114300" simplePos="0" relativeHeight="77" behindDoc="0" locked="0" layoutInCell="1" hidden="0" allowOverlap="1">
                <wp:simplePos x="0" y="0"/>
                <wp:positionH relativeFrom="page">
                  <wp:posOffset>2729230</wp:posOffset>
                </wp:positionH>
                <wp:positionV relativeFrom="paragraph">
                  <wp:posOffset>22224</wp:posOffset>
                </wp:positionV>
                <wp:extent cx="2103120" cy="16510"/>
                <wp:effectExtent l="0" t="0" r="0" b="0"/>
                <wp:wrapNone/>
                <wp:docPr id="13" name="Rectangle 1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03120" cy="16510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14" o:spid="_x0000_s14" fillcolor="#4850BB" stroked="f" strokeweight="1.0pt" style="position:absolute;&#10;margin-left:214.9pt;&#10;margin-top:1.7499999pt;&#10;width:165.6pt;&#10;height:1.3000001pt;&#10;z-index:77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color w:val="272424"/>
          <w:w w:val="95"/>
        </w:rPr>
        <w:t>Problem</w:t>
      </w:r>
      <w:r>
        <w:rPr>
          <w:color w:val="272424"/>
          <w:spacing w:val="-9"/>
          <w:w w:val="95"/>
        </w:rPr>
        <w:t xml:space="preserve"> </w:t>
      </w:r>
      <w:r>
        <w:rPr>
          <w:color w:val="272424"/>
          <w:w w:val="95"/>
        </w:rPr>
        <w:t>Statement</w:t>
      </w:r>
      <w:r>
        <w:rPr>
          <w:color w:val="272424"/>
          <w:spacing w:val="-6"/>
          <w:w w:val="95"/>
        </w:rPr>
        <w:t xml:space="preserve"> </w:t>
      </w:r>
      <w:r>
        <w:rPr>
          <w:color w:val="272424"/>
          <w:w w:val="95"/>
        </w:rPr>
        <w:t xml:space="preserve">&amp; </w:t>
      </w:r>
      <w:r>
        <w:rPr>
          <w:color w:val="272424"/>
          <w:spacing w:val="-2"/>
        </w:rPr>
        <w:t>Objectives</w:t>
      </w:r>
    </w:p>
    <w:p>
      <w:pPr>
        <w:spacing w:before="173" w:line="293" w:lineRule="auto"/>
        <w:ind w:left="505"/>
        <w:rPr>
          <w:sz w:val="21"/>
        </w:rPr>
      </w:pPr>
      <w:r>
        <w:rPr>
          <w:color w:val="272424"/>
          <w:w w:val="110"/>
          <w:sz w:val="21"/>
        </w:rPr>
        <w:t>Business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needs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project </w:t>
      </w:r>
      <w:r>
        <w:rPr>
          <w:color w:val="272424"/>
          <w:spacing w:val="-4"/>
          <w:w w:val="110"/>
          <w:sz w:val="21"/>
        </w:rPr>
        <w:t>goals</w:t>
      </w:r>
    </w:p>
    <w:p>
      <w:pPr>
        <w:spacing w:before="59"/>
        <w:ind w:lef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03</w:t>
      </w:r>
    </w:p>
    <w:p>
      <w:pPr>
        <w:pStyle w:val="15"/>
        <w:spacing w:before="10"/>
        <w:rPr>
          <w:rFonts w:ascii="Calibri" w:hAnsi="Calibri"/>
          <w:sz w:val="2"/>
        </w:rPr>
      </w:pPr>
    </w:p>
    <w:p>
      <w:pPr>
        <w:pStyle w:val="15"/>
        <w:spacing w:line="26" w:lineRule="exact"/>
        <w:ind w:left="502"/>
        <w:rPr>
          <w:rFonts w:ascii="Calibri" w:hAnsi="Calibri"/>
          <w:sz w:val="2"/>
        </w:rPr>
      </w:pPr>
      <w:r>
        <w:rPr>
          <w:rFonts w:ascii="Calibri" w:hAnsi="Calibri"/>
          <w:sz w:val="2"/>
        </w:rPr>
        <mc:AlternateContent>
          <mc:Choice Requires="wps">
            <w:drawing>
              <wp:inline distT="0" distB="0" distL="114298" distR="114298">
                <wp:extent cx="2105025" cy="17145"/>
                <wp:effectExtent l="0" t="0" r="0" b="0"/>
                <wp:docPr id="15" name="Combination 1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6" name="Combination 16"/>
                      <wpg:cNvGrpSpPr/>
                      <wpg:grpSpPr>
                        <a:xfrm rot="0">
                          <a:off x="0" y="0"/>
                          <a:ext cx="2105025" cy="17145"/>
                          <a:chOff x="0" y="0"/>
                          <a:chExt cx="2105025" cy="1714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7" name="Rectangle 17"/>
                        <wps:cNvSpPr/>
                        <wps:spPr>
                          <a:xfrm rot="0">
                            <a:off x="0" y="0"/>
                            <a:ext cx="2105025" cy="17145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18" o:spid="_x0000_s18" coordorigin="7838,2194" coordsize="3315,27" style="width:165.75pt;&#10;height:1.35pt;">
                <v:rect type="#_x0000_t1" id="Rectangle 19" o:spid="_x0000_s19" style="position:absolute;&#10;left:7838;&#10;top:2194;&#10;width:3314;&#10;height:27;" fillcolor="#4850BB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18"/>
      </w:pPr>
      <w:r>
        <w:rPr>
          <w:color w:val="272424"/>
          <w:w w:val="90"/>
        </w:rPr>
        <w:t>Ideation</w:t>
      </w:r>
      <w:r>
        <w:rPr>
          <w:color w:val="272424"/>
          <w:spacing w:val="-4"/>
          <w:w w:val="90"/>
        </w:rPr>
        <w:t xml:space="preserve"> </w:t>
      </w:r>
      <w:r>
        <w:rPr>
          <w:color w:val="272424"/>
          <w:w w:val="90"/>
        </w:rPr>
        <w:t>&amp;</w:t>
      </w:r>
      <w:r>
        <w:rPr>
          <w:color w:val="272424"/>
          <w:spacing w:val="-2"/>
        </w:rPr>
        <w:t xml:space="preserve"> </w:t>
      </w:r>
      <w:r>
        <w:rPr>
          <w:color w:val="272424"/>
          <w:spacing w:val="-2"/>
          <w:w w:val="90"/>
        </w:rPr>
        <w:t>Prioritization</w:t>
      </w:r>
    </w:p>
    <w:p>
      <w:pPr>
        <w:spacing w:before="191" w:line="293" w:lineRule="auto"/>
        <w:ind w:left="505" w:right="480"/>
        <w:rPr>
          <w:sz w:val="21"/>
        </w:rPr>
      </w:pPr>
      <w:r>
        <w:rPr>
          <w:color w:val="272424"/>
          <w:w w:val="104"/>
          <w:sz w:val="21"/>
        </w:rPr>
        <w:t xml:space="preserve">Feature planning and scope </w:t>
      </w:r>
      <w:r>
        <w:rPr>
          <w:color w:val="272424"/>
          <w:spacing w:val="-2"/>
          <w:w w:val="110"/>
          <w:sz w:val="21"/>
        </w:rPr>
        <w:t>decisions</w:t>
      </w:r>
    </w:p>
    <w:p>
      <w:pPr>
        <w:spacing w:line="293" w:lineRule="auto"/>
        <w:rPr>
          <w:sz w:val="21"/>
        </w:rPr>
        <w:sectPr>
          <w:type w:val="continuous"/>
          <w:pgSz w:w="11920" w:h="16840"/>
          <w:pgMar w:top="500" w:right="260" w:bottom="280" w:left="260" w:header="0" w:footer="873" w:gutter="0"/>
          <w:cols w:num="3" w:space="405" w:equalWidth="0">
            <w:col w:w="3128" w:space="405"/>
            <w:col w:w="3343" w:space="190"/>
            <w:col w:w="4334"/>
          </w:cols>
          <w:docGrid w:linePitch="312" w:charSpace="0"/>
        </w:sectPr>
      </w:pPr>
    </w:p>
    <w:p>
      <w:pPr>
        <w:pStyle w:val="15"/>
        <w:spacing w:before="8"/>
        <w:rPr>
          <w:sz w:val="27"/>
        </w:rPr>
      </w:pPr>
    </w:p>
    <w:p>
      <w:pPr>
        <w:rPr>
          <w:sz w:val="27"/>
        </w:rPr>
        <w:sectPr>
          <w:type w:val="continuous"/>
          <w:pgSz w:w="11920" w:h="16840"/>
          <w:pgMar w:top="500" w:right="260" w:bottom="280" w:left="260" w:header="0" w:footer="873" w:gutter="0"/>
          <w:docGrid w:linePitch="312" w:charSpace="0"/>
        </w:sectPr>
      </w:pPr>
    </w:p>
    <w:p>
      <w:pPr>
        <w:spacing w:before="59"/>
        <w:ind w:left="505"/>
        <w:rPr>
          <w:rFonts w:ascii="Calibri" w:hAnsi="Calibri"/>
          <w:sz w:val="21"/>
        </w:rPr>
      </w:pPr>
      <w:r>
        <mc:AlternateContent>
          <mc:Choice Requires="wps">
            <w:drawing>
              <wp:anchor distT="0" distB="0" distL="114300" distR="114300" simplePos="0" relativeHeight="78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223519</wp:posOffset>
                </wp:positionV>
                <wp:extent cx="2104390" cy="15240"/>
                <wp:effectExtent l="0" t="0" r="0" b="0"/>
                <wp:wrapNone/>
                <wp:docPr id="20" name="Rectangle 2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04390" cy="15240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21" o:spid="_x0000_s21" fillcolor="#4850BB" stroked="f" strokeweight="1.0pt" style="position:absolute;&#10;margin-left:38.3pt;&#10;margin-top:17.6pt;&#10;width:165.70001pt;&#10;height:1.2000006pt;&#10;z-index:78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  <w:sz w:val="21"/>
        </w:rPr>
        <w:t>04</w:t>
      </w:r>
    </w:p>
    <w:p>
      <w:pPr>
        <w:pStyle w:val="2"/>
      </w:pPr>
      <w:r>
        <w:rPr>
          <w:color w:val="272424"/>
        </w:rPr>
        <w:t>Technology</w:t>
      </w:r>
      <w:r>
        <w:rPr>
          <w:color w:val="272424"/>
          <w:spacing w:val="-19"/>
        </w:rPr>
        <w:t xml:space="preserve"> </w:t>
      </w:r>
      <w:r>
        <w:rPr>
          <w:color w:val="272424"/>
          <w:spacing w:val="-2"/>
        </w:rPr>
        <w:t>Stack</w:t>
      </w:r>
    </w:p>
    <w:p>
      <w:pPr>
        <w:spacing w:before="191"/>
        <w:ind w:left="505"/>
        <w:rPr>
          <w:sz w:val="21"/>
        </w:rPr>
      </w:pPr>
      <w:r>
        <w:rPr>
          <w:color w:val="272424"/>
          <w:w w:val="104"/>
          <w:sz w:val="21"/>
        </w:rPr>
        <w:t>Tools</w:t>
      </w:r>
      <w:r>
        <w:rPr>
          <w:color w:val="272424"/>
          <w:spacing w:val="15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and</w:t>
      </w:r>
      <w:r>
        <w:rPr>
          <w:color w:val="272424"/>
          <w:spacing w:val="16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frameworks</w:t>
      </w:r>
      <w:r>
        <w:rPr>
          <w:color w:val="272424"/>
          <w:spacing w:val="15"/>
          <w:w w:val="104"/>
          <w:sz w:val="21"/>
        </w:rPr>
        <w:t xml:space="preserve"> </w:t>
      </w:r>
      <w:r>
        <w:rPr>
          <w:color w:val="272424"/>
          <w:spacing w:val="-4"/>
          <w:w w:val="104"/>
          <w:sz w:val="21"/>
        </w:rPr>
        <w:t>used</w:t>
      </w:r>
    </w:p>
    <w:p>
      <w:pPr>
        <w:spacing w:before="59"/>
        <w:ind w:lef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05</w:t>
      </w:r>
    </w:p>
    <w:p>
      <w:pPr>
        <w:pStyle w:val="2"/>
      </w:pPr>
      <w:r>
        <mc:AlternateContent>
          <mc:Choice Requires="wps">
            <w:drawing>
              <wp:anchor distT="0" distB="0" distL="114300" distR="114300" simplePos="0" relativeHeight="79" behindDoc="0" locked="0" layoutInCell="1" hidden="0" allowOverlap="1">
                <wp:simplePos x="0" y="0"/>
                <wp:positionH relativeFrom="page">
                  <wp:posOffset>2729230</wp:posOffset>
                </wp:positionH>
                <wp:positionV relativeFrom="paragraph">
                  <wp:posOffset>22860</wp:posOffset>
                </wp:positionV>
                <wp:extent cx="2103120" cy="15240"/>
                <wp:effectExtent l="0" t="0" r="0" b="0"/>
                <wp:wrapNone/>
                <wp:docPr id="22" name="Rectangle 2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03120" cy="15240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23" o:spid="_x0000_s23" fillcolor="#4850BB" stroked="f" strokeweight="1.0pt" style="position:absolute;&#10;margin-left:214.9pt;&#10;margin-top:1.8000001pt;&#10;width:165.6pt;&#10;height:1.2pt;&#10;z-index:79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color w:val="272424"/>
        </w:rPr>
        <w:t>System</w:t>
      </w:r>
      <w:r>
        <w:rPr>
          <w:color w:val="272424"/>
          <w:spacing w:val="-15"/>
        </w:rPr>
        <w:t xml:space="preserve"> </w:t>
      </w:r>
      <w:r>
        <w:rPr>
          <w:color w:val="272424"/>
          <w:spacing w:val="-2"/>
        </w:rPr>
        <w:t>Architecture</w:t>
      </w:r>
    </w:p>
    <w:p>
      <w:pPr>
        <w:spacing w:before="191" w:line="293" w:lineRule="auto"/>
        <w:ind w:left="505"/>
        <w:rPr>
          <w:sz w:val="21"/>
        </w:rPr>
      </w:pPr>
      <w:r>
        <w:rPr>
          <w:color w:val="272424"/>
          <w:w w:val="104"/>
          <w:sz w:val="21"/>
        </w:rPr>
        <w:t xml:space="preserve">Component overview and data </w:t>
      </w:r>
      <w:r>
        <w:rPr>
          <w:color w:val="272424"/>
          <w:spacing w:val="-4"/>
          <w:w w:val="110"/>
          <w:sz w:val="21"/>
        </w:rPr>
        <w:t>flow</w:t>
      </w:r>
    </w:p>
    <w:p>
      <w:pPr>
        <w:spacing w:before="59"/>
        <w:ind w:left="43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06</w:t>
      </w:r>
    </w:p>
    <w:p>
      <w:pPr>
        <w:pStyle w:val="15"/>
        <w:rPr>
          <w:rFonts w:ascii="Calibri" w:hAnsi="Calibri"/>
          <w:sz w:val="3"/>
        </w:rPr>
      </w:pPr>
    </w:p>
    <w:p>
      <w:pPr>
        <w:pStyle w:val="15"/>
        <w:spacing w:line="24" w:lineRule="exact"/>
        <w:ind w:left="433"/>
        <w:rPr>
          <w:rFonts w:ascii="Calibri" w:hAnsi="Calibri"/>
          <w:sz w:val="2"/>
        </w:rPr>
      </w:pPr>
      <w:r>
        <w:rPr>
          <w:rFonts w:ascii="Calibri" w:hAnsi="Calibri"/>
          <w:sz w:val="2"/>
        </w:rPr>
        <mc:AlternateContent>
          <mc:Choice Requires="wps">
            <w:drawing>
              <wp:inline distT="0" distB="0" distL="114298" distR="114298">
                <wp:extent cx="2105025" cy="15240"/>
                <wp:effectExtent l="0" t="0" r="0" b="0"/>
                <wp:docPr id="24" name="Combination 2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5" name="Combination 25"/>
                      <wpg:cNvGrpSpPr/>
                      <wpg:grpSpPr>
                        <a:xfrm rot="0">
                          <a:off x="0" y="0"/>
                          <a:ext cx="2105025" cy="15240"/>
                          <a:chOff x="0" y="0"/>
                          <a:chExt cx="2105025" cy="152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6" name="Rectangle 26"/>
                        <wps:cNvSpPr/>
                        <wps:spPr>
                          <a:xfrm rot="0">
                            <a:off x="0" y="0"/>
                            <a:ext cx="2105025" cy="15240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27" o:spid="_x0000_s27" coordorigin="7837,4719" coordsize="3315,24" style="width:165.75pt;&#10;height:1.2pt;">
                <v:rect type="#_x0000_t1" id="Rectangle 28" o:spid="_x0000_s28" style="position:absolute;&#10;left:7837;&#10;top:4719;&#10;width:3314;&#10;height:24;" fillcolor="#4850BB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19"/>
        <w:ind w:left="435"/>
      </w:pPr>
      <w:r>
        <w:rPr>
          <w:color w:val="272424"/>
          <w:w w:val="95"/>
        </w:rPr>
        <w:t>Data</w:t>
      </w:r>
      <w:r>
        <w:rPr>
          <w:color w:val="272424"/>
          <w:spacing w:val="-8"/>
          <w:w w:val="95"/>
        </w:rPr>
        <w:t xml:space="preserve"> </w:t>
      </w:r>
      <w:r>
        <w:rPr>
          <w:color w:val="272424"/>
          <w:w w:val="95"/>
        </w:rPr>
        <w:t>Model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4"/>
          <w:w w:val="95"/>
        </w:rPr>
        <w:t xml:space="preserve"> </w:t>
      </w:r>
      <w:r>
        <w:rPr>
          <w:color w:val="272424"/>
          <w:spacing w:val="-5"/>
          <w:w w:val="95"/>
        </w:rPr>
        <w:t>ER</w:t>
      </w:r>
    </w:p>
    <w:p>
      <w:pPr>
        <w:spacing w:before="15"/>
        <w:ind w:left="435"/>
        <w:rPr>
          <w:rFonts w:ascii="Tahoma" w:hAnsi="Tahoma"/>
          <w:b/>
          <w:sz w:val="27"/>
        </w:rPr>
      </w:pPr>
      <w:r>
        <w:rPr>
          <w:rFonts w:ascii="Tahoma" w:hAnsi="Tahoma"/>
          <w:b/>
          <w:color w:val="272424"/>
          <w:spacing w:val="-2"/>
          <w:sz w:val="27"/>
        </w:rPr>
        <w:t>Diagram</w:t>
      </w:r>
    </w:p>
    <w:p>
      <w:pPr>
        <w:spacing w:before="190"/>
        <w:ind w:left="435"/>
        <w:rPr>
          <w:sz w:val="21"/>
        </w:rPr>
      </w:pPr>
      <w:r>
        <w:rPr>
          <w:color w:val="272424"/>
          <w:w w:val="110"/>
          <w:sz w:val="21"/>
        </w:rPr>
        <w:t>Database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schema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design</w:t>
      </w:r>
    </w:p>
    <w:p>
      <w:pPr>
        <w:rPr>
          <w:sz w:val="21"/>
        </w:rPr>
        <w:sectPr>
          <w:type w:val="continuous"/>
          <w:pgSz w:w="11920" w:h="16840"/>
          <w:pgMar w:top="500" w:right="260" w:bottom="280" w:left="260" w:header="0" w:footer="873" w:gutter="0"/>
          <w:cols w:num="3" w:space="235" w:equalWidth="0">
            <w:col w:w="3298" w:space="235"/>
            <w:col w:w="3563" w:space="39"/>
            <w:col w:w="4265"/>
          </w:cols>
          <w:docGrid w:linePitch="312" w:charSpace="0"/>
        </w:sectPr>
      </w:pPr>
    </w:p>
    <w:p>
      <w:pPr>
        <w:pStyle w:val="15"/>
        <w:spacing w:before="8"/>
        <w:rPr>
          <w:sz w:val="27"/>
        </w:rPr>
      </w:pPr>
    </w:p>
    <w:p>
      <w:pPr>
        <w:rPr>
          <w:sz w:val="27"/>
        </w:rPr>
        <w:sectPr>
          <w:type w:val="continuous"/>
          <w:pgSz w:w="11920" w:h="16840"/>
          <w:pgMar w:top="500" w:right="260" w:bottom="280" w:left="260" w:header="0" w:footer="873" w:gutter="0"/>
          <w:docGrid w:linePitch="312" w:charSpace="0"/>
        </w:sectPr>
      </w:pPr>
    </w:p>
    <w:p>
      <w:pPr>
        <w:spacing w:before="59"/>
        <w:ind w:left="505"/>
        <w:rPr>
          <w:rFonts w:ascii="Calibri" w:hAnsi="Calibri"/>
          <w:sz w:val="21"/>
        </w:rPr>
      </w:pPr>
      <w:r>
        <mc:AlternateContent>
          <mc:Choice Requires="wps">
            <w:drawing>
              <wp:anchor distT="0" distB="0" distL="114300" distR="114300" simplePos="0" relativeHeight="80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222885</wp:posOffset>
                </wp:positionV>
                <wp:extent cx="2104390" cy="15240"/>
                <wp:effectExtent l="0" t="0" r="0" b="0"/>
                <wp:wrapNone/>
                <wp:docPr id="29" name="Rectangle 2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04390" cy="15240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30" o:spid="_x0000_s30" fillcolor="#4850BB" stroked="f" strokeweight="1.0pt" style="position:absolute;&#10;margin-left:38.3pt;&#10;margin-top:17.55pt;&#10;width:165.70001pt;&#10;height:1.2000006pt;&#10;z-index:80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  <w:sz w:val="21"/>
        </w:rPr>
        <w:t>07</w:t>
      </w:r>
    </w:p>
    <w:p>
      <w:pPr>
        <w:pStyle w:val="2"/>
        <w:spacing w:line="252" w:lineRule="auto"/>
      </w:pPr>
      <w:r>
        <w:rPr>
          <w:color w:val="272424"/>
        </w:rPr>
        <w:t>Security</w:t>
      </w:r>
      <w:r>
        <w:rPr>
          <w:color w:val="272424"/>
          <w:spacing w:val="-6"/>
        </w:rPr>
        <w:t xml:space="preserve"> </w:t>
      </w:r>
      <w:r>
        <w:rPr>
          <w:color w:val="272424"/>
        </w:rPr>
        <w:t xml:space="preserve">&amp; </w:t>
      </w:r>
      <w:r>
        <w:rPr>
          <w:color w:val="272424"/>
          <w:spacing w:val="-2"/>
          <w:w w:val="95"/>
        </w:rPr>
        <w:t>Authentication</w:t>
      </w:r>
    </w:p>
    <w:p>
      <w:pPr>
        <w:spacing w:before="173"/>
        <w:ind w:left="505"/>
        <w:rPr>
          <w:sz w:val="21"/>
        </w:rPr>
      </w:pPr>
      <w:r>
        <w:rPr>
          <w:color w:val="272424"/>
          <w:w w:val="104"/>
          <w:sz w:val="21"/>
        </w:rPr>
        <w:t>JWT</w:t>
      </w:r>
      <w:r>
        <w:rPr>
          <w:color w:val="272424"/>
          <w:spacing w:val="13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implementation</w:t>
      </w:r>
      <w:r>
        <w:rPr>
          <w:color w:val="272424"/>
          <w:spacing w:val="9"/>
          <w:w w:val="104"/>
          <w:sz w:val="21"/>
        </w:rPr>
        <w:t xml:space="preserve"> </w:t>
      </w:r>
      <w:r>
        <w:rPr>
          <w:color w:val="272424"/>
          <w:spacing w:val="-2"/>
          <w:w w:val="104"/>
          <w:sz w:val="21"/>
        </w:rPr>
        <w:t>details</w:t>
      </w:r>
    </w:p>
    <w:p>
      <w:pPr>
        <w:spacing w:before="59"/>
        <w:ind w:lef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08</w:t>
      </w:r>
    </w:p>
    <w:p>
      <w:pPr>
        <w:pStyle w:val="2"/>
      </w:pPr>
      <w:r>
        <mc:AlternateContent>
          <mc:Choice Requires="wps">
            <w:drawing>
              <wp:anchor distT="0" distB="0" distL="114300" distR="114300" simplePos="0" relativeHeight="81" behindDoc="0" locked="0" layoutInCell="1" hidden="0" allowOverlap="1">
                <wp:simplePos x="0" y="0"/>
                <wp:positionH relativeFrom="page">
                  <wp:posOffset>2729230</wp:posOffset>
                </wp:positionH>
                <wp:positionV relativeFrom="paragraph">
                  <wp:posOffset>22860</wp:posOffset>
                </wp:positionV>
                <wp:extent cx="2103120" cy="15240"/>
                <wp:effectExtent l="0" t="0" r="0" b="0"/>
                <wp:wrapNone/>
                <wp:docPr id="31" name="Rectangle 3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03120" cy="15240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32" o:spid="_x0000_s32" fillcolor="#4850BB" stroked="f" strokeweight="1.0pt" style="position:absolute;&#10;margin-left:214.9pt;&#10;margin-top:1.8000001pt;&#10;width:165.6pt;&#10;height:1.2pt;&#10;z-index:81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color w:val="272424"/>
          <w:w w:val="90"/>
        </w:rPr>
        <w:t>API</w:t>
      </w:r>
      <w:r>
        <w:rPr>
          <w:color w:val="272424"/>
          <w:spacing w:val="-5"/>
          <w:w w:val="90"/>
        </w:rPr>
        <w:t xml:space="preserve"> </w:t>
      </w:r>
      <w:r>
        <w:rPr>
          <w:color w:val="272424"/>
          <w:spacing w:val="-2"/>
        </w:rPr>
        <w:t>Design</w:t>
      </w:r>
    </w:p>
    <w:p>
      <w:pPr>
        <w:spacing w:before="190"/>
        <w:ind w:left="505"/>
        <w:rPr>
          <w:sz w:val="21"/>
        </w:rPr>
      </w:pPr>
      <w:r>
        <w:rPr>
          <w:color w:val="272424"/>
          <w:w w:val="104"/>
          <w:sz w:val="21"/>
        </w:rPr>
        <w:t>Endpoints</w:t>
      </w:r>
      <w:r>
        <w:rPr>
          <w:color w:val="272424"/>
          <w:spacing w:val="3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with</w:t>
      </w:r>
      <w:r>
        <w:rPr>
          <w:color w:val="272424"/>
          <w:spacing w:val="12"/>
          <w:w w:val="104"/>
          <w:sz w:val="21"/>
        </w:rPr>
        <w:t xml:space="preserve"> </w:t>
      </w:r>
      <w:r>
        <w:rPr>
          <w:color w:val="272424"/>
          <w:spacing w:val="-2"/>
          <w:w w:val="104"/>
          <w:sz w:val="21"/>
        </w:rPr>
        <w:t>examples</w:t>
      </w:r>
    </w:p>
    <w:p>
      <w:pPr>
        <w:spacing w:before="59"/>
        <w:ind w:lef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09</w:t>
      </w:r>
    </w:p>
    <w:p>
      <w:pPr>
        <w:pStyle w:val="15"/>
        <w:spacing w:before="11"/>
        <w:rPr>
          <w:rFonts w:ascii="Calibri" w:hAnsi="Calibri"/>
          <w:sz w:val="2"/>
        </w:rPr>
      </w:pPr>
    </w:p>
    <w:p>
      <w:pPr>
        <w:pStyle w:val="15"/>
        <w:spacing w:line="24" w:lineRule="exact"/>
        <w:ind w:left="502"/>
        <w:rPr>
          <w:rFonts w:ascii="Calibri" w:hAnsi="Calibri"/>
          <w:sz w:val="2"/>
        </w:rPr>
      </w:pPr>
      <w:r>
        <w:rPr>
          <w:rFonts w:ascii="Calibri" w:hAnsi="Calibri"/>
          <w:sz w:val="2"/>
        </w:rPr>
        <mc:AlternateContent>
          <mc:Choice Requires="wps">
            <w:drawing>
              <wp:inline distT="0" distB="0" distL="114298" distR="114298">
                <wp:extent cx="2105025" cy="15240"/>
                <wp:effectExtent l="0" t="0" r="0" b="0"/>
                <wp:docPr id="33" name="Combination 3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4" name="Combination 34"/>
                      <wpg:cNvGrpSpPr/>
                      <wpg:grpSpPr>
                        <a:xfrm rot="0">
                          <a:off x="0" y="0"/>
                          <a:ext cx="2105025" cy="15240"/>
                          <a:chOff x="0" y="0"/>
                          <a:chExt cx="2105025" cy="152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5" name="Rectangle 35"/>
                        <wps:cNvSpPr/>
                        <wps:spPr>
                          <a:xfrm rot="0">
                            <a:off x="0" y="0"/>
                            <a:ext cx="2105025" cy="15240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36" o:spid="_x0000_s36" coordorigin="7837,6849" coordsize="3315,24" style="width:165.75pt;&#10;height:1.2pt;">
                <v:rect type="#_x0000_t1" id="Rectangle 37" o:spid="_x0000_s37" style="position:absolute;&#10;left:7837;&#10;top:6849;&#10;width:3314;&#10;height:24;" fillcolor="#4850BB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20"/>
      </w:pPr>
      <w:r>
        <w:rPr>
          <w:color w:val="272424"/>
          <w:spacing w:val="-2"/>
        </w:rPr>
        <w:t>Implementation</w:t>
      </w:r>
    </w:p>
    <w:p>
      <w:pPr>
        <w:spacing w:before="190" w:line="293" w:lineRule="auto"/>
        <w:ind w:left="505" w:right="451"/>
        <w:rPr>
          <w:sz w:val="21"/>
        </w:rPr>
      </w:pPr>
      <w:r>
        <w:rPr>
          <w:color w:val="272424"/>
          <w:w w:val="110"/>
          <w:sz w:val="21"/>
        </w:rPr>
        <w:t>Code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structure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and </w:t>
      </w:r>
      <w:r>
        <w:rPr>
          <w:color w:val="272424"/>
          <w:spacing w:val="-2"/>
          <w:w w:val="110"/>
          <w:sz w:val="21"/>
        </w:rPr>
        <w:t>responsibilities</w:t>
      </w:r>
    </w:p>
    <w:p>
      <w:pPr>
        <w:spacing w:line="293" w:lineRule="auto"/>
        <w:rPr>
          <w:sz w:val="21"/>
        </w:rPr>
        <w:sectPr>
          <w:type w:val="continuous"/>
          <w:pgSz w:w="11920" w:h="16840"/>
          <w:pgMar w:top="500" w:right="260" w:bottom="280" w:left="260" w:header="0" w:footer="873" w:gutter="0"/>
          <w:cols w:num="3" w:space="227" w:equalWidth="0">
            <w:col w:w="3306" w:space="227"/>
            <w:col w:w="3028" w:space="505"/>
            <w:col w:w="4334"/>
          </w:cols>
          <w:docGrid w:linePitch="312" w:charSpace="0"/>
        </w:sectPr>
      </w:pPr>
    </w:p>
    <w:p>
      <w:pPr>
        <w:pStyle w:val="15"/>
        <w:spacing w:before="9"/>
        <w:rPr>
          <w:sz w:val="27"/>
        </w:rPr>
      </w:pPr>
    </w:p>
    <w:p>
      <w:pPr>
        <w:rPr>
          <w:sz w:val="27"/>
        </w:rPr>
        <w:sectPr>
          <w:type w:val="continuous"/>
          <w:pgSz w:w="11920" w:h="16840"/>
          <w:pgMar w:top="500" w:right="260" w:bottom="280" w:left="260" w:header="0" w:footer="873" w:gutter="0"/>
          <w:docGrid w:linePitch="312" w:charSpace="0"/>
        </w:sectPr>
      </w:pPr>
    </w:p>
    <w:p>
      <w:pPr>
        <w:spacing w:before="59"/>
        <w:ind w:left="505"/>
        <w:rPr>
          <w:rFonts w:ascii="Calibri" w:hAnsi="Calibri"/>
          <w:sz w:val="21"/>
        </w:rPr>
      </w:pPr>
      <w:r>
        <mc:AlternateContent>
          <mc:Choice Requires="wps">
            <w:drawing>
              <wp:anchor distT="0" distB="0" distL="114300" distR="114300" simplePos="0" relativeHeight="82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222885</wp:posOffset>
                </wp:positionV>
                <wp:extent cx="2104390" cy="15240"/>
                <wp:effectExtent l="0" t="0" r="0" b="0"/>
                <wp:wrapNone/>
                <wp:docPr id="38" name="Rectangle 3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04390" cy="15240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39" o:spid="_x0000_s39" fillcolor="#4850BB" stroked="f" strokeweight="1.0pt" style="position:absolute;&#10;margin-left:38.3pt;&#10;margin-top:17.55pt;&#10;width:165.70001pt;&#10;height:1.2000006pt;&#10;z-index:82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  <w:sz w:val="21"/>
        </w:rPr>
        <w:t>10</w:t>
      </w:r>
    </w:p>
    <w:p>
      <w:pPr>
        <w:pStyle w:val="2"/>
        <w:spacing w:before="178" w:line="252" w:lineRule="auto"/>
      </w:pPr>
      <w:r>
        <w:rPr>
          <w:color w:val="272424"/>
          <w:w w:val="95"/>
        </w:rPr>
        <w:t>Validation</w:t>
      </w:r>
      <w:r>
        <w:rPr>
          <w:color w:val="272424"/>
          <w:spacing w:val="-19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6"/>
          <w:w w:val="95"/>
        </w:rPr>
        <w:t xml:space="preserve"> </w:t>
      </w:r>
      <w:r>
        <w:rPr>
          <w:color w:val="272424"/>
          <w:w w:val="95"/>
        </w:rPr>
        <w:t xml:space="preserve">Error </w:t>
      </w:r>
      <w:r>
        <w:rPr>
          <w:color w:val="272424"/>
          <w:spacing w:val="-2"/>
        </w:rPr>
        <w:t>Handling</w:t>
      </w:r>
    </w:p>
    <w:p>
      <w:pPr>
        <w:spacing w:before="173"/>
        <w:ind w:left="505"/>
        <w:rPr>
          <w:sz w:val="21"/>
        </w:rPr>
      </w:pPr>
      <w:r>
        <w:rPr>
          <w:color w:val="272424"/>
          <w:w w:val="104"/>
          <w:sz w:val="21"/>
        </w:rPr>
        <w:t>Robust</w:t>
      </w:r>
      <w:r>
        <w:rPr>
          <w:color w:val="272424"/>
          <w:spacing w:val="6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error</w:t>
      </w:r>
      <w:r>
        <w:rPr>
          <w:color w:val="272424"/>
          <w:spacing w:val="2"/>
          <w:w w:val="104"/>
          <w:sz w:val="21"/>
        </w:rPr>
        <w:t xml:space="preserve"> </w:t>
      </w:r>
      <w:r>
        <w:rPr>
          <w:color w:val="272424"/>
          <w:spacing w:val="-2"/>
          <w:w w:val="104"/>
          <w:sz w:val="21"/>
        </w:rPr>
        <w:t>management</w:t>
      </w:r>
    </w:p>
    <w:p>
      <w:pPr>
        <w:spacing w:before="59"/>
        <w:ind w:lef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11</w:t>
      </w:r>
    </w:p>
    <w:p>
      <w:pPr>
        <w:pStyle w:val="2"/>
        <w:spacing w:before="178" w:line="252" w:lineRule="auto"/>
      </w:pPr>
      <w:r>
        <mc:AlternateContent>
          <mc:Choice Requires="wps">
            <w:drawing>
              <wp:anchor distT="0" distB="0" distL="114300" distR="114300" simplePos="0" relativeHeight="83" behindDoc="0" locked="0" layoutInCell="1" hidden="0" allowOverlap="1">
                <wp:simplePos x="0" y="0"/>
                <wp:positionH relativeFrom="page">
                  <wp:posOffset>2729230</wp:posOffset>
                </wp:positionH>
                <wp:positionV relativeFrom="paragraph">
                  <wp:posOffset>21590</wp:posOffset>
                </wp:positionV>
                <wp:extent cx="2103120" cy="15240"/>
                <wp:effectExtent l="0" t="0" r="0" b="0"/>
                <wp:wrapNone/>
                <wp:docPr id="40" name="Rectangle 4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03120" cy="15240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41" o:spid="_x0000_s41" fillcolor="#4850BB" stroked="f" strokeweight="1.0pt" style="position:absolute;&#10;margin-left:214.9pt;&#10;margin-top:1.7pt;&#10;width:165.6pt;&#10;height:1.2pt;&#10;z-index:83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color w:val="272424"/>
          <w:spacing w:val="-2"/>
          <w:w w:val="95"/>
        </w:rPr>
        <w:t xml:space="preserve">Non-Functional </w:t>
      </w:r>
      <w:r>
        <w:rPr>
          <w:color w:val="272424"/>
          <w:spacing w:val="-2"/>
        </w:rPr>
        <w:t>Requirements</w:t>
      </w:r>
    </w:p>
    <w:p>
      <w:pPr>
        <w:spacing w:before="173"/>
        <w:ind w:left="505"/>
        <w:rPr>
          <w:sz w:val="21"/>
        </w:rPr>
      </w:pPr>
      <w:r>
        <w:rPr>
          <w:color w:val="272424"/>
          <w:w w:val="104"/>
          <w:sz w:val="21"/>
        </w:rPr>
        <w:t>Performance</w:t>
      </w:r>
      <w:r>
        <w:rPr>
          <w:color w:val="272424"/>
          <w:spacing w:val="10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and</w:t>
      </w:r>
      <w:r>
        <w:rPr>
          <w:color w:val="272424"/>
          <w:spacing w:val="13"/>
          <w:w w:val="104"/>
          <w:sz w:val="21"/>
        </w:rPr>
        <w:t xml:space="preserve"> </w:t>
      </w:r>
      <w:r>
        <w:rPr>
          <w:color w:val="272424"/>
          <w:spacing w:val="-2"/>
          <w:w w:val="104"/>
          <w:sz w:val="21"/>
        </w:rPr>
        <w:t>security</w:t>
      </w:r>
    </w:p>
    <w:p>
      <w:pPr>
        <w:spacing w:before="62"/>
        <w:ind w:left="505"/>
        <w:rPr>
          <w:sz w:val="21"/>
        </w:rPr>
      </w:pPr>
      <w:r>
        <w:rPr>
          <w:color w:val="272424"/>
          <w:spacing w:val="-2"/>
          <w:w w:val="110"/>
          <w:sz w:val="21"/>
        </w:rPr>
        <w:t>standards</w:t>
      </w:r>
    </w:p>
    <w:p>
      <w:pPr>
        <w:spacing w:before="59"/>
        <w:ind w:lef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12</w:t>
      </w:r>
    </w:p>
    <w:p>
      <w:pPr>
        <w:pStyle w:val="15"/>
        <w:spacing w:before="10"/>
        <w:rPr>
          <w:rFonts w:ascii="Calibri" w:hAnsi="Calibri"/>
          <w:sz w:val="2"/>
        </w:rPr>
      </w:pPr>
    </w:p>
    <w:p>
      <w:pPr>
        <w:pStyle w:val="15"/>
        <w:spacing w:line="24" w:lineRule="exact"/>
        <w:ind w:left="502"/>
        <w:rPr>
          <w:rFonts w:ascii="Calibri" w:hAnsi="Calibri"/>
          <w:sz w:val="2"/>
        </w:rPr>
      </w:pPr>
      <w:r>
        <w:rPr>
          <w:rFonts w:ascii="Calibri" w:hAnsi="Calibri"/>
          <w:sz w:val="2"/>
        </w:rPr>
        <mc:AlternateContent>
          <mc:Choice Requires="wps">
            <w:drawing>
              <wp:inline distT="0" distB="0" distL="114298" distR="114298">
                <wp:extent cx="2105025" cy="15240"/>
                <wp:effectExtent l="0" t="0" r="0" b="0"/>
                <wp:docPr id="42" name="Combination 4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3" name="Combination 43"/>
                      <wpg:cNvGrpSpPr/>
                      <wpg:grpSpPr>
                        <a:xfrm rot="0">
                          <a:off x="0" y="0"/>
                          <a:ext cx="2105025" cy="15240"/>
                          <a:chOff x="0" y="0"/>
                          <a:chExt cx="2105025" cy="152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44" name="Rectangle 44"/>
                        <wps:cNvSpPr/>
                        <wps:spPr>
                          <a:xfrm rot="0">
                            <a:off x="0" y="0"/>
                            <a:ext cx="2105025" cy="15240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45" o:spid="_x0000_s45" coordorigin="7837,8956" coordsize="3315,24" style="width:165.75pt;&#10;height:1.2pt;">
                <v:rect type="#_x0000_t1" id="Rectangle 46" o:spid="_x0000_s46" style="position:absolute;&#10;left:7837;&#10;top:8956;&#10;width:3314;&#10;height:24;" fillcolor="#4850BB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20"/>
      </w:pPr>
      <w:r>
        <w:rPr>
          <w:color w:val="272424"/>
          <w:w w:val="95"/>
        </w:rPr>
        <w:t>Setup</w:t>
      </w:r>
      <w:r>
        <w:rPr>
          <w:color w:val="272424"/>
          <w:spacing w:val="-15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11"/>
          <w:w w:val="95"/>
        </w:rPr>
        <w:t xml:space="preserve"> </w:t>
      </w:r>
      <w:r>
        <w:rPr>
          <w:color w:val="272424"/>
          <w:w w:val="95"/>
        </w:rPr>
        <w:t>Run</w:t>
      </w:r>
      <w:r>
        <w:rPr>
          <w:color w:val="272424"/>
          <w:spacing w:val="-12"/>
          <w:w w:val="95"/>
        </w:rPr>
        <w:t xml:space="preserve"> </w:t>
      </w:r>
      <w:r>
        <w:rPr>
          <w:color w:val="272424"/>
          <w:spacing w:val="-2"/>
          <w:w w:val="95"/>
        </w:rPr>
        <w:t>Guide</w:t>
      </w:r>
    </w:p>
    <w:p>
      <w:pPr>
        <w:spacing w:before="190"/>
        <w:ind w:left="505"/>
        <w:rPr>
          <w:sz w:val="21"/>
        </w:rPr>
      </w:pPr>
      <w:r>
        <w:rPr>
          <w:color w:val="272424"/>
          <w:w w:val="104"/>
          <w:sz w:val="21"/>
        </w:rPr>
        <w:t xml:space="preserve">Installation </w:t>
      </w:r>
      <w:r>
        <w:rPr>
          <w:color w:val="272424"/>
          <w:spacing w:val="-2"/>
          <w:w w:val="104"/>
          <w:sz w:val="21"/>
        </w:rPr>
        <w:t>instructions</w:t>
      </w:r>
    </w:p>
    <w:p>
      <w:pPr>
        <w:rPr>
          <w:sz w:val="21"/>
        </w:rPr>
        <w:sectPr>
          <w:type w:val="continuous"/>
          <w:pgSz w:w="11920" w:h="16840"/>
          <w:pgMar w:top="500" w:right="260" w:bottom="280" w:left="260" w:header="0" w:footer="873" w:gutter="0"/>
          <w:cols w:num="3" w:space="386" w:equalWidth="0">
            <w:col w:w="3147" w:space="386"/>
            <w:col w:w="3104" w:space="429"/>
            <w:col w:w="4334"/>
          </w:cols>
          <w:docGrid w:linePitch="312" w:charSpace="0"/>
        </w:sectPr>
      </w:pPr>
    </w:p>
    <w:p>
      <w:pPr>
        <w:pStyle w:val="15"/>
      </w:pPr>
    </w:p>
    <w:p>
      <w:pPr>
        <w:sectPr>
          <w:type w:val="continuous"/>
          <w:pgSz w:w="11920" w:h="16840"/>
          <w:pgMar w:top="500" w:right="260" w:bottom="280" w:left="260" w:header="0" w:footer="873" w:gutter="0"/>
          <w:docGrid w:linePitch="312" w:charSpace="0"/>
        </w:sectPr>
      </w:pPr>
    </w:p>
    <w:p>
      <w:pPr>
        <w:pStyle w:val="15"/>
        <w:spacing w:before="9"/>
        <w:rPr>
          <w:sz w:val="16"/>
        </w:rPr>
      </w:pPr>
    </w:p>
    <w:p>
      <w:pPr>
        <w:ind w:left="505"/>
        <w:rPr>
          <w:rFonts w:ascii="Calibri" w:hAnsi="Calibri"/>
          <w:sz w:val="21"/>
        </w:rPr>
      </w:pPr>
      <w:r>
        <mc:AlternateContent>
          <mc:Choice Requires="wps">
            <w:drawing>
              <wp:anchor distT="0" distB="0" distL="114300" distR="114300" simplePos="0" relativeHeight="84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184785</wp:posOffset>
                </wp:positionV>
                <wp:extent cx="2104390" cy="15240"/>
                <wp:effectExtent l="0" t="0" r="0" b="0"/>
                <wp:wrapNone/>
                <wp:docPr id="47" name="Rectangle 4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04390" cy="15240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48" o:spid="_x0000_s48" fillcolor="#4850BB" stroked="f" strokeweight="1.0pt" style="position:absolute;&#10;margin-left:38.3pt;&#10;margin-top:14.55pt;&#10;width:165.70001pt;&#10;height:1.2000006pt;&#10;z-index:84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  <w:sz w:val="21"/>
        </w:rPr>
        <w:t>13</w:t>
      </w:r>
    </w:p>
    <w:p>
      <w:pPr>
        <w:pStyle w:val="2"/>
      </w:pPr>
      <w:r>
        <w:rPr>
          <w:color w:val="272424"/>
          <w:spacing w:val="-2"/>
        </w:rPr>
        <w:t>Testing</w:t>
      </w:r>
    </w:p>
    <w:p>
      <w:pPr>
        <w:spacing w:before="190"/>
        <w:ind w:left="505"/>
        <w:rPr>
          <w:sz w:val="21"/>
        </w:rPr>
      </w:pPr>
      <w:r>
        <w:rPr>
          <w:color w:val="272424"/>
          <w:w w:val="110"/>
          <w:sz w:val="21"/>
        </w:rPr>
        <w:t>Test strategy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tools</w:t>
      </w:r>
    </w:p>
    <w:p>
      <w:pPr>
        <w:spacing w:before="9"/>
        <w:rPr>
          <w:sz w:val="16"/>
        </w:rPr>
      </w:pPr>
      <w:r>
        <w:br w:type="column"/>
      </w:r>
    </w:p>
    <w:p>
      <w:pPr>
        <w:ind w:left="505"/>
        <w:rPr>
          <w:rFonts w:ascii="Calibri" w:hAnsi="Calibri"/>
          <w:sz w:val="21"/>
        </w:rPr>
      </w:pPr>
      <w:r>
        <w:rPr>
          <w:rFonts w:ascii="Calibri" w:hAnsi="Calibri"/>
          <w:color w:val="272424"/>
          <w:spacing w:val="-5"/>
          <w:sz w:val="21"/>
        </w:rPr>
        <w:t>14</w:t>
      </w:r>
    </w:p>
    <w:p>
      <w:pPr>
        <w:pStyle w:val="2"/>
      </w:pPr>
      <w:r>
        <mc:AlternateContent>
          <mc:Choice Requires="wps">
            <w:drawing>
              <wp:anchor distT="0" distB="0" distL="114300" distR="114300" simplePos="0" relativeHeight="85" behindDoc="0" locked="0" layoutInCell="1" hidden="0" allowOverlap="1">
                <wp:simplePos x="0" y="0"/>
                <wp:positionH relativeFrom="page">
                  <wp:posOffset>2729230</wp:posOffset>
                </wp:positionH>
                <wp:positionV relativeFrom="paragraph">
                  <wp:posOffset>21590</wp:posOffset>
                </wp:positionV>
                <wp:extent cx="2103120" cy="15240"/>
                <wp:effectExtent l="0" t="0" r="0" b="0"/>
                <wp:wrapNone/>
                <wp:docPr id="49" name="Rectangle 4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03120" cy="15240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50" o:spid="_x0000_s50" fillcolor="#4850BB" stroked="f" strokeweight="1.0pt" style="position:absolute;&#10;margin-left:214.9pt;&#10;margin-top:1.7pt;&#10;width:165.6pt;&#10;height:1.2pt;&#10;z-index:85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color w:val="272424"/>
          <w:spacing w:val="-2"/>
        </w:rPr>
        <w:t>Results</w:t>
      </w:r>
    </w:p>
    <w:p>
      <w:pPr>
        <w:spacing w:before="190"/>
        <w:ind w:left="505"/>
        <w:rPr>
          <w:sz w:val="21"/>
        </w:rPr>
      </w:pPr>
      <w:r>
        <w:rPr>
          <w:color w:val="272424"/>
          <w:w w:val="110"/>
          <w:sz w:val="21"/>
        </w:rPr>
        <w:t>Success</w:t>
      </w:r>
      <w:r>
        <w:rPr>
          <w:color w:val="272424"/>
          <w:spacing w:val="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metrics</w:t>
      </w:r>
      <w:r>
        <w:rPr>
          <w:color w:val="272424"/>
          <w:spacing w:val="10"/>
          <w:w w:val="110"/>
          <w:sz w:val="21"/>
        </w:rPr>
        <w:t xml:space="preserve"> </w:t>
      </w:r>
      <w:r>
        <w:rPr>
          <w:color w:val="272424"/>
          <w:spacing w:val="-5"/>
          <w:w w:val="110"/>
          <w:sz w:val="21"/>
        </w:rPr>
        <w:t>and</w:t>
      </w:r>
    </w:p>
    <w:p>
      <w:pPr>
        <w:spacing w:before="62"/>
        <w:ind w:left="505"/>
        <w:rPr>
          <w:sz w:val="21"/>
        </w:rPr>
      </w:pPr>
      <w:r>
        <w:rPr>
          <w:color w:val="272424"/>
          <w:spacing w:val="-2"/>
          <w:w w:val="110"/>
          <w:sz w:val="21"/>
        </w:rPr>
        <w:t>screenshots</w:t>
      </w:r>
    </w:p>
    <w:p>
      <w:pPr>
        <w:spacing w:before="9"/>
        <w:rPr>
          <w:sz w:val="16"/>
        </w:rPr>
      </w:pPr>
      <w:r>
        <w:br w:type="column"/>
      </w:r>
    </w:p>
    <w:p>
      <w:pPr>
        <w:ind w:left="505"/>
        <w:rPr>
          <w:rFonts w:ascii="Calibri" w:hAnsi="Calibri"/>
          <w:sz w:val="21"/>
        </w:rPr>
      </w:pPr>
      <w:r>
        <w:rPr>
          <w:rFonts w:ascii="Calibri" w:hAnsi="Calibri"/>
          <w:color w:val="272424"/>
          <w:spacing w:val="-5"/>
          <w:sz w:val="21"/>
        </w:rPr>
        <w:t>15</w:t>
      </w:r>
    </w:p>
    <w:p>
      <w:pPr>
        <w:pStyle w:val="15"/>
        <w:spacing w:before="10"/>
        <w:rPr>
          <w:rFonts w:ascii="Calibri" w:hAnsi="Calibri"/>
          <w:sz w:val="2"/>
        </w:rPr>
      </w:pPr>
    </w:p>
    <w:p>
      <w:pPr>
        <w:pStyle w:val="15"/>
        <w:spacing w:line="24" w:lineRule="exact"/>
        <w:ind w:left="502"/>
        <w:rPr>
          <w:rFonts w:ascii="Calibri" w:hAnsi="Calibri"/>
          <w:sz w:val="2"/>
        </w:rPr>
      </w:pPr>
      <w:r>
        <w:rPr>
          <w:rFonts w:ascii="Calibri" w:hAnsi="Calibri"/>
          <w:sz w:val="2"/>
        </w:rPr>
        <mc:AlternateContent>
          <mc:Choice Requires="wps">
            <w:drawing>
              <wp:inline distT="0" distB="0" distL="114298" distR="114298">
                <wp:extent cx="2105025" cy="15240"/>
                <wp:effectExtent l="0" t="0" r="0" b="0"/>
                <wp:docPr id="51" name="Combination 5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52" name="Combination 52"/>
                      <wpg:cNvGrpSpPr/>
                      <wpg:grpSpPr>
                        <a:xfrm rot="0">
                          <a:off x="0" y="0"/>
                          <a:ext cx="2105025" cy="15240"/>
                          <a:chOff x="0" y="0"/>
                          <a:chExt cx="2105025" cy="152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53" name="Rectangle 53"/>
                        <wps:cNvSpPr/>
                        <wps:spPr>
                          <a:xfrm rot="0">
                            <a:off x="0" y="0"/>
                            <a:ext cx="2105025" cy="15240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54" o:spid="_x0000_s54" coordorigin="7837,11476" coordsize="3315,24" style="width:165.75pt;&#10;height:1.2pt;">
                <v:rect type="#_x0000_t1" id="Rectangle 55" o:spid="_x0000_s55" style="position:absolute;&#10;left:7837;&#10;top:11476;&#10;width:3314;&#10;height:24;" fillcolor="#4850BB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21" w:line="252" w:lineRule="auto"/>
        <w:ind w:right="480"/>
      </w:pPr>
      <w:r>
        <w:rPr>
          <w:color w:val="272424"/>
          <w:spacing w:val="-2"/>
        </w:rPr>
        <w:t>Conclusion</w:t>
      </w:r>
      <w:r>
        <w:rPr>
          <w:color w:val="272424"/>
          <w:spacing w:val="-25"/>
        </w:rPr>
        <w:t xml:space="preserve"> </w:t>
      </w:r>
      <w:r>
        <w:rPr>
          <w:color w:val="272424"/>
          <w:spacing w:val="-2"/>
        </w:rPr>
        <w:t>&amp;</w:t>
      </w:r>
      <w:r>
        <w:rPr>
          <w:color w:val="272424"/>
          <w:spacing w:val="-18"/>
        </w:rPr>
        <w:t xml:space="preserve"> </w:t>
      </w:r>
      <w:r>
        <w:rPr>
          <w:color w:val="272424"/>
          <w:spacing w:val="-2"/>
        </w:rPr>
        <w:t xml:space="preserve">Future </w:t>
      </w:r>
      <w:r>
        <w:rPr>
          <w:color w:val="272424"/>
          <w:spacing w:val="-4"/>
        </w:rPr>
        <w:t>Work</w:t>
      </w:r>
    </w:p>
    <w:p>
      <w:pPr>
        <w:spacing w:before="173"/>
        <w:ind w:left="505"/>
        <w:rPr>
          <w:sz w:val="21"/>
        </w:rPr>
      </w:pPr>
      <w:r>
        <w:rPr>
          <w:color w:val="272424"/>
          <w:w w:val="110"/>
          <w:sz w:val="21"/>
        </w:rPr>
        <w:t>Reflections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next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spacing w:val="-4"/>
          <w:w w:val="110"/>
          <w:sz w:val="21"/>
        </w:rPr>
        <w:t>steps</w:t>
      </w:r>
    </w:p>
    <w:p>
      <w:pPr>
        <w:rPr>
          <w:sz w:val="21"/>
        </w:rPr>
        <w:sectPr>
          <w:type w:val="continuous"/>
          <w:pgSz w:w="11920" w:h="16840"/>
          <w:pgMar w:top="500" w:right="260" w:bottom="280" w:left="260" w:header="0" w:footer="873" w:gutter="0"/>
          <w:cols w:num="3" w:space="675" w:equalWidth="0">
            <w:col w:w="2858" w:space="675"/>
            <w:col w:w="2612" w:space="921"/>
            <w:col w:w="4334"/>
          </w:cols>
          <w:docGrid w:linePitch="312" w:charSpace="0"/>
        </w:sectPr>
      </w:pPr>
    </w:p>
    <w:p>
      <w:pPr>
        <w:pStyle w:val="1"/>
      </w:pPr>
      <w:r>
        <w:rPr>
          <w:spacing w:val="-2"/>
        </w:rPr>
        <w:t>Abstract</w:t>
      </w:r>
    </w:p>
    <w:p>
      <w:pPr>
        <w:spacing w:before="525" w:line="293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This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project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presents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JWT-based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Management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System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built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using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MERN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stack (MongoDB, Express.js, React, Node.js).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 application addresses the need for small businesses and individual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users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manage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their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through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secure,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centralized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platform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that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isolates data by user account.</w:t>
      </w:r>
    </w:p>
    <w:p>
      <w:pPr>
        <w:pStyle w:val="15"/>
        <w:spacing w:before="2"/>
        <w:rPr>
          <w:sz w:val="21"/>
        </w:rPr>
      </w:pPr>
    </w:p>
    <w:p>
      <w:pPr>
        <w:spacing w:before="1" w:line="293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The system implements JSON Web Token (JWT) authentication to ensure secure access control, with user-specific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data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isolation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preventing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unauthorized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records.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Core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features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include full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CRUD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operations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for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products,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case-insensitive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search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functionality,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RESTful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API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architecture that follows</w:t>
      </w:r>
      <w:r>
        <w:rPr>
          <w:color w:val="272424"/>
          <w:spacing w:val="-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modern web development best practices.</w:t>
      </w:r>
    </w:p>
    <w:p>
      <w:pPr>
        <w:pStyle w:val="15"/>
        <w:spacing w:before="1"/>
        <w:rPr>
          <w:sz w:val="21"/>
        </w:rPr>
      </w:pPr>
    </w:p>
    <w:p>
      <w:pPr>
        <w:spacing w:before="1" w:line="293" w:lineRule="auto"/>
        <w:ind w:left="505" w:right="615"/>
        <w:rPr>
          <w:sz w:val="21"/>
        </w:rPr>
      </w:pPr>
      <w:r>
        <w:rPr>
          <w:color w:val="272424"/>
          <w:w w:val="104"/>
          <w:sz w:val="21"/>
        </w:rPr>
        <w:t>Key</w:t>
      </w:r>
      <w:r>
        <w:rPr>
          <w:color w:val="272424"/>
          <w:spacing w:val="40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technical achievements include proper password hashing with</w:t>
      </w:r>
      <w:r>
        <w:rPr>
          <w:color w:val="272424"/>
          <w:spacing w:val="40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bcryptjs, secure route protection through middleware, MongoDB schema design with appropriate indexing, and REST API endpoint implementation. The application demonstrates proficiency in backend development, security practices,</w:t>
      </w:r>
      <w:r>
        <w:rPr>
          <w:color w:val="272424"/>
          <w:spacing w:val="40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database modeling, and API design principles.</w:t>
      </w:r>
    </w:p>
    <w:p>
      <w:pPr>
        <w:pStyle w:val="15"/>
        <w:spacing w:before="2"/>
        <w:rPr>
          <w:sz w:val="21"/>
        </w:rPr>
      </w:pPr>
    </w:p>
    <w:p>
      <w:pPr>
        <w:spacing w:line="293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Future enhancements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may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include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role-based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 control,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advanced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analytics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dashboards,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low- stock notifications,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 cloud deployment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infrastructure.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This project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serves as a comprehensive </w:t>
      </w:r>
      <w:r>
        <w:rPr>
          <w:color w:val="272424"/>
          <w:spacing w:val="-2"/>
          <w:w w:val="110"/>
          <w:sz w:val="21"/>
        </w:rPr>
        <w:t>demonstration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of full-stack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development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capabilities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with particular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emphasis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 xml:space="preserve">on security-conscious </w:t>
      </w:r>
      <w:r>
        <w:rPr>
          <w:color w:val="272424"/>
          <w:w w:val="110"/>
          <w:sz w:val="21"/>
        </w:rPr>
        <w:t>design patterns.</w:t>
      </w:r>
    </w:p>
    <w:p>
      <w:pPr>
        <w:spacing w:line="293" w:lineRule="auto"/>
        <w:rPr>
          <w:sz w:val="21"/>
        </w:rPr>
        <w:sectPr>
          <w:pgSz w:w="11920" w:h="16840"/>
          <w:pgMar w:top="500" w:right="260" w:bottom="1060" w:left="260" w:header="0" w:footer="873" w:gutter="0"/>
          <w:docGrid w:linePitch="312" w:charSpace="0"/>
        </w:sectPr>
      </w:pPr>
    </w:p>
    <w:p>
      <w:pPr>
        <w:pStyle w:val="1"/>
      </w:pPr>
      <w:r>
        <w:rPr>
          <w:w w:val="95"/>
        </w:rPr>
        <w:t>Problem</w:t>
      </w:r>
      <w:r>
        <w:rPr>
          <w:spacing w:val="-8"/>
          <w:w w:val="95"/>
        </w:rPr>
        <w:t xml:space="preserve"> </w:t>
      </w:r>
      <w:r>
        <w:rPr>
          <w:w w:val="95"/>
        </w:rPr>
        <w:t>Statement</w:t>
      </w:r>
      <w:r>
        <w:rPr>
          <w:spacing w:val="-7"/>
          <w:w w:val="95"/>
        </w:rPr>
        <w:t xml:space="preserve"> </w:t>
      </w:r>
      <w:r>
        <w:rPr>
          <w:w w:val="95"/>
        </w:rPr>
        <w:t>&amp;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Objectives</w:t>
      </w:r>
    </w:p>
    <w:p>
      <w:pPr>
        <w:pStyle w:val="15"/>
        <w:rPr>
          <w:rFonts w:ascii="Tahoma" w:hAnsi="Tahoma"/>
          <w:b/>
        </w:rPr>
      </w:pPr>
    </w:p>
    <w:p>
      <w:pPr>
        <w:pStyle w:val="15"/>
        <w:rPr>
          <w:rFonts w:ascii="Tahoma" w:hAnsi="Tahoma"/>
          <w:b/>
          <w:sz w:val="10"/>
        </w:rPr>
      </w:pPr>
      <w:r>
        <mc:AlternateContent>
          <mc:Choice Requires="wps">
            <w:drawing>
              <wp:anchor distT="0" distB="0" distL="0" distR="0" simplePos="0" relativeHeight="87" behindDoc="1" locked="0" layoutInCell="1" hidden="0" allowOverlap="1">
                <wp:simplePos x="0" y="0"/>
                <wp:positionH relativeFrom="page">
                  <wp:posOffset>385445</wp:posOffset>
                </wp:positionH>
                <wp:positionV relativeFrom="paragraph">
                  <wp:posOffset>92075</wp:posOffset>
                </wp:positionV>
                <wp:extent cx="3325495" cy="2958465"/>
                <wp:effectExtent l="0" t="0" r="0" b="0"/>
                <wp:wrapTopAndBottom/>
                <wp:docPr id="66" name="Combination 6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67" name="Combination 67"/>
                      <wpg:cNvGrpSpPr/>
                      <wpg:grpSpPr>
                        <a:xfrm rot="0">
                          <a:off x="0" y="0"/>
                          <a:ext cx="3325495" cy="2958465"/>
                          <a:chOff x="0" y="0"/>
                          <a:chExt cx="3325495" cy="295846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68" name="曲线 68"/>
                        <wps:cNvSpPr/>
                        <wps:spPr>
                          <a:xfrm rot="0">
                            <a:off x="0" y="0"/>
                            <a:ext cx="3325495" cy="29584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952" y="0"/>
                                </a:moveTo>
                                <a:lnTo>
                                  <a:pt x="651" y="0"/>
                                </a:lnTo>
                                <a:lnTo>
                                  <a:pt x="395" y="55"/>
                                </a:lnTo>
                                <a:lnTo>
                                  <a:pt x="189" y="213"/>
                                </a:lnTo>
                                <a:lnTo>
                                  <a:pt x="53" y="445"/>
                                </a:lnTo>
                                <a:lnTo>
                                  <a:pt x="0" y="727"/>
                                </a:lnTo>
                                <a:lnTo>
                                  <a:pt x="0" y="20867"/>
                                </a:lnTo>
                                <a:lnTo>
                                  <a:pt x="53" y="21150"/>
                                </a:lnTo>
                                <a:lnTo>
                                  <a:pt x="189" y="21382"/>
                                </a:lnTo>
                                <a:lnTo>
                                  <a:pt x="395" y="21539"/>
                                </a:lnTo>
                                <a:lnTo>
                                  <a:pt x="651" y="21595"/>
                                </a:lnTo>
                                <a:lnTo>
                                  <a:pt x="20952" y="21595"/>
                                </a:lnTo>
                                <a:lnTo>
                                  <a:pt x="21204" y="21539"/>
                                </a:lnTo>
                                <a:lnTo>
                                  <a:pt x="21410" y="21382"/>
                                </a:lnTo>
                                <a:lnTo>
                                  <a:pt x="21550" y="21150"/>
                                </a:lnTo>
                                <a:lnTo>
                                  <a:pt x="21600" y="20867"/>
                                </a:lnTo>
                                <a:lnTo>
                                  <a:pt x="21600" y="727"/>
                                </a:lnTo>
                                <a:lnTo>
                                  <a:pt x="21550" y="445"/>
                                </a:lnTo>
                                <a:lnTo>
                                  <a:pt x="21410" y="213"/>
                                </a:lnTo>
                                <a:lnTo>
                                  <a:pt x="21204" y="55"/>
                                </a:lnTo>
                                <a:lnTo>
                                  <a:pt x="20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B6B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Text box 69"/>
                        <wps:cNvSpPr/>
                        <wps:spPr>
                          <a:xfrm rot="0">
                            <a:off x="0" y="0"/>
                            <a:ext cx="3325495" cy="295846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70">
                          <w:txbxContent>
                            <w:p>
                              <w:pPr>
                                <w:spacing w:before="204"/>
                                <w:ind w:left="218"/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sz w:val="27"/>
                                </w:rPr>
                                <w:t>Problem</w:t>
                              </w:r>
                            </w:p>
                            <w:p>
                              <w:pPr>
                                <w:spacing w:before="277" w:line="293" w:lineRule="auto"/>
                                <w:ind w:left="218" w:right="6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 xml:space="preserve">Small businesses and individual users face </w:t>
                              </w:r>
                              <w:r>
                                <w:rPr>
                                  <w:w w:val="104"/>
                                  <w:sz w:val="21"/>
                                </w:rPr>
                                <w:t xml:space="preserve">significant challenges in managing their product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 xml:space="preserve">inventory efficiently. Many existing inventory management tools are either expensive enterprise solutions with excessive features or lack proper security measures. There's a clear gap for a simple, secure, and cost-effective inventory system that provides essential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functionality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without overwhelming</w:t>
                              </w:r>
                              <w:r>
                                <w:rPr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complexity.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71" o:spid="_x0000_s71" coordorigin="607,1714" coordsize="5237,4659" style="position:absolute;&#10;margin-left:30.350002pt;&#10;margin-top:7.250002pt;&#10;width:261.85pt;&#10;height:232.95001pt;&#10;z-index:87;&#10;mso-position-horizontal:absolute;&#10;mso-position-horizontal-relative:page;&#10;mso-position-vertical:absolute;&#10;mso-wrap-distance-left:0.0pt;&#10;mso-wrap-distance-right:0.0pt;">
                <v:shape type="#_x0000_t0" id="曲线 72" o:spid="_x0000_s72" coordsize="5237,4659" path="m5080,l157,l95,11l46,45l13,95l,156l,4501l13,4561l46,4612l95,4646l157,4658l5080,4658l5140,4646l5190,4612l5225,4561l5237,4501l5237,156l5225,95l5190,45l5140,11l5080,l5080,xe" style="position:absolute;&#10;left:607;&#10;top:1714;&#10;width:5237;&#10;height:4659;" fillcolor="#FF6B6B" stroked="f" strokeweight="1.0pt">
                  <v:stroke color="#000000"/>
                </v:shape>
                <v:shape type="#_x0000_t202" id="Text box 73" o:spid="_x0000_s73" style="position:absolute;&#10;left:607;&#10;top:1714;&#10;width:5237;&#10;height:4659;&#10;mso-wrap-style:square;" filled="f" stroked="f" strokeweight="1.0pt">
                  <v:textbox id="849" inset="0mm,0mm,0mm,0mm" o:insetmode="custom" style="layout-flow:horizontal;&#10;v-text-anchor:top;">
                    <w:txbxContent>
                      <w:p>
                        <w:pPr>
                          <w:spacing w:before="204"/>
                          <w:ind w:left="218"/>
                          <w:rPr>
                            <w:rFonts w:ascii="Tahoma" w:hAns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27"/>
                          </w:rPr>
                          <w:t>The</w:t>
                        </w:r>
                        <w:r>
                          <w:rPr>
                            <w:rFonts w:ascii="Tahoma" w:hAnsi="Tahoma"/>
                            <w:b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spacing w:val="-2"/>
                            <w:sz w:val="27"/>
                          </w:rPr>
                          <w:t>Problem</w:t>
                        </w:r>
                      </w:p>
                      <w:p>
                        <w:pPr>
                          <w:spacing w:before="277" w:line="293" w:lineRule="auto"/>
                          <w:ind w:left="218" w:right="65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 xml:space="preserve">Small businesses and individual users face </w:t>
                        </w:r>
                        <w:r>
                          <w:rPr>
                            <w:w w:val="104"/>
                            <w:sz w:val="21"/>
                          </w:rPr>
                          <w:t xml:space="preserve">significant challenges in managing their product </w:t>
                        </w:r>
                        <w:r>
                          <w:rPr>
                            <w:w w:val="110"/>
                            <w:sz w:val="21"/>
                          </w:rPr>
                          <w:t xml:space="preserve">inventory efficiently. Many existing inventory management tools are either expensive enterprise solutions with excessive features or lack proper security measures. There's a clear gap for a simple, secure, and cost-effective inventory system that provides essential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functionality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without overwhelming</w:t>
                        </w:r>
                        <w:r>
                          <w:rPr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complexity.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8" behindDoc="1" locked="0" layoutInCell="1" hidden="0" allowOverlap="1">
                <wp:simplePos x="0" y="0"/>
                <wp:positionH relativeFrom="page">
                  <wp:posOffset>3853815</wp:posOffset>
                </wp:positionH>
                <wp:positionV relativeFrom="paragraph">
                  <wp:posOffset>92075</wp:posOffset>
                </wp:positionV>
                <wp:extent cx="3325495" cy="2958465"/>
                <wp:effectExtent l="0" t="0" r="0" b="0"/>
                <wp:wrapTopAndBottom/>
                <wp:docPr id="74" name="Combination 7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75" name="Combination 75"/>
                      <wpg:cNvGrpSpPr/>
                      <wpg:grpSpPr>
                        <a:xfrm rot="0">
                          <a:off x="0" y="0"/>
                          <a:ext cx="3325495" cy="2958465"/>
                          <a:chOff x="0" y="0"/>
                          <a:chExt cx="3325495" cy="295846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76" name="曲线 76"/>
                        <wps:cNvSpPr/>
                        <wps:spPr>
                          <a:xfrm rot="0">
                            <a:off x="0" y="0"/>
                            <a:ext cx="3325495" cy="29584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948" y="0"/>
                                </a:moveTo>
                                <a:lnTo>
                                  <a:pt x="647" y="0"/>
                                </a:lnTo>
                                <a:lnTo>
                                  <a:pt x="395" y="55"/>
                                </a:lnTo>
                                <a:lnTo>
                                  <a:pt x="189" y="213"/>
                                </a:lnTo>
                                <a:lnTo>
                                  <a:pt x="49" y="445"/>
                                </a:lnTo>
                                <a:lnTo>
                                  <a:pt x="0" y="727"/>
                                </a:lnTo>
                                <a:lnTo>
                                  <a:pt x="0" y="20867"/>
                                </a:lnTo>
                                <a:lnTo>
                                  <a:pt x="49" y="21150"/>
                                </a:lnTo>
                                <a:lnTo>
                                  <a:pt x="189" y="21382"/>
                                </a:lnTo>
                                <a:lnTo>
                                  <a:pt x="395" y="21539"/>
                                </a:lnTo>
                                <a:lnTo>
                                  <a:pt x="647" y="21595"/>
                                </a:lnTo>
                                <a:lnTo>
                                  <a:pt x="20948" y="21595"/>
                                </a:lnTo>
                                <a:lnTo>
                                  <a:pt x="21199" y="21539"/>
                                </a:lnTo>
                                <a:lnTo>
                                  <a:pt x="21406" y="21382"/>
                                </a:lnTo>
                                <a:lnTo>
                                  <a:pt x="21546" y="21150"/>
                                </a:lnTo>
                                <a:lnTo>
                                  <a:pt x="21595" y="20867"/>
                                </a:lnTo>
                                <a:lnTo>
                                  <a:pt x="21595" y="727"/>
                                </a:lnTo>
                                <a:lnTo>
                                  <a:pt x="21546" y="445"/>
                                </a:lnTo>
                                <a:lnTo>
                                  <a:pt x="21406" y="213"/>
                                </a:lnTo>
                                <a:lnTo>
                                  <a:pt x="21199" y="55"/>
                                </a:lnTo>
                                <a:lnTo>
                                  <a:pt x="20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CDC4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Text box 77"/>
                        <wps:cNvSpPr/>
                        <wps:spPr>
                          <a:xfrm rot="0">
                            <a:off x="139700" y="134620"/>
                            <a:ext cx="1562734" cy="20891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78">
                          <w:txbxContent>
                            <w:p>
                              <w:pPr>
                                <w:spacing w:line="318" w:lineRule="exact"/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95"/>
                                  <w:sz w:val="27"/>
                                </w:rPr>
                                <w:t>Project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sz w:val="27"/>
                                </w:rPr>
                                <w:t>Objectives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" name="Text box 79"/>
                        <wps:cNvSpPr/>
                        <wps:spPr>
                          <a:xfrm rot="0">
                            <a:off x="139700" y="527050"/>
                            <a:ext cx="88265" cy="189103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80">
                          <w:txbxContent>
                            <w:p>
                              <w:pPr>
                                <w:spacing w:line="257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3"/>
                                <w:rPr>
                                  <w:sz w:val="30"/>
                                </w:rPr>
                              </w:pPr>
                            </w:p>
                            <w:p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1"/>
                                <w:rPr>
                                  <w:sz w:val="30"/>
                                </w:rPr>
                              </w:pPr>
                            </w:p>
                            <w:p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1"/>
                                <w:rPr>
                                  <w:sz w:val="30"/>
                                </w:rPr>
                              </w:pPr>
                            </w:p>
                            <w:p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3"/>
                                <w:rPr>
                                  <w:sz w:val="30"/>
                                </w:rPr>
                              </w:pPr>
                            </w:p>
                            <w:p>
                              <w:pPr>
                                <w:spacing w:line="278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" name="Text box 81"/>
                        <wps:cNvSpPr/>
                        <wps:spPr>
                          <a:xfrm rot="0">
                            <a:off x="482600" y="527050"/>
                            <a:ext cx="2715895" cy="210566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82">
                          <w:txbxContent>
                            <w:p>
                              <w:pPr>
                                <w:spacing w:line="257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21"/>
                                </w:rPr>
                                <w:t>Build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21"/>
                                </w:rPr>
                                <w:t>secure</w:t>
                              </w:r>
                              <w:r>
                                <w:rPr>
                                  <w:color w:val="272424"/>
                                  <w:spacing w:val="12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21"/>
                                </w:rPr>
                                <w:t>inventory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21"/>
                                </w:rPr>
                                <w:t>application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4"/>
                                  <w:sz w:val="21"/>
                                </w:rPr>
                                <w:t>with</w:t>
                              </w:r>
                            </w:p>
                            <w:p>
                              <w:pPr>
                                <w:spacing w:before="61" w:line="293" w:lineRule="auto"/>
                                <w:ind w:right="59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JWT-based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authentication Implement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user-isolated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access ensuring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privacy</w:t>
                              </w:r>
                            </w:p>
                            <w:p>
                              <w:pPr>
                                <w:spacing w:line="293" w:lineRule="auto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21"/>
                                </w:rPr>
                                <w:t xml:space="preserve">Develop core CRUD operations for product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1"/>
                                </w:rPr>
                                <w:t>management</w:t>
                              </w:r>
                            </w:p>
                            <w:p>
                              <w:pPr>
                                <w:spacing w:line="293" w:lineRule="auto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21"/>
                                </w:rPr>
                                <w:t xml:space="preserve">Add search functionality for quick product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21"/>
                                </w:rPr>
                                <w:t>lookup</w:t>
                              </w:r>
                            </w:p>
                            <w:p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Ensure</w:t>
                              </w:r>
                              <w:r>
                                <w:rPr>
                                  <w:color w:val="27242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272424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272424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deployable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10"/>
                                  <w:sz w:val="21"/>
                                </w:rPr>
                                <w:t>and</w:t>
                              </w:r>
                            </w:p>
                            <w:p>
                              <w:pPr>
                                <w:spacing w:before="55" w:line="278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21"/>
                                </w:rPr>
                                <w:t>extensible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272424"/>
                                  <w:spacing w:val="13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21"/>
                                </w:rPr>
                                <w:t>future</w:t>
                              </w:r>
                              <w:r>
                                <w:rPr>
                                  <w:color w:val="272424"/>
                                  <w:spacing w:val="17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21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83" o:spid="_x0000_s83" coordorigin="6069,1714" coordsize="5237,4659" style="position:absolute;&#10;margin-left:303.45pt;&#10;margin-top:7.250002pt;&#10;width:261.85004pt;&#10;height:232.95001pt;&#10;z-index:88;&#10;mso-position-horizontal:absolute;&#10;mso-position-horizontal-relative:page;&#10;mso-position-vertical:absolute;&#10;mso-wrap-distance-left:0.0pt;&#10;mso-wrap-distance-right:0.0pt;">
                <v:shape type="#_x0000_t0" id="曲线 84" o:spid="_x0000_s84" coordsize="5237,4659" path="m5079,l157,l95,11l45,45l12,95l,156l,4501l12,4561l45,4612l95,4646l157,4658l5079,4658l5140,4646l5190,4612l5224,4561l5236,4501l5236,156l5224,95l5190,45l5140,11l5079,l5079,xe" style="position:absolute;&#10;left:6069;&#10;top:1714;&#10;width:5237;&#10;height:4659;" fillcolor="#4ECDC4" stroked="f" strokeweight="1.0pt">
                  <v:stroke color="#000000"/>
                </v:shape>
                <v:shape type="#_x0000_t202" id="Text box 85" o:spid="_x0000_s85" style="position:absolute;&#10;left:6289;&#10;top:1926;&#10;width:2460;&#10;height:329;&#10;mso-wrap-style:square;" filled="f" stroked="f" strokeweight="1.0pt">
                  <v:textbox id="850" inset="0mm,0mm,0mm,0mm" o:insetmode="custom" style="layout-flow:horizontal;&#10;v-text-anchor:top;">
                    <w:txbxContent>
                      <w:p>
                        <w:pPr>
                          <w:spacing w:line="318" w:lineRule="exact"/>
                          <w:rPr>
                            <w:rFonts w:ascii="Tahoma" w:hAns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95"/>
                            <w:sz w:val="27"/>
                          </w:rPr>
                          <w:t>Project</w:t>
                        </w:r>
                        <w:r>
                          <w:rPr>
                            <w:rFonts w:ascii="Tahoma" w:hAnsi="Tahoma"/>
                            <w:b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spacing w:val="-2"/>
                            <w:sz w:val="27"/>
                          </w:rPr>
                          <w:t>Objectives</w:t>
                        </w:r>
                      </w:p>
                    </w:txbxContent>
                  </v:textbox>
                  <v:stroke color="#000000"/>
                </v:shape>
                <v:shape type="#_x0000_t202" id="Text box 86" o:spid="_x0000_s86" style="position:absolute;&#10;left:6289;&#10;top:2544;&#10;width:139;&#10;height:2978;&#10;mso-wrap-style:square;" filled="f" stroked="f" strokeweight="1.0pt">
                  <v:textbox id="851" inset="0mm,0mm,0mm,0mm" o:insetmode="custom" style="layout-flow:horizontal;&#10;v-text-anchor:top;">
                    <w:txbxContent>
                      <w:p>
                        <w:pPr>
                          <w:spacing w:line="257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>
                        <w:pPr>
                          <w:spacing w:before="3"/>
                          <w:rPr>
                            <w:sz w:val="30"/>
                          </w:rPr>
                        </w:pPr>
                      </w:p>
                      <w:p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>
                        <w:pPr>
                          <w:spacing w:before="1"/>
                          <w:rPr>
                            <w:sz w:val="30"/>
                          </w:rPr>
                        </w:pPr>
                      </w:p>
                      <w:p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>
                        <w:pPr>
                          <w:spacing w:before="1"/>
                          <w:rPr>
                            <w:sz w:val="30"/>
                          </w:rPr>
                        </w:pPr>
                      </w:p>
                      <w:p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>
                        <w:pPr>
                          <w:spacing w:before="3"/>
                          <w:rPr>
                            <w:sz w:val="30"/>
                          </w:rPr>
                        </w:pPr>
                      </w:p>
                      <w:p>
                        <w:pPr>
                          <w:spacing w:line="278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</w:txbxContent>
                  </v:textbox>
                  <v:stroke color="#000000"/>
                </v:shape>
                <v:shape type="#_x0000_t202" id="Text box 87" o:spid="_x0000_s87" style="position:absolute;&#10;left:6829;&#10;top:2544;&#10;width:4277;&#10;height:3316;&#10;mso-wrap-style:square;" filled="f" stroked="f" strokeweight="1.0pt">
                  <v:textbox id="852" inset="0mm,0mm,0mm,0mm" o:insetmode="custom" style="layout-flow:horizontal;&#10;v-text-anchor:top;">
                    <w:txbxContent>
                      <w:p>
                        <w:pPr>
                          <w:spacing w:line="257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4"/>
                            <w:sz w:val="21"/>
                          </w:rPr>
                          <w:t>Build</w:t>
                        </w:r>
                        <w:r>
                          <w:rPr>
                            <w:color w:val="272424"/>
                            <w:spacing w:val="14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21"/>
                          </w:rPr>
                          <w:t>a</w:t>
                        </w:r>
                        <w:r>
                          <w:rPr>
                            <w:color w:val="272424"/>
                            <w:spacing w:val="14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21"/>
                          </w:rPr>
                          <w:t>secure</w:t>
                        </w:r>
                        <w:r>
                          <w:rPr>
                            <w:color w:val="272424"/>
                            <w:spacing w:val="12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21"/>
                          </w:rPr>
                          <w:t>inventory</w:t>
                        </w:r>
                        <w:r>
                          <w:rPr>
                            <w:color w:val="272424"/>
                            <w:spacing w:val="7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21"/>
                          </w:rPr>
                          <w:t>application</w:t>
                        </w:r>
                        <w:r>
                          <w:rPr>
                            <w:color w:val="272424"/>
                            <w:spacing w:val="6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4"/>
                            <w:w w:val="104"/>
                            <w:sz w:val="21"/>
                          </w:rPr>
                          <w:t>with</w:t>
                        </w:r>
                      </w:p>
                      <w:p>
                        <w:pPr>
                          <w:spacing w:before="61" w:line="293" w:lineRule="auto"/>
                          <w:ind w:right="596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JWT-based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authentication Implement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user-isolated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data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access ensuring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privacy</w:t>
                        </w:r>
                      </w:p>
                      <w:p>
                        <w:pPr>
                          <w:spacing w:line="293" w:lineRule="auto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4"/>
                            <w:sz w:val="21"/>
                          </w:rPr>
                          <w:t xml:space="preserve">Develop core CRUD operations for product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1"/>
                          </w:rPr>
                          <w:t>management</w:t>
                        </w:r>
                      </w:p>
                      <w:p>
                        <w:pPr>
                          <w:spacing w:line="293" w:lineRule="auto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4"/>
                            <w:sz w:val="21"/>
                          </w:rPr>
                          <w:t xml:space="preserve">Add search functionality for quick product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21"/>
                          </w:rPr>
                          <w:t>lookup</w:t>
                        </w:r>
                      </w:p>
                      <w:p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Ensure</w:t>
                        </w:r>
                        <w:r>
                          <w:rPr>
                            <w:color w:val="27242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system</w:t>
                        </w:r>
                        <w:r>
                          <w:rPr>
                            <w:color w:val="272424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is</w:t>
                        </w:r>
                        <w:r>
                          <w:rPr>
                            <w:color w:val="272424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deployable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5"/>
                            <w:w w:val="110"/>
                            <w:sz w:val="21"/>
                          </w:rPr>
                          <w:t>and</w:t>
                        </w:r>
                      </w:p>
                      <w:p>
                        <w:pPr>
                          <w:spacing w:before="55" w:line="278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4"/>
                            <w:sz w:val="21"/>
                          </w:rPr>
                          <w:t>extensible</w:t>
                        </w:r>
                        <w:r>
                          <w:rPr>
                            <w:color w:val="272424"/>
                            <w:spacing w:val="8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21"/>
                          </w:rPr>
                          <w:t>for</w:t>
                        </w:r>
                        <w:r>
                          <w:rPr>
                            <w:color w:val="272424"/>
                            <w:spacing w:val="13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21"/>
                          </w:rPr>
                          <w:t>future</w:t>
                        </w:r>
                        <w:r>
                          <w:rPr>
                            <w:color w:val="272424"/>
                            <w:spacing w:val="17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21"/>
                          </w:rPr>
                          <w:t>features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3"/>
        <w:rPr>
          <w:rFonts w:ascii="Tahoma" w:hAnsi="Tahoma"/>
          <w:b/>
          <w:sz w:val="16"/>
        </w:rPr>
      </w:pPr>
    </w:p>
    <w:p>
      <w:pPr>
        <w:spacing w:before="78" w:line="293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The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primary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goal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create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practical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solution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that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balances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functionality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with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security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while remaining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accessible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 users without technical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expertise.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By leveraging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the MERN stack, the </w:t>
      </w:r>
      <w:r>
        <w:rPr>
          <w:color w:val="272424"/>
          <w:spacing w:val="-2"/>
          <w:w w:val="110"/>
          <w:sz w:val="21"/>
        </w:rPr>
        <w:t>application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benefits from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a modern,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well-supported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technology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foundation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that enables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 xml:space="preserve">rapid </w:t>
      </w:r>
      <w:r>
        <w:rPr>
          <w:color w:val="272424"/>
          <w:w w:val="110"/>
          <w:sz w:val="21"/>
        </w:rPr>
        <w:t>development and easy maintenance.</w:t>
      </w:r>
    </w:p>
    <w:p>
      <w:pPr>
        <w:spacing w:line="293" w:lineRule="auto"/>
        <w:rPr>
          <w:sz w:val="21"/>
        </w:rPr>
        <w:sectPr>
          <w:footerReference w:type="default" r:id="rId3"/>
          <w:pgSz w:w="11920" w:h="16840"/>
          <w:pgMar w:top="500" w:right="260" w:bottom="1060" w:left="260" w:header="0" w:footer="873" w:gutter="0"/>
          <w:docGrid w:linePitch="312" w:charSpace="0"/>
        </w:sectPr>
      </w:pPr>
    </w:p>
    <w:p>
      <w:pPr>
        <w:spacing w:before="71"/>
        <w:ind w:left="390"/>
        <w:rPr>
          <w:rFonts w:ascii="Tahoma" w:hAnsi="Tahoma"/>
          <w:b/>
          <w:sz w:val="46"/>
        </w:rPr>
      </w:pPr>
      <w:r>
        <w:rPr>
          <w:rFonts w:ascii="Tahoma" w:hAnsi="Tahoma"/>
          <w:b/>
          <w:w w:val="90"/>
          <w:sz w:val="46"/>
        </w:rPr>
        <w:t>Ideation,</w:t>
      </w:r>
      <w:r>
        <w:rPr>
          <w:rFonts w:ascii="Tahoma" w:hAnsi="Tahoma"/>
          <w:b/>
          <w:spacing w:val="72"/>
          <w:sz w:val="46"/>
        </w:rPr>
        <w:t xml:space="preserve"> </w:t>
      </w:r>
      <w:r>
        <w:rPr>
          <w:rFonts w:ascii="Tahoma" w:hAnsi="Tahoma"/>
          <w:b/>
          <w:w w:val="90"/>
          <w:sz w:val="46"/>
        </w:rPr>
        <w:t>Brainstorming</w:t>
      </w:r>
      <w:r>
        <w:rPr>
          <w:rFonts w:ascii="Tahoma" w:hAnsi="Tahoma"/>
          <w:b/>
          <w:spacing w:val="73"/>
          <w:sz w:val="46"/>
        </w:rPr>
        <w:t xml:space="preserve"> </w:t>
      </w:r>
      <w:r>
        <w:rPr>
          <w:rFonts w:ascii="Tahoma" w:hAnsi="Tahoma"/>
          <w:b/>
          <w:w w:val="90"/>
          <w:sz w:val="46"/>
        </w:rPr>
        <w:t>&amp;</w:t>
      </w:r>
      <w:r>
        <w:rPr>
          <w:rFonts w:ascii="Tahoma" w:hAnsi="Tahoma"/>
          <w:b/>
          <w:spacing w:val="79"/>
          <w:sz w:val="46"/>
        </w:rPr>
        <w:t xml:space="preserve"> </w:t>
      </w:r>
      <w:r>
        <w:rPr>
          <w:rFonts w:ascii="Tahoma" w:hAnsi="Tahoma"/>
          <w:b/>
          <w:spacing w:val="-2"/>
          <w:w w:val="90"/>
          <w:sz w:val="46"/>
        </w:rPr>
        <w:t>Prioritization</w:t>
      </w:r>
    </w:p>
    <w:p>
      <w:pPr>
        <w:spacing w:before="386" w:line="281" w:lineRule="auto"/>
        <w:ind w:left="390" w:right="615"/>
        <w:rPr>
          <w:sz w:val="18"/>
        </w:rPr>
      </w:pPr>
      <w:r>
        <w:rPr>
          <w:color w:val="272424"/>
          <w:w w:val="110"/>
          <w:sz w:val="18"/>
        </w:rPr>
        <w:t>The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project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ideation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process</w:t>
      </w:r>
      <w:r>
        <w:rPr>
          <w:color w:val="272424"/>
          <w:spacing w:val="-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involved</w:t>
      </w:r>
      <w:r>
        <w:rPr>
          <w:color w:val="272424"/>
          <w:spacing w:val="-7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extensive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brainstorming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sessions</w:t>
      </w:r>
      <w:r>
        <w:rPr>
          <w:color w:val="272424"/>
          <w:spacing w:val="-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to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identify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core</w:t>
      </w:r>
      <w:r>
        <w:rPr>
          <w:color w:val="272424"/>
          <w:spacing w:val="-5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features</w:t>
      </w:r>
      <w:r>
        <w:rPr>
          <w:color w:val="272424"/>
          <w:spacing w:val="-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 technical requirements.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Ideas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grouped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into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four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main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categories,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each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addressing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different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aspects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of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the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inventory management system.</w:t>
      </w:r>
    </w:p>
    <w:p>
      <w:pPr>
        <w:pStyle w:val="15"/>
        <w:spacing w:before="1"/>
        <w:rPr>
          <w:sz w:val="8"/>
        </w:rPr>
      </w:pPr>
      <w:r>
        <mc:AlternateContent>
          <mc:Choice Requires="wps">
            <w:drawing>
              <wp:anchor distT="0" distB="0" distL="0" distR="0" simplePos="0" relativeHeight="89" behindDoc="1" locked="0" layoutInCell="1" hidden="0" allowOverlap="1">
                <wp:simplePos x="0" y="0"/>
                <wp:positionH relativeFrom="page">
                  <wp:posOffset>413385</wp:posOffset>
                </wp:positionH>
                <wp:positionV relativeFrom="paragraph">
                  <wp:posOffset>93345</wp:posOffset>
                </wp:positionV>
                <wp:extent cx="3317875" cy="1748155"/>
                <wp:effectExtent l="0" t="0" r="0" b="0"/>
                <wp:wrapTopAndBottom/>
                <wp:docPr id="88" name="Combination 8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89" name="Combination 89"/>
                      <wpg:cNvGrpSpPr/>
                      <wpg:grpSpPr>
                        <a:xfrm rot="0">
                          <a:off x="0" y="0"/>
                          <a:ext cx="3317875" cy="1748155"/>
                          <a:chOff x="0" y="0"/>
                          <a:chExt cx="3317875" cy="17481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90" name="曲线 90"/>
                        <wps:cNvSpPr/>
                        <wps:spPr>
                          <a:xfrm rot="0">
                            <a:off x="0" y="0"/>
                            <a:ext cx="3317875" cy="174815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273" y="0"/>
                                </a:moveTo>
                                <a:lnTo>
                                  <a:pt x="322" y="0"/>
                                </a:lnTo>
                                <a:lnTo>
                                  <a:pt x="194" y="47"/>
                                </a:lnTo>
                                <a:lnTo>
                                  <a:pt x="90" y="180"/>
                                </a:lnTo>
                                <a:lnTo>
                                  <a:pt x="24" y="376"/>
                                </a:lnTo>
                                <a:lnTo>
                                  <a:pt x="0" y="611"/>
                                </a:lnTo>
                                <a:lnTo>
                                  <a:pt x="0" y="20988"/>
                                </a:lnTo>
                                <a:lnTo>
                                  <a:pt x="24" y="21223"/>
                                </a:lnTo>
                                <a:lnTo>
                                  <a:pt x="90" y="21419"/>
                                </a:lnTo>
                                <a:lnTo>
                                  <a:pt x="194" y="21552"/>
                                </a:lnTo>
                                <a:lnTo>
                                  <a:pt x="322" y="21599"/>
                                </a:lnTo>
                                <a:lnTo>
                                  <a:pt x="21273" y="21599"/>
                                </a:lnTo>
                                <a:lnTo>
                                  <a:pt x="21401" y="21552"/>
                                </a:lnTo>
                                <a:lnTo>
                                  <a:pt x="21504" y="21419"/>
                                </a:lnTo>
                                <a:lnTo>
                                  <a:pt x="21571" y="21223"/>
                                </a:lnTo>
                                <a:lnTo>
                                  <a:pt x="21595" y="20988"/>
                                </a:lnTo>
                                <a:lnTo>
                                  <a:pt x="21595" y="611"/>
                                </a:lnTo>
                                <a:lnTo>
                                  <a:pt x="21571" y="376"/>
                                </a:lnTo>
                                <a:lnTo>
                                  <a:pt x="21504" y="180"/>
                                </a:lnTo>
                                <a:lnTo>
                                  <a:pt x="21401" y="47"/>
                                </a:lnTo>
                                <a:lnTo>
                                  <a:pt x="21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曲线 91"/>
                        <wps:cNvSpPr/>
                        <wps:spPr>
                          <a:xfrm rot="0">
                            <a:off x="121285" y="120649"/>
                            <a:ext cx="353695" cy="35369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819" y="0"/>
                                </a:moveTo>
                                <a:lnTo>
                                  <a:pt x="7949" y="387"/>
                                </a:lnTo>
                                <a:lnTo>
                                  <a:pt x="5351" y="1473"/>
                                </a:lnTo>
                                <a:lnTo>
                                  <a:pt x="3179" y="3141"/>
                                </a:lnTo>
                                <a:lnTo>
                                  <a:pt x="1473" y="5351"/>
                                </a:lnTo>
                                <a:lnTo>
                                  <a:pt x="387" y="7910"/>
                                </a:lnTo>
                                <a:lnTo>
                                  <a:pt x="0" y="10780"/>
                                </a:lnTo>
                                <a:lnTo>
                                  <a:pt x="387" y="13650"/>
                                </a:lnTo>
                                <a:lnTo>
                                  <a:pt x="1473" y="16248"/>
                                </a:lnTo>
                                <a:lnTo>
                                  <a:pt x="3179" y="18420"/>
                                </a:lnTo>
                                <a:lnTo>
                                  <a:pt x="5351" y="20126"/>
                                </a:lnTo>
                                <a:lnTo>
                                  <a:pt x="7949" y="21212"/>
                                </a:lnTo>
                                <a:lnTo>
                                  <a:pt x="10819" y="21600"/>
                                </a:lnTo>
                                <a:lnTo>
                                  <a:pt x="13689" y="21212"/>
                                </a:lnTo>
                                <a:lnTo>
                                  <a:pt x="16248" y="20126"/>
                                </a:lnTo>
                                <a:lnTo>
                                  <a:pt x="18458" y="18420"/>
                                </a:lnTo>
                                <a:lnTo>
                                  <a:pt x="20126" y="16248"/>
                                </a:lnTo>
                                <a:lnTo>
                                  <a:pt x="21212" y="13650"/>
                                </a:lnTo>
                                <a:lnTo>
                                  <a:pt x="21600" y="10780"/>
                                </a:lnTo>
                                <a:lnTo>
                                  <a:pt x="21212" y="7910"/>
                                </a:lnTo>
                                <a:lnTo>
                                  <a:pt x="20126" y="5351"/>
                                </a:lnTo>
                                <a:lnTo>
                                  <a:pt x="18458" y="3141"/>
                                </a:lnTo>
                                <a:lnTo>
                                  <a:pt x="16248" y="1473"/>
                                </a:lnTo>
                                <a:lnTo>
                                  <a:pt x="13689" y="387"/>
                                </a:lnTo>
                                <a:lnTo>
                                  <a:pt x="10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39395" y="222249"/>
                            <a:ext cx="120014" cy="15176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94" name="Text box 94"/>
                        <wps:cNvSpPr/>
                        <wps:spPr>
                          <a:xfrm rot="0">
                            <a:off x="0" y="0"/>
                            <a:ext cx="3317875" cy="1748155"/>
                          </a:xfrm>
                          <a:prstGeom prst="rect"/>
                          <a:noFill/>
                          <a:ln w="18465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txbx id="95">
                          <w:txbxContent>
                            <w:p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0"/>
                                <w:rPr>
                                  <w:sz w:val="38"/>
                                </w:rPr>
                              </w:pPr>
                            </w:p>
                            <w:p>
                              <w:pPr>
                                <w:ind w:left="176"/>
                                <w:rPr>
                                  <w:rFonts w:ascii="Tahoma" w:hAns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w w:val="95"/>
                                  <w:sz w:val="23"/>
                                </w:rPr>
                                <w:t>Authentication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1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w w:val="95"/>
                                  <w:sz w:val="23"/>
                                </w:rPr>
                                <w:t>&amp;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w w:val="95"/>
                                  <w:sz w:val="23"/>
                                </w:rPr>
                                <w:t>Security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129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JWT-based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login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system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39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User-specific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access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41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Password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hashing</w:t>
                              </w:r>
                              <w:r>
                                <w:rPr>
                                  <w:color w:val="272424"/>
                                  <w:spacing w:val="-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-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bcrypt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42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Role-based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access</w:t>
                              </w:r>
                              <w:r>
                                <w:rPr>
                                  <w:color w:val="272424"/>
                                  <w:spacing w:val="-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control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(future)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96" o:spid="_x0000_s96" coordorigin="651,2208" coordsize="5225,2753" style="position:absolute;&#10;margin-left:32.55pt;&#10;margin-top:7.3500047pt;&#10;width:261.25pt;&#10;height:137.65001pt;&#10;z-index:89;&#10;mso-position-horizontal:absolute;&#10;mso-position-horizontal-relative:page;&#10;mso-position-vertical:absolute;&#10;mso-wrap-distance-left:0.0pt;&#10;mso-wrap-distance-right:0.0pt;">
                <v:shape type="#_x0000_t0" id="曲线 97" o:spid="_x0000_s97" coordsize="5225,2753" path="m5145,l78,l46,5l22,22l5,47l,77l,2674l5,2704l22,2730l46,2746l78,2752l5145,2752l5176,2746l5202,2730l5218,2704l5223,2674l5223,77l5218,47l5202,22l5176,5l5145,l5145,xe" style="position:absolute;&#10;left:651;&#10;top:2208;&#10;width:5225;&#10;height:2752;" fillcolor="#DADBF0" stroked="f" strokeweight="1.0pt">
                  <v:stroke color="#000000"/>
                </v:shape>
                <v:shape type="#_x0000_t0" id="曲线 98" o:spid="_x0000_s98" coordsize="557,556" path="m279,l204,9l137,37l82,81l37,137l9,203l,277l9,351l37,418l82,474l137,518l204,547l279,556l353,547l418,518l475,474l519,418l546,351l556,277l546,203l519,137l475,81l418,37l353,9l279,l279,xe" style="position:absolute;&#10;left:842;&#10;top:2398;&#10;width:557;&#10;height:556;" fillcolor="#4850BB" stroked="f" strokeweight="1.0pt">
                  <v:stroke color="#000000"/>
                </v:shape>
                <v:shape type="#_x0000_t75" id="Image 99" o:spid="_x0000_s99" style="position:absolute;&#10;left:1028;&#10;top:2558;&#10;width:188;&#10;height:239;" filled="f" stroked="f" strokeweight="1.0pt">
                  <v:imagedata r:id="rId5" o:title="6029605911772993423010"/>
                  <o:lock aspectratio="t"/>
                  <v:stroke color="#000000"/>
                </v:shape>
                <v:shape type="#_x0000_t202" id="Text box 100" o:spid="_x0000_s100" style="position:absolute;&#10;left:651;&#10;top:2208;&#10;width:5225;&#10;height:2752;&#10;mso-wrap-style:square;" filled="f" stroked="t" strokeweight="1.453937pt">
                  <v:textbox id="855" inset="0mm,0mm,0mm,0mm" o:insetmode="custom" style="layout-flow:horizontal;&#10;v-text-anchor:top;">
                    <w:txbxContent>
                      <w:p>
                        <w:pPr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10"/>
                          <w:rPr>
                            <w:sz w:val="38"/>
                          </w:rPr>
                        </w:pPr>
                      </w:p>
                      <w:p>
                        <w:pPr>
                          <w:ind w:left="176"/>
                          <w:rPr>
                            <w:rFonts w:ascii="Tahoma" w:hAns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w w:val="95"/>
                            <w:sz w:val="23"/>
                          </w:rPr>
                          <w:t>Authentication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1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w w:val="95"/>
                            <w:sz w:val="23"/>
                          </w:rPr>
                          <w:t>&amp;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w w:val="95"/>
                            <w:sz w:val="23"/>
                          </w:rPr>
                          <w:t>Security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129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JWT-based</w:t>
                        </w:r>
                        <w:r>
                          <w:rPr>
                            <w:color w:val="27242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login</w:t>
                        </w:r>
                        <w:r>
                          <w:rPr>
                            <w:color w:val="27242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system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39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User-specific</w:t>
                        </w:r>
                        <w:r>
                          <w:rPr>
                            <w:color w:val="272424"/>
                            <w:spacing w:val="-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data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access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41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Password</w:t>
                        </w:r>
                        <w:r>
                          <w:rPr>
                            <w:color w:val="27242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hashing</w:t>
                        </w:r>
                        <w:r>
                          <w:rPr>
                            <w:color w:val="272424"/>
                            <w:spacing w:val="-1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with</w:t>
                        </w:r>
                        <w:r>
                          <w:rPr>
                            <w:color w:val="272424"/>
                            <w:spacing w:val="-1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bcrypt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42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Role-based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access</w:t>
                        </w:r>
                        <w:r>
                          <w:rPr>
                            <w:color w:val="272424"/>
                            <w:spacing w:val="-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control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(future)</w:t>
                        </w:r>
                      </w:p>
                    </w:txbxContent>
                  </v:textbox>
                  <v:stroke color="#C0C1D6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90" behindDoc="1" locked="0" layoutInCell="1" hidden="0" allowOverlap="1">
                <wp:simplePos x="0" y="0"/>
                <wp:positionH relativeFrom="page">
                  <wp:posOffset>3831590</wp:posOffset>
                </wp:positionH>
                <wp:positionV relativeFrom="paragraph">
                  <wp:posOffset>93345</wp:posOffset>
                </wp:positionV>
                <wp:extent cx="3317875" cy="1748155"/>
                <wp:effectExtent l="0" t="0" r="0" b="0"/>
                <wp:wrapTopAndBottom/>
                <wp:docPr id="101" name="Combination 10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02" name="Combination 102"/>
                      <wpg:cNvGrpSpPr/>
                      <wpg:grpSpPr>
                        <a:xfrm rot="0">
                          <a:off x="0" y="0"/>
                          <a:ext cx="3317875" cy="1748155"/>
                          <a:chOff x="0" y="0"/>
                          <a:chExt cx="3317875" cy="17481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03" name="曲线 103"/>
                        <wps:cNvSpPr/>
                        <wps:spPr>
                          <a:xfrm rot="0">
                            <a:off x="0" y="0"/>
                            <a:ext cx="3317875" cy="174815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277" y="0"/>
                                </a:moveTo>
                                <a:lnTo>
                                  <a:pt x="322" y="0"/>
                                </a:lnTo>
                                <a:lnTo>
                                  <a:pt x="194" y="47"/>
                                </a:lnTo>
                                <a:lnTo>
                                  <a:pt x="95" y="180"/>
                                </a:lnTo>
                                <a:lnTo>
                                  <a:pt x="24" y="376"/>
                                </a:lnTo>
                                <a:lnTo>
                                  <a:pt x="0" y="611"/>
                                </a:lnTo>
                                <a:lnTo>
                                  <a:pt x="0" y="20988"/>
                                </a:lnTo>
                                <a:lnTo>
                                  <a:pt x="24" y="21223"/>
                                </a:lnTo>
                                <a:lnTo>
                                  <a:pt x="95" y="21419"/>
                                </a:lnTo>
                                <a:lnTo>
                                  <a:pt x="194" y="21552"/>
                                </a:lnTo>
                                <a:lnTo>
                                  <a:pt x="322" y="21599"/>
                                </a:lnTo>
                                <a:lnTo>
                                  <a:pt x="21277" y="21599"/>
                                </a:lnTo>
                                <a:lnTo>
                                  <a:pt x="21401" y="21552"/>
                                </a:lnTo>
                                <a:lnTo>
                                  <a:pt x="21504" y="21419"/>
                                </a:lnTo>
                                <a:lnTo>
                                  <a:pt x="21571" y="21223"/>
                                </a:lnTo>
                                <a:lnTo>
                                  <a:pt x="21600" y="20988"/>
                                </a:lnTo>
                                <a:lnTo>
                                  <a:pt x="21600" y="611"/>
                                </a:lnTo>
                                <a:lnTo>
                                  <a:pt x="21571" y="376"/>
                                </a:lnTo>
                                <a:lnTo>
                                  <a:pt x="21504" y="180"/>
                                </a:lnTo>
                                <a:lnTo>
                                  <a:pt x="21401" y="47"/>
                                </a:lnTo>
                                <a:lnTo>
                                  <a:pt x="21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曲线 104"/>
                        <wps:cNvSpPr/>
                        <wps:spPr>
                          <a:xfrm rot="0">
                            <a:off x="121284" y="120649"/>
                            <a:ext cx="353695" cy="35369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780" y="0"/>
                                </a:moveTo>
                                <a:lnTo>
                                  <a:pt x="7910" y="387"/>
                                </a:lnTo>
                                <a:lnTo>
                                  <a:pt x="5312" y="1473"/>
                                </a:lnTo>
                                <a:lnTo>
                                  <a:pt x="3141" y="3141"/>
                                </a:lnTo>
                                <a:lnTo>
                                  <a:pt x="1473" y="5351"/>
                                </a:lnTo>
                                <a:lnTo>
                                  <a:pt x="387" y="7910"/>
                                </a:lnTo>
                                <a:lnTo>
                                  <a:pt x="0" y="10780"/>
                                </a:lnTo>
                                <a:lnTo>
                                  <a:pt x="387" y="13650"/>
                                </a:lnTo>
                                <a:lnTo>
                                  <a:pt x="1473" y="16248"/>
                                </a:lnTo>
                                <a:lnTo>
                                  <a:pt x="3141" y="18420"/>
                                </a:lnTo>
                                <a:lnTo>
                                  <a:pt x="5312" y="20126"/>
                                </a:lnTo>
                                <a:lnTo>
                                  <a:pt x="7910" y="21212"/>
                                </a:lnTo>
                                <a:lnTo>
                                  <a:pt x="10780" y="21600"/>
                                </a:lnTo>
                                <a:lnTo>
                                  <a:pt x="13650" y="21212"/>
                                </a:lnTo>
                                <a:lnTo>
                                  <a:pt x="16248" y="20126"/>
                                </a:lnTo>
                                <a:lnTo>
                                  <a:pt x="18420" y="18420"/>
                                </a:lnTo>
                                <a:lnTo>
                                  <a:pt x="20087" y="16248"/>
                                </a:lnTo>
                                <a:lnTo>
                                  <a:pt x="21173" y="13650"/>
                                </a:lnTo>
                                <a:lnTo>
                                  <a:pt x="21561" y="10780"/>
                                </a:lnTo>
                                <a:lnTo>
                                  <a:pt x="21173" y="7910"/>
                                </a:lnTo>
                                <a:lnTo>
                                  <a:pt x="20087" y="5351"/>
                                </a:lnTo>
                                <a:lnTo>
                                  <a:pt x="18420" y="3141"/>
                                </a:lnTo>
                                <a:lnTo>
                                  <a:pt x="16248" y="1473"/>
                                </a:lnTo>
                                <a:lnTo>
                                  <a:pt x="13650" y="387"/>
                                </a:lnTo>
                                <a:lnTo>
                                  <a:pt x="10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29235" y="221614"/>
                            <a:ext cx="138430" cy="15240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07" name="Text box 107"/>
                        <wps:cNvSpPr/>
                        <wps:spPr>
                          <a:xfrm rot="0">
                            <a:off x="0" y="0"/>
                            <a:ext cx="3317875" cy="1748155"/>
                          </a:xfrm>
                          <a:prstGeom prst="rect"/>
                          <a:noFill/>
                          <a:ln w="18465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txbx id="108">
                          <w:txbxContent>
                            <w:p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0"/>
                                <w:rPr>
                                  <w:sz w:val="38"/>
                                </w:rPr>
                              </w:pPr>
                            </w:p>
                            <w:p>
                              <w:pPr>
                                <w:ind w:left="177"/>
                                <w:rPr>
                                  <w:rFonts w:ascii="Tahoma" w:hAns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23"/>
                                </w:rPr>
                                <w:t>Core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23"/>
                                </w:rPr>
                                <w:t>Inventory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129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Add,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update,</w:t>
                              </w:r>
                              <w:r>
                                <w:rPr>
                                  <w:color w:val="272424"/>
                                  <w:spacing w:val="11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delete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8"/>
                                </w:rPr>
                                <w:t>products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39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View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8"/>
                                </w:rPr>
                                <w:t>pagination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41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Search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color w:val="272424"/>
                                  <w:spacing w:val="-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color w:val="272424"/>
                                  <w:spacing w:val="-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10"/>
                                  <w:sz w:val="18"/>
                                </w:rPr>
                                <w:t>name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42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Track</w:t>
                              </w:r>
                              <w:r>
                                <w:rPr>
                                  <w:color w:val="272424"/>
                                  <w:spacing w:val="10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quantity</w:t>
                              </w:r>
                              <w:r>
                                <w:rPr>
                                  <w:color w:val="272424"/>
                                  <w:spacing w:val="9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12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8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09" o:spid="_x0000_s109" coordorigin="6034,2208" coordsize="5225,2753" style="position:absolute;&#10;margin-left:301.7pt;&#10;margin-top:7.3500047pt;&#10;width:261.25pt;&#10;height:137.65001pt;&#10;z-index:90;&#10;mso-position-horizontal:absolute;&#10;mso-position-horizontal-relative:page;&#10;mso-position-vertical:absolute;&#10;mso-wrap-distance-left:0.0pt;&#10;mso-wrap-distance-right:0.0pt;">
                <v:shape type="#_x0000_t0" id="曲线 110" o:spid="_x0000_s110" coordsize="5225,2753" path="m5147,l77,l47,5l22,22l5,47l,77l,2674l5,2704l22,2730l47,2746l77,2752l5147,2752l5176,2746l5201,2730l5218,2704l5225,2674l5225,77l5218,47l5201,22l5176,5l5147,l5147,xe" style="position:absolute;&#10;left:6034;&#10;top:2208;&#10;width:5225;&#10;height:2752;" fillcolor="#DADBF0" stroked="f" strokeweight="1.0pt">
                  <v:stroke color="#000000"/>
                </v:shape>
                <v:shape type="#_x0000_t0" id="曲线 111" o:spid="_x0000_s111" coordsize="557,556" path="m278,l204,9l137,37l81,81l38,137l10,203l,277l10,351l38,418l81,474l137,518l204,547l278,556l352,547l419,518l475,474l518,418l546,351l555,277l546,203l518,137l475,81l419,37l352,9l278,l278,xe" style="position:absolute;&#10;left:6225;&#10;top:2398;&#10;width:557;&#10;height:556;" fillcolor="#4850BB" stroked="f" strokeweight="1.0pt">
                  <v:stroke color="#000000"/>
                </v:shape>
                <v:shape type="#_x0000_t75" id="Image 112" o:spid="_x0000_s112" style="position:absolute;&#10;left:6395;&#10;top:2557;&#10;width:218;&#10;height:240;" filled="f" stroked="f" strokeweight="1.0pt">
                  <v:imagedata r:id="rId7" o:title="2450051001772993423019"/>
                  <o:lock aspectratio="t"/>
                  <v:stroke color="#000000"/>
                </v:shape>
                <v:shape type="#_x0000_t202" id="Text box 113" o:spid="_x0000_s113" style="position:absolute;&#10;left:6034;&#10;top:2208;&#10;width:5225;&#10;height:2752;&#10;mso-wrap-style:square;" filled="f" stroked="t" strokeweight="1.453937pt">
                  <v:textbox id="857" inset="0mm,0mm,0mm,0mm" o:insetmode="custom" style="layout-flow:horizontal;&#10;v-text-anchor:top;">
                    <w:txbxContent>
                      <w:p>
                        <w:pPr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10"/>
                          <w:rPr>
                            <w:sz w:val="38"/>
                          </w:rPr>
                        </w:pPr>
                      </w:p>
                      <w:p>
                        <w:pPr>
                          <w:ind w:left="177"/>
                          <w:rPr>
                            <w:rFonts w:ascii="Tahoma" w:hAns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z w:val="23"/>
                          </w:rPr>
                          <w:t>Core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23"/>
                          </w:rPr>
                          <w:t>Inventory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129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Add,</w:t>
                        </w:r>
                        <w:r>
                          <w:rPr>
                            <w:color w:val="272424"/>
                            <w:spacing w:val="7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update,</w:t>
                        </w:r>
                        <w:r>
                          <w:rPr>
                            <w:color w:val="272424"/>
                            <w:spacing w:val="11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delete</w:t>
                        </w:r>
                        <w:r>
                          <w:rPr>
                            <w:color w:val="272424"/>
                            <w:spacing w:val="8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8"/>
                          </w:rPr>
                          <w:t>products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39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View</w:t>
                        </w:r>
                        <w:r>
                          <w:rPr>
                            <w:color w:val="272424"/>
                            <w:spacing w:val="6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product</w:t>
                        </w:r>
                        <w:r>
                          <w:rPr>
                            <w:color w:val="272424"/>
                            <w:spacing w:val="3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list</w:t>
                        </w:r>
                        <w:r>
                          <w:rPr>
                            <w:color w:val="272424"/>
                            <w:spacing w:val="6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with</w:t>
                        </w:r>
                        <w:r>
                          <w:rPr>
                            <w:color w:val="272424"/>
                            <w:spacing w:val="7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8"/>
                          </w:rPr>
                          <w:t>pagination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41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Search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by</w:t>
                        </w:r>
                        <w:r>
                          <w:rPr>
                            <w:color w:val="272424"/>
                            <w:spacing w:val="-1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product</w:t>
                        </w:r>
                        <w:r>
                          <w:rPr>
                            <w:color w:val="272424"/>
                            <w:spacing w:val="-1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4"/>
                            <w:w w:val="110"/>
                            <w:sz w:val="18"/>
                          </w:rPr>
                          <w:t>name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42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Track</w:t>
                        </w:r>
                        <w:r>
                          <w:rPr>
                            <w:color w:val="272424"/>
                            <w:spacing w:val="10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quantity</w:t>
                        </w:r>
                        <w:r>
                          <w:rPr>
                            <w:color w:val="272424"/>
                            <w:spacing w:val="9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and</w:t>
                        </w:r>
                        <w:r>
                          <w:rPr>
                            <w:color w:val="272424"/>
                            <w:spacing w:val="12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8"/>
                          </w:rPr>
                          <w:t>pricing</w:t>
                        </w:r>
                      </w:p>
                    </w:txbxContent>
                  </v:textbox>
                  <v:stroke color="#C0C1D6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91" behindDoc="1" locked="0" layoutInCell="1" hidden="0" allowOverlap="1">
                <wp:simplePos x="0" y="0"/>
                <wp:positionH relativeFrom="page">
                  <wp:posOffset>413385</wp:posOffset>
                </wp:positionH>
                <wp:positionV relativeFrom="paragraph">
                  <wp:posOffset>1939925</wp:posOffset>
                </wp:positionV>
                <wp:extent cx="3317875" cy="1748155"/>
                <wp:effectExtent l="0" t="0" r="0" b="0"/>
                <wp:wrapTopAndBottom/>
                <wp:docPr id="114" name="Combination 11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15" name="Combination 115"/>
                      <wpg:cNvGrpSpPr/>
                      <wpg:grpSpPr>
                        <a:xfrm rot="0">
                          <a:off x="0" y="0"/>
                          <a:ext cx="3317875" cy="1748155"/>
                          <a:chOff x="0" y="0"/>
                          <a:chExt cx="3317875" cy="17481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16" name="曲线 116"/>
                        <wps:cNvSpPr/>
                        <wps:spPr>
                          <a:xfrm rot="0">
                            <a:off x="0" y="0"/>
                            <a:ext cx="3317875" cy="174815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273" y="0"/>
                                </a:moveTo>
                                <a:lnTo>
                                  <a:pt x="322" y="0"/>
                                </a:lnTo>
                                <a:lnTo>
                                  <a:pt x="194" y="47"/>
                                </a:lnTo>
                                <a:lnTo>
                                  <a:pt x="90" y="180"/>
                                </a:lnTo>
                                <a:lnTo>
                                  <a:pt x="24" y="368"/>
                                </a:lnTo>
                                <a:lnTo>
                                  <a:pt x="0" y="611"/>
                                </a:lnTo>
                                <a:lnTo>
                                  <a:pt x="0" y="20988"/>
                                </a:lnTo>
                                <a:lnTo>
                                  <a:pt x="24" y="21223"/>
                                </a:lnTo>
                                <a:lnTo>
                                  <a:pt x="90" y="21419"/>
                                </a:lnTo>
                                <a:lnTo>
                                  <a:pt x="194" y="21545"/>
                                </a:lnTo>
                                <a:lnTo>
                                  <a:pt x="322" y="21600"/>
                                </a:lnTo>
                                <a:lnTo>
                                  <a:pt x="21273" y="21600"/>
                                </a:lnTo>
                                <a:lnTo>
                                  <a:pt x="21401" y="21545"/>
                                </a:lnTo>
                                <a:lnTo>
                                  <a:pt x="21504" y="21419"/>
                                </a:lnTo>
                                <a:lnTo>
                                  <a:pt x="21571" y="21223"/>
                                </a:lnTo>
                                <a:lnTo>
                                  <a:pt x="21595" y="20988"/>
                                </a:lnTo>
                                <a:lnTo>
                                  <a:pt x="21595" y="611"/>
                                </a:lnTo>
                                <a:lnTo>
                                  <a:pt x="21571" y="368"/>
                                </a:lnTo>
                                <a:lnTo>
                                  <a:pt x="21504" y="180"/>
                                </a:lnTo>
                                <a:lnTo>
                                  <a:pt x="21401" y="47"/>
                                </a:lnTo>
                                <a:lnTo>
                                  <a:pt x="21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曲线 117"/>
                        <wps:cNvSpPr/>
                        <wps:spPr>
                          <a:xfrm rot="0">
                            <a:off x="121285" y="123190"/>
                            <a:ext cx="353695" cy="35369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819" y="0"/>
                                </a:moveTo>
                                <a:lnTo>
                                  <a:pt x="7949" y="387"/>
                                </a:lnTo>
                                <a:lnTo>
                                  <a:pt x="5351" y="1473"/>
                                </a:lnTo>
                                <a:lnTo>
                                  <a:pt x="3179" y="3179"/>
                                </a:lnTo>
                                <a:lnTo>
                                  <a:pt x="1473" y="5351"/>
                                </a:lnTo>
                                <a:lnTo>
                                  <a:pt x="387" y="7910"/>
                                </a:lnTo>
                                <a:lnTo>
                                  <a:pt x="0" y="10780"/>
                                </a:lnTo>
                                <a:lnTo>
                                  <a:pt x="387" y="13650"/>
                                </a:lnTo>
                                <a:lnTo>
                                  <a:pt x="1473" y="16248"/>
                                </a:lnTo>
                                <a:lnTo>
                                  <a:pt x="3179" y="18420"/>
                                </a:lnTo>
                                <a:lnTo>
                                  <a:pt x="5351" y="20126"/>
                                </a:lnTo>
                                <a:lnTo>
                                  <a:pt x="7949" y="21212"/>
                                </a:lnTo>
                                <a:lnTo>
                                  <a:pt x="10819" y="21600"/>
                                </a:lnTo>
                                <a:lnTo>
                                  <a:pt x="13689" y="21212"/>
                                </a:lnTo>
                                <a:lnTo>
                                  <a:pt x="16248" y="20126"/>
                                </a:lnTo>
                                <a:lnTo>
                                  <a:pt x="18458" y="18420"/>
                                </a:lnTo>
                                <a:lnTo>
                                  <a:pt x="20126" y="16248"/>
                                </a:lnTo>
                                <a:lnTo>
                                  <a:pt x="21212" y="13650"/>
                                </a:lnTo>
                                <a:lnTo>
                                  <a:pt x="21600" y="10780"/>
                                </a:lnTo>
                                <a:lnTo>
                                  <a:pt x="21212" y="7910"/>
                                </a:lnTo>
                                <a:lnTo>
                                  <a:pt x="20126" y="5351"/>
                                </a:lnTo>
                                <a:lnTo>
                                  <a:pt x="18458" y="3179"/>
                                </a:lnTo>
                                <a:lnTo>
                                  <a:pt x="16248" y="1473"/>
                                </a:lnTo>
                                <a:lnTo>
                                  <a:pt x="13689" y="387"/>
                                </a:lnTo>
                                <a:lnTo>
                                  <a:pt x="10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22250" y="227330"/>
                            <a:ext cx="150495" cy="14287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20" name="Text box 120"/>
                        <wps:cNvSpPr/>
                        <wps:spPr>
                          <a:xfrm rot="0">
                            <a:off x="0" y="0"/>
                            <a:ext cx="3317875" cy="1748155"/>
                          </a:xfrm>
                          <a:prstGeom prst="rect"/>
                          <a:noFill/>
                          <a:ln w="18465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txbx id="121">
                          <w:txbxContent>
                            <w:p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1"/>
                                <w:rPr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6"/>
                                <w:rPr>
                                  <w:rFonts w:ascii="Tahoma" w:hAns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23"/>
                                </w:rPr>
                                <w:t>Experience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129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Simple</w:t>
                              </w:r>
                              <w:r>
                                <w:rPr>
                                  <w:color w:val="272424"/>
                                  <w:spacing w:val="13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responsive</w:t>
                              </w:r>
                              <w:r>
                                <w:rPr>
                                  <w:color w:val="272424"/>
                                  <w:spacing w:val="17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4"/>
                                  <w:sz w:val="18"/>
                                </w:rPr>
                                <w:t>UI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39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Clean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card-based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layout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41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Fast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loading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8"/>
                                </w:rPr>
                                <w:t>times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42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Intuitive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8"/>
                                </w:rPr>
                                <w:t>navigation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22" o:spid="_x0000_s122" coordorigin="651,5116" coordsize="5225,2753" style="position:absolute;&#10;margin-left:32.55pt;&#10;margin-top:152.75pt;&#10;width:261.25pt;&#10;height:137.65001pt;&#10;z-index:91;&#10;mso-position-horizontal:absolute;&#10;mso-position-horizontal-relative:page;&#10;mso-position-vertical:absolute;&#10;mso-wrap-distance-left:0.0pt;&#10;mso-wrap-distance-right:0.0pt;">
                <v:shape type="#_x0000_t0" id="曲线 123" o:spid="_x0000_s123" coordsize="5225,2753" path="m5145,l78,l46,6l22,22l5,46l,77l,2675l5,2705l22,2729l46,2745l78,2752l5145,2752l5176,2745l5202,2729l5218,2705l5223,2675l5223,77l5218,46l5202,22l5176,6l5145,l5145,xe" style="position:absolute;&#10;left:651;&#10;top:5116;&#10;width:5225;&#10;height:2753;" fillcolor="#DADBF0" stroked="f" strokeweight="1.0pt">
                  <v:stroke color="#000000"/>
                </v:shape>
                <v:shape type="#_x0000_t0" id="曲线 124" o:spid="_x0000_s124" coordsize="557,556" path="m279,l204,10l137,38l82,81l37,137l9,204l,278l9,352l37,419l82,474l137,518l204,547l279,557l353,547l418,518l475,474l519,419l546,352l556,278l546,204l519,137l475,81l418,38l353,10l279,l279,xe" style="position:absolute;&#10;left:842;&#10;top:5310;&#10;width:557;&#10;height:557;" fillcolor="#4850BB" stroked="f" strokeweight="1.0pt">
                  <v:stroke color="#000000"/>
                </v:shape>
                <v:shape type="#_x0000_t75" id="Image 125" o:spid="_x0000_s125" style="position:absolute;&#10;left:1001;&#10;top:5474;&#10;width:236;&#10;height:224;" filled="f" stroked="f" strokeweight="1.0pt">
                  <v:imagedata r:id="rId9" o:title="3424691751772993423025"/>
                  <o:lock aspectratio="t"/>
                  <v:stroke color="#000000"/>
                </v:shape>
                <v:shape type="#_x0000_t202" id="Text box 126" o:spid="_x0000_s126" style="position:absolute;&#10;left:651;&#10;top:5116;&#10;width:5225;&#10;height:2753;&#10;mso-wrap-style:square;" filled="f" stroked="t" strokeweight="1.453937pt">
                  <v:textbox id="859" inset="0mm,0mm,0mm,0mm" o:insetmode="custom" style="layout-flow:horizontal;&#10;v-text-anchor:top;">
                    <w:txbxContent>
                      <w:p>
                        <w:pPr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11"/>
                          <w:rPr>
                            <w:sz w:val="38"/>
                          </w:rPr>
                        </w:pPr>
                      </w:p>
                      <w:p>
                        <w:pPr>
                          <w:spacing w:before="1"/>
                          <w:ind w:left="176"/>
                          <w:rPr>
                            <w:rFonts w:ascii="Tahoma" w:hAns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z w:val="23"/>
                          </w:rPr>
                          <w:t>User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23"/>
                          </w:rPr>
                          <w:t>Experience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129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Simple</w:t>
                        </w:r>
                        <w:r>
                          <w:rPr>
                            <w:color w:val="272424"/>
                            <w:spacing w:val="13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responsive</w:t>
                        </w:r>
                        <w:r>
                          <w:rPr>
                            <w:color w:val="272424"/>
                            <w:spacing w:val="17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5"/>
                            <w:w w:val="104"/>
                            <w:sz w:val="18"/>
                          </w:rPr>
                          <w:t>UI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39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Clean</w:t>
                        </w:r>
                        <w:r>
                          <w:rPr>
                            <w:color w:val="272424"/>
                            <w:spacing w:val="-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card-based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layout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41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Fast</w:t>
                        </w:r>
                        <w:r>
                          <w:rPr>
                            <w:color w:val="272424"/>
                            <w:spacing w:val="8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loading</w:t>
                        </w:r>
                        <w:r>
                          <w:rPr>
                            <w:color w:val="272424"/>
                            <w:spacing w:val="5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8"/>
                          </w:rPr>
                          <w:t>times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42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Intuitive</w:t>
                        </w:r>
                        <w:r>
                          <w:rPr>
                            <w:color w:val="272424"/>
                            <w:spacing w:val="-8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8"/>
                          </w:rPr>
                          <w:t>navigation</w:t>
                        </w:r>
                      </w:p>
                    </w:txbxContent>
                  </v:textbox>
                  <v:stroke color="#C0C1D6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92" behindDoc="1" locked="0" layoutInCell="1" hidden="0" allowOverlap="1">
                <wp:simplePos x="0" y="0"/>
                <wp:positionH relativeFrom="page">
                  <wp:posOffset>3831590</wp:posOffset>
                </wp:positionH>
                <wp:positionV relativeFrom="paragraph">
                  <wp:posOffset>1939925</wp:posOffset>
                </wp:positionV>
                <wp:extent cx="3317875" cy="1748155"/>
                <wp:effectExtent l="0" t="0" r="0" b="0"/>
                <wp:wrapTopAndBottom/>
                <wp:docPr id="127" name="Combination 12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28" name="Combination 128"/>
                      <wpg:cNvGrpSpPr/>
                      <wpg:grpSpPr>
                        <a:xfrm rot="0">
                          <a:off x="0" y="0"/>
                          <a:ext cx="3317875" cy="1748155"/>
                          <a:chOff x="0" y="0"/>
                          <a:chExt cx="3317875" cy="17481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29" name="曲线 129"/>
                        <wps:cNvSpPr/>
                        <wps:spPr>
                          <a:xfrm rot="0">
                            <a:off x="0" y="0"/>
                            <a:ext cx="3317875" cy="174815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277" y="0"/>
                                </a:moveTo>
                                <a:lnTo>
                                  <a:pt x="322" y="0"/>
                                </a:lnTo>
                                <a:lnTo>
                                  <a:pt x="194" y="47"/>
                                </a:lnTo>
                                <a:lnTo>
                                  <a:pt x="95" y="180"/>
                                </a:lnTo>
                                <a:lnTo>
                                  <a:pt x="24" y="368"/>
                                </a:lnTo>
                                <a:lnTo>
                                  <a:pt x="0" y="611"/>
                                </a:lnTo>
                                <a:lnTo>
                                  <a:pt x="0" y="20988"/>
                                </a:lnTo>
                                <a:lnTo>
                                  <a:pt x="24" y="21223"/>
                                </a:lnTo>
                                <a:lnTo>
                                  <a:pt x="95" y="21419"/>
                                </a:lnTo>
                                <a:lnTo>
                                  <a:pt x="194" y="21545"/>
                                </a:lnTo>
                                <a:lnTo>
                                  <a:pt x="322" y="21600"/>
                                </a:lnTo>
                                <a:lnTo>
                                  <a:pt x="21277" y="21600"/>
                                </a:lnTo>
                                <a:lnTo>
                                  <a:pt x="21401" y="21545"/>
                                </a:lnTo>
                                <a:lnTo>
                                  <a:pt x="21504" y="21419"/>
                                </a:lnTo>
                                <a:lnTo>
                                  <a:pt x="21571" y="21223"/>
                                </a:lnTo>
                                <a:lnTo>
                                  <a:pt x="21600" y="20988"/>
                                </a:lnTo>
                                <a:lnTo>
                                  <a:pt x="21600" y="611"/>
                                </a:lnTo>
                                <a:lnTo>
                                  <a:pt x="21571" y="368"/>
                                </a:lnTo>
                                <a:lnTo>
                                  <a:pt x="21504" y="180"/>
                                </a:lnTo>
                                <a:lnTo>
                                  <a:pt x="21401" y="47"/>
                                </a:lnTo>
                                <a:lnTo>
                                  <a:pt x="21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曲线 130"/>
                        <wps:cNvSpPr/>
                        <wps:spPr>
                          <a:xfrm rot="0">
                            <a:off x="121284" y="123190"/>
                            <a:ext cx="353695" cy="35369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780" y="0"/>
                                </a:moveTo>
                                <a:lnTo>
                                  <a:pt x="7910" y="387"/>
                                </a:lnTo>
                                <a:lnTo>
                                  <a:pt x="5312" y="1473"/>
                                </a:lnTo>
                                <a:lnTo>
                                  <a:pt x="3141" y="3179"/>
                                </a:lnTo>
                                <a:lnTo>
                                  <a:pt x="1473" y="5351"/>
                                </a:lnTo>
                                <a:lnTo>
                                  <a:pt x="387" y="7910"/>
                                </a:lnTo>
                                <a:lnTo>
                                  <a:pt x="0" y="10780"/>
                                </a:lnTo>
                                <a:lnTo>
                                  <a:pt x="387" y="13650"/>
                                </a:lnTo>
                                <a:lnTo>
                                  <a:pt x="1473" y="16248"/>
                                </a:lnTo>
                                <a:lnTo>
                                  <a:pt x="3141" y="18420"/>
                                </a:lnTo>
                                <a:lnTo>
                                  <a:pt x="5312" y="20126"/>
                                </a:lnTo>
                                <a:lnTo>
                                  <a:pt x="7910" y="21212"/>
                                </a:lnTo>
                                <a:lnTo>
                                  <a:pt x="10780" y="21600"/>
                                </a:lnTo>
                                <a:lnTo>
                                  <a:pt x="13650" y="21212"/>
                                </a:lnTo>
                                <a:lnTo>
                                  <a:pt x="16248" y="20126"/>
                                </a:lnTo>
                                <a:lnTo>
                                  <a:pt x="18420" y="18420"/>
                                </a:lnTo>
                                <a:lnTo>
                                  <a:pt x="20087" y="16248"/>
                                </a:lnTo>
                                <a:lnTo>
                                  <a:pt x="21173" y="13650"/>
                                </a:lnTo>
                                <a:lnTo>
                                  <a:pt x="21561" y="10780"/>
                                </a:lnTo>
                                <a:lnTo>
                                  <a:pt x="21173" y="7910"/>
                                </a:lnTo>
                                <a:lnTo>
                                  <a:pt x="20087" y="5351"/>
                                </a:lnTo>
                                <a:lnTo>
                                  <a:pt x="18420" y="3179"/>
                                </a:lnTo>
                                <a:lnTo>
                                  <a:pt x="16248" y="1473"/>
                                </a:lnTo>
                                <a:lnTo>
                                  <a:pt x="13650" y="387"/>
                                </a:lnTo>
                                <a:lnTo>
                                  <a:pt x="10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22249" y="227330"/>
                            <a:ext cx="152400" cy="14350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33" name="Text box 133"/>
                        <wps:cNvSpPr/>
                        <wps:spPr>
                          <a:xfrm rot="0">
                            <a:off x="0" y="0"/>
                            <a:ext cx="3317875" cy="1748155"/>
                          </a:xfrm>
                          <a:prstGeom prst="rect"/>
                          <a:noFill/>
                          <a:ln w="18465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txbx id="134">
                          <w:txbxContent>
                            <w:p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1"/>
                                <w:rPr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7"/>
                                <w:rPr>
                                  <w:rFonts w:ascii="Tahoma" w:hAns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23"/>
                                </w:rPr>
                                <w:t>Technical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23"/>
                                </w:rPr>
                                <w:t>Foundation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129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MERN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architecture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8"/>
                                </w:rPr>
                                <w:t>pattern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39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REST API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design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41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MongoDB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schema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8"/>
                                </w:rPr>
                                <w:t>optimization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42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Middleware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route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8"/>
                                </w:rPr>
                                <w:t>protection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35" o:spid="_x0000_s135" coordorigin="6034,5116" coordsize="5225,2753" style="position:absolute;&#10;margin-left:301.7pt;&#10;margin-top:152.75pt;&#10;width:261.25pt;&#10;height:137.65001pt;&#10;z-index:92;&#10;mso-position-horizontal:absolute;&#10;mso-position-horizontal-relative:page;&#10;mso-position-vertical:absolute;&#10;mso-wrap-distance-left:0.0pt;&#10;mso-wrap-distance-right:0.0pt;">
                <v:shape type="#_x0000_t0" id="曲线 136" o:spid="_x0000_s136" coordsize="5225,2753" path="m5147,l77,l47,6l22,22l5,46l,77l,2675l5,2705l22,2729l47,2745l77,2752l5147,2752l5176,2745l5201,2729l5218,2705l5225,2675l5225,77l5218,46l5201,22l5176,6l5147,l5147,xe" style="position:absolute;&#10;left:6034;&#10;top:5116;&#10;width:5225;&#10;height:2753;" fillcolor="#DADBF0" stroked="f" strokeweight="1.0pt">
                  <v:stroke color="#000000"/>
                </v:shape>
                <v:shape type="#_x0000_t0" id="曲线 137" o:spid="_x0000_s137" coordsize="557,556" path="m278,l204,10l137,38l81,81l38,137l10,204l,278l10,352l38,419l81,474l137,518l204,547l278,557l352,547l419,518l475,474l518,419l546,352l555,278l546,204l518,137l475,81l419,38l352,10l278,l278,xe" style="position:absolute;&#10;left:6225;&#10;top:5310;&#10;width:557;&#10;height:557;" fillcolor="#4850BB" stroked="f" strokeweight="1.0pt">
                  <v:stroke color="#000000"/>
                </v:shape>
                <v:shape type="#_x0000_t75" id="Image 138" o:spid="_x0000_s138" style="position:absolute;&#10;left:6383;&#10;top:5474;&#10;width:240;&#10;height:225;" filled="f" stroked="f" strokeweight="1.0pt">
                  <v:imagedata r:id="rId11" o:title="2067359411772993423037"/>
                  <o:lock aspectratio="t"/>
                  <v:stroke color="#000000"/>
                </v:shape>
                <v:shape type="#_x0000_t202" id="Text box 139" o:spid="_x0000_s139" style="position:absolute;&#10;left:6034;&#10;top:5116;&#10;width:5225;&#10;height:2753;&#10;mso-wrap-style:square;" filled="f" stroked="t" strokeweight="1.453937pt">
                  <v:textbox id="861" inset="0mm,0mm,0mm,0mm" o:insetmode="custom" style="layout-flow:horizontal;&#10;v-text-anchor:top;">
                    <w:txbxContent>
                      <w:p>
                        <w:pPr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11"/>
                          <w:rPr>
                            <w:sz w:val="38"/>
                          </w:rPr>
                        </w:pPr>
                      </w:p>
                      <w:p>
                        <w:pPr>
                          <w:spacing w:before="1"/>
                          <w:ind w:left="177"/>
                          <w:rPr>
                            <w:rFonts w:ascii="Tahoma" w:hAns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z w:val="23"/>
                          </w:rPr>
                          <w:t>Technical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23"/>
                          </w:rPr>
                          <w:t>Foundation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129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MERN</w:t>
                        </w:r>
                        <w:r>
                          <w:rPr>
                            <w:color w:val="272424"/>
                            <w:spacing w:val="6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architecture</w:t>
                        </w:r>
                        <w:r>
                          <w:rPr>
                            <w:color w:val="272424"/>
                            <w:spacing w:val="14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8"/>
                          </w:rPr>
                          <w:t>pattern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39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REST API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design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41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MongoDB</w:t>
                        </w:r>
                        <w:r>
                          <w:rPr>
                            <w:color w:val="272424"/>
                            <w:spacing w:val="-1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schema</w:t>
                        </w:r>
                        <w:r>
                          <w:rPr>
                            <w:color w:val="272424"/>
                            <w:spacing w:val="5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8"/>
                          </w:rPr>
                          <w:t>optimization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42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Middleware</w:t>
                        </w:r>
                        <w:r>
                          <w:rPr>
                            <w:color w:val="272424"/>
                            <w:spacing w:val="-1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for</w:t>
                        </w:r>
                        <w:r>
                          <w:rPr>
                            <w:color w:val="272424"/>
                            <w:spacing w:val="1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route</w:t>
                        </w:r>
                        <w:r>
                          <w:rPr>
                            <w:color w:val="272424"/>
                            <w:spacing w:val="1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8"/>
                          </w:rPr>
                          <w:t>protection</w:t>
                        </w:r>
                      </w:p>
                    </w:txbxContent>
                  </v:textbox>
                  <v:stroke color="#C0C1D6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9"/>
        <w:rPr>
          <w:sz w:val="7"/>
        </w:rPr>
      </w:pPr>
    </w:p>
    <w:p>
      <w:pPr>
        <w:pStyle w:val="15"/>
        <w:spacing w:before="8"/>
        <w:rPr>
          <w:sz w:val="8"/>
        </w:rPr>
      </w:pPr>
    </w:p>
    <w:p>
      <w:pPr>
        <w:pStyle w:val="2"/>
        <w:spacing w:before="92"/>
        <w:ind w:left="390"/>
      </w:pPr>
      <w:r>
        <w:rPr>
          <w:w w:val="95"/>
        </w:rPr>
        <w:t>Feature</w:t>
      </w:r>
      <w:r>
        <w:rPr>
          <w:spacing w:val="5"/>
        </w:rPr>
        <w:t xml:space="preserve"> </w:t>
      </w:r>
      <w:r>
        <w:rPr>
          <w:w w:val="95"/>
        </w:rPr>
        <w:t>Prioritization</w:t>
      </w:r>
      <w:r>
        <w:rPr>
          <w:spacing w:val="-1"/>
        </w:rPr>
        <w:t xml:space="preserve"> </w:t>
      </w:r>
      <w:r>
        <w:rPr>
          <w:spacing w:val="-2"/>
          <w:w w:val="95"/>
        </w:rPr>
        <w:t>Strategy</w:t>
      </w:r>
    </w:p>
    <w:p>
      <w:pPr>
        <w:pStyle w:val="15"/>
        <w:spacing w:before="3"/>
        <w:rPr>
          <w:rFonts w:ascii="Tahoma" w:hAnsi="Tahoma"/>
          <w:b/>
          <w:sz w:val="24"/>
        </w:rPr>
      </w:pPr>
    </w:p>
    <w:p>
      <w:pPr>
        <w:spacing w:before="1" w:line="281" w:lineRule="auto"/>
        <w:ind w:left="390" w:right="615"/>
        <w:rPr>
          <w:sz w:val="18"/>
        </w:rPr>
      </w:pPr>
      <w:r>
        <w:rPr>
          <w:color w:val="272424"/>
          <w:w w:val="110"/>
          <w:sz w:val="18"/>
        </w:rPr>
        <w:t>Features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prioritized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based</w:t>
      </w:r>
      <w:r>
        <w:rPr>
          <w:color w:val="272424"/>
          <w:spacing w:val="-8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on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business</w:t>
      </w:r>
      <w:r>
        <w:rPr>
          <w:color w:val="272424"/>
          <w:spacing w:val="-10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value,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security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requirements,</w:t>
      </w:r>
      <w:r>
        <w:rPr>
          <w:color w:val="272424"/>
          <w:spacing w:val="-12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</w:t>
      </w:r>
      <w:r>
        <w:rPr>
          <w:color w:val="272424"/>
          <w:spacing w:val="-1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technical</w:t>
      </w:r>
      <w:r>
        <w:rPr>
          <w:color w:val="272424"/>
          <w:spacing w:val="-12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feasibility.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High-priority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features formed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the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minimum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viable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product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(MVP),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while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medium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low-priority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items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deferred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for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 xml:space="preserve">post-MVP </w:t>
      </w:r>
      <w:r>
        <w:rPr>
          <w:color w:val="272424"/>
          <w:spacing w:val="-2"/>
          <w:w w:val="110"/>
          <w:sz w:val="18"/>
        </w:rPr>
        <w:t>enhancements.</w:t>
      </w:r>
    </w:p>
    <w:p>
      <w:pPr>
        <w:pStyle w:val="15"/>
        <w:spacing w:before="12" w:after="1"/>
        <w:rPr>
          <w:sz w:val="9"/>
        </w:rPr>
      </w:pPr>
    </w:p>
    <w:tbl>
      <w:tblPr>
        <w:jc w:val="left"/>
        <w:tblInd w:w="4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9"/>
        <w:gridCol w:w="3201"/>
        <w:gridCol w:w="2178"/>
        <w:gridCol w:w="3132"/>
      </w:tblGrid>
      <w:tr>
        <w:trPr>
          <w:trHeight w:val="468"/>
        </w:trPr>
        <w:tc>
          <w:tcPr>
            <w:tcW w:w="2099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17"/>
              <w:spacing w:before="124"/>
              <w:ind w:left="19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72424"/>
                <w:w w:val="95"/>
                <w:sz w:val="18"/>
              </w:rPr>
              <w:t>Priority</w:t>
            </w:r>
            <w:r>
              <w:rPr>
                <w:rFonts w:ascii="Tahoma" w:hAnsi="Tahoma"/>
                <w:b/>
                <w:color w:val="272424"/>
                <w:spacing w:val="-6"/>
                <w:w w:val="95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72424"/>
                <w:spacing w:val="-2"/>
                <w:sz w:val="18"/>
              </w:rPr>
              <w:t>Level</w:t>
            </w:r>
          </w:p>
        </w:tc>
        <w:tc>
          <w:tcPr>
            <w:tcW w:w="3201" w:type="dxa"/>
            <w:tcBorders>
              <w:top w:val="single" w:sz="12" w:space="0" w:color="000000"/>
            </w:tcBorders>
          </w:tcPr>
          <w:p>
            <w:pPr>
              <w:pStyle w:val="17"/>
              <w:spacing w:before="124"/>
              <w:ind w:left="759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8"/>
              </w:rPr>
              <w:t>Features</w:t>
            </w:r>
          </w:p>
        </w:tc>
        <w:tc>
          <w:tcPr>
            <w:tcW w:w="2178" w:type="dxa"/>
            <w:tcBorders>
              <w:top w:val="single" w:sz="12" w:space="0" w:color="000000"/>
            </w:tcBorders>
          </w:tcPr>
          <w:p>
            <w:pPr>
              <w:pStyle w:val="17"/>
              <w:spacing w:before="124"/>
              <w:ind w:left="207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8"/>
              </w:rPr>
              <w:t>Status</w:t>
            </w:r>
          </w:p>
        </w:tc>
        <w:tc>
          <w:tcPr>
            <w:tcW w:w="3132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17"/>
              <w:spacing w:before="124"/>
              <w:ind w:left="663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8"/>
              </w:rPr>
              <w:t>Notes</w:t>
            </w:r>
          </w:p>
        </w:tc>
      </w:tr>
      <w:tr>
        <w:trPr>
          <w:trHeight w:val="386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spacing w:before="132"/>
              <w:ind w:left="19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DCC70"/>
                <w:spacing w:val="-4"/>
                <w:sz w:val="18"/>
              </w:rPr>
              <w:t>High</w:t>
            </w:r>
          </w:p>
        </w:tc>
        <w:tc>
          <w:tcPr>
            <w:tcW w:w="3201" w:type="dxa"/>
            <w:shd w:val="clear" w:color="auto" w:fill="F5F5F5"/>
          </w:tcPr>
          <w:p>
            <w:pPr>
              <w:pStyle w:val="17"/>
              <w:spacing w:before="118"/>
              <w:ind w:left="759"/>
              <w:rPr>
                <w:sz w:val="18"/>
              </w:rPr>
            </w:pPr>
            <w:r>
              <w:rPr>
                <w:color w:val="272424"/>
                <w:spacing w:val="-2"/>
                <w:w w:val="110"/>
                <w:sz w:val="18"/>
              </w:rPr>
              <w:t>JWT authentication,</w:t>
            </w:r>
            <w:r>
              <w:rPr>
                <w:color w:val="272424"/>
                <w:spacing w:val="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10"/>
                <w:sz w:val="18"/>
              </w:rPr>
              <w:t>CRUD</w:t>
            </w:r>
          </w:p>
        </w:tc>
        <w:tc>
          <w:tcPr>
            <w:tcW w:w="2178" w:type="dxa"/>
            <w:shd w:val="clear" w:color="auto" w:fill="F5F5F5"/>
          </w:tcPr>
          <w:p>
            <w:pPr>
              <w:pStyle w:val="17"/>
              <w:numPr>
                <w:ilvl w:val="0"/>
                <w:numId w:val="6"/>
              </w:numPr>
              <w:tabs>
                <w:tab w:val="left" w:pos="414"/>
              </w:tabs>
              <w:spacing w:before="118"/>
              <w:rPr>
                <w:sz w:val="18"/>
              </w:rPr>
            </w:pPr>
            <w:r>
              <w:rPr>
                <w:color w:val="2DCC70"/>
                <w:spacing w:val="-2"/>
                <w:w w:val="104"/>
                <w:sz w:val="18"/>
              </w:rPr>
              <w:t>Implemented</w:t>
            </w: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spacing w:before="118"/>
              <w:ind w:left="663"/>
              <w:rPr>
                <w:sz w:val="18"/>
              </w:rPr>
            </w:pPr>
            <w:r>
              <w:rPr>
                <w:color w:val="272424"/>
                <w:w w:val="104"/>
                <w:sz w:val="18"/>
              </w:rPr>
              <w:t>Core</w:t>
            </w:r>
            <w:r>
              <w:rPr>
                <w:color w:val="272424"/>
                <w:spacing w:val="4"/>
                <w:w w:val="104"/>
                <w:sz w:val="18"/>
              </w:rPr>
              <w:t xml:space="preserve"> </w:t>
            </w:r>
            <w:r>
              <w:rPr>
                <w:color w:val="272424"/>
                <w:w w:val="104"/>
                <w:sz w:val="18"/>
              </w:rPr>
              <w:t>functionality</w:t>
            </w:r>
            <w:r>
              <w:rPr>
                <w:color w:val="272424"/>
                <w:spacing w:val="2"/>
                <w:w w:val="104"/>
                <w:sz w:val="18"/>
              </w:rPr>
              <w:t xml:space="preserve"> </w:t>
            </w:r>
            <w:r>
              <w:rPr>
                <w:color w:val="272424"/>
                <w:w w:val="104"/>
                <w:sz w:val="18"/>
              </w:rPr>
              <w:t>for</w:t>
            </w:r>
            <w:r>
              <w:rPr>
                <w:color w:val="272424"/>
                <w:spacing w:val="7"/>
                <w:w w:val="104"/>
                <w:sz w:val="18"/>
              </w:rPr>
              <w:t xml:space="preserve"> </w:t>
            </w:r>
            <w:r>
              <w:rPr>
                <w:color w:val="272424"/>
                <w:spacing w:val="-5"/>
                <w:w w:val="104"/>
                <w:sz w:val="18"/>
              </w:rPr>
              <w:t>MVP</w:t>
            </w:r>
          </w:p>
        </w:tc>
      </w:tr>
      <w:tr>
        <w:trPr>
          <w:trHeight w:val="279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>
            <w:pPr>
              <w:pStyle w:val="17"/>
              <w:spacing w:before="10"/>
              <w:ind w:left="759"/>
              <w:rPr>
                <w:sz w:val="18"/>
              </w:rPr>
            </w:pPr>
            <w:r>
              <w:rPr>
                <w:color w:val="272424"/>
                <w:w w:val="104"/>
                <w:sz w:val="18"/>
              </w:rPr>
              <w:t>operations,</w:t>
            </w:r>
            <w:r>
              <w:rPr>
                <w:color w:val="272424"/>
                <w:spacing w:val="9"/>
                <w:w w:val="104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8"/>
              </w:rPr>
              <w:t>MongoDB</w:t>
            </w:r>
          </w:p>
        </w:tc>
        <w:tc>
          <w:tcPr>
            <w:tcW w:w="2178" w:type="dxa"/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spacing w:before="10"/>
              <w:ind w:left="663"/>
              <w:rPr>
                <w:sz w:val="18"/>
              </w:rPr>
            </w:pPr>
            <w:r>
              <w:rPr>
                <w:color w:val="272424"/>
                <w:spacing w:val="-2"/>
                <w:w w:val="110"/>
                <w:sz w:val="18"/>
              </w:rPr>
              <w:t>release</w:t>
            </w:r>
          </w:p>
        </w:tc>
      </w:tr>
      <w:tr>
        <w:trPr>
          <w:trHeight w:val="281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>
            <w:pPr>
              <w:pStyle w:val="17"/>
              <w:spacing w:before="12"/>
              <w:ind w:left="759"/>
              <w:rPr>
                <w:sz w:val="18"/>
              </w:rPr>
            </w:pPr>
            <w:r>
              <w:rPr>
                <w:color w:val="272424"/>
                <w:w w:val="104"/>
                <w:sz w:val="18"/>
              </w:rPr>
              <w:t>integration,</w:t>
            </w:r>
            <w:r>
              <w:rPr>
                <w:color w:val="272424"/>
                <w:spacing w:val="10"/>
                <w:w w:val="104"/>
                <w:sz w:val="18"/>
              </w:rPr>
              <w:t xml:space="preserve"> </w:t>
            </w:r>
            <w:r>
              <w:rPr>
                <w:color w:val="272424"/>
                <w:w w:val="104"/>
                <w:sz w:val="18"/>
              </w:rPr>
              <w:t>secure</w:t>
            </w:r>
            <w:r>
              <w:rPr>
                <w:color w:val="272424"/>
                <w:spacing w:val="11"/>
                <w:w w:val="104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8"/>
              </w:rPr>
              <w:t>routes,</w:t>
            </w:r>
          </w:p>
        </w:tc>
        <w:tc>
          <w:tcPr>
            <w:tcW w:w="2178" w:type="dxa"/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629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>
            <w:pPr>
              <w:pStyle w:val="17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w w:val="104"/>
                <w:sz w:val="18"/>
              </w:rPr>
              <w:t>name</w:t>
            </w:r>
            <w:r>
              <w:rPr>
                <w:color w:val="272424"/>
                <w:spacing w:val="-1"/>
                <w:w w:val="104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search</w:t>
            </w:r>
          </w:p>
        </w:tc>
        <w:tc>
          <w:tcPr>
            <w:tcW w:w="2178" w:type="dxa"/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387"/>
        </w:trPr>
        <w:tc>
          <w:tcPr>
            <w:tcW w:w="2099" w:type="dxa"/>
            <w:tcBorders>
              <w:left w:val="single" w:sz="12" w:space="0" w:color="000000"/>
            </w:tcBorders>
          </w:tcPr>
          <w:p>
            <w:pPr>
              <w:pStyle w:val="17"/>
              <w:spacing w:before="134"/>
              <w:ind w:left="19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F39C12"/>
                <w:spacing w:val="-2"/>
                <w:sz w:val="18"/>
              </w:rPr>
              <w:t>Medium</w:t>
            </w:r>
          </w:p>
        </w:tc>
        <w:tc>
          <w:tcPr>
            <w:tcW w:w="3201" w:type="dxa"/>
          </w:tcPr>
          <w:p>
            <w:pPr>
              <w:pStyle w:val="17"/>
              <w:spacing w:before="119"/>
              <w:ind w:left="759"/>
              <w:rPr>
                <w:sz w:val="18"/>
              </w:rPr>
            </w:pPr>
            <w:r>
              <w:rPr>
                <w:color w:val="272424"/>
                <w:w w:val="104"/>
                <w:sz w:val="18"/>
              </w:rPr>
              <w:t>Product</w:t>
            </w:r>
            <w:r>
              <w:rPr>
                <w:color w:val="272424"/>
                <w:spacing w:val="7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filtering,</w:t>
            </w:r>
          </w:p>
        </w:tc>
        <w:tc>
          <w:tcPr>
            <w:tcW w:w="2178" w:type="dxa"/>
          </w:tcPr>
          <w:p>
            <w:pPr>
              <w:pStyle w:val="17"/>
              <w:spacing w:before="119"/>
              <w:ind w:left="207"/>
              <w:rPr>
                <w:sz w:val="18"/>
              </w:rPr>
            </w:pPr>
            <w:r>
              <w:rPr>
                <w:color w:val="F39C12"/>
                <w:spacing w:val="-2"/>
                <w:w w:val="104"/>
                <w:sz w:val="18"/>
              </w:rPr>
              <w:t>Pending</w:t>
            </w: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>
            <w:pPr>
              <w:pStyle w:val="17"/>
              <w:spacing w:before="119"/>
              <w:ind w:left="663"/>
              <w:rPr>
                <w:sz w:val="18"/>
              </w:rPr>
            </w:pPr>
            <w:r>
              <w:rPr>
                <w:color w:val="272424"/>
                <w:w w:val="104"/>
                <w:sz w:val="18"/>
              </w:rPr>
              <w:t>Post-MVP</w:t>
            </w:r>
            <w:r>
              <w:rPr>
                <w:color w:val="272424"/>
                <w:spacing w:val="26"/>
                <w:w w:val="104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8"/>
              </w:rPr>
              <w:t>improvements</w:t>
            </w:r>
          </w:p>
        </w:tc>
      </w:tr>
      <w:tr>
        <w:trPr>
          <w:trHeight w:val="279"/>
        </w:trPr>
        <w:tc>
          <w:tcPr>
            <w:tcW w:w="2099" w:type="dxa"/>
            <w:tcBorders>
              <w:left w:val="single" w:sz="12" w:space="0" w:color="000000"/>
            </w:tcBorders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201" w:type="dxa"/>
          </w:tcPr>
          <w:p>
            <w:pPr>
              <w:pStyle w:val="17"/>
              <w:spacing w:before="10"/>
              <w:ind w:left="759"/>
              <w:rPr>
                <w:sz w:val="18"/>
              </w:rPr>
            </w:pPr>
            <w:r>
              <w:rPr>
                <w:color w:val="272424"/>
                <w:w w:val="104"/>
                <w:sz w:val="18"/>
              </w:rPr>
              <w:t>enhanced</w:t>
            </w:r>
            <w:r>
              <w:rPr>
                <w:color w:val="272424"/>
                <w:spacing w:val="11"/>
                <w:w w:val="104"/>
                <w:sz w:val="18"/>
              </w:rPr>
              <w:t xml:space="preserve"> </w:t>
            </w:r>
            <w:r>
              <w:rPr>
                <w:color w:val="272424"/>
                <w:w w:val="104"/>
                <w:sz w:val="18"/>
              </w:rPr>
              <w:t>error</w:t>
            </w:r>
            <w:r>
              <w:rPr>
                <w:color w:val="272424"/>
                <w:spacing w:val="10"/>
                <w:w w:val="104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8"/>
              </w:rPr>
              <w:t>handling,</w:t>
            </w:r>
          </w:p>
        </w:tc>
        <w:tc>
          <w:tcPr>
            <w:tcW w:w="2178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280"/>
        </w:trPr>
        <w:tc>
          <w:tcPr>
            <w:tcW w:w="2099" w:type="dxa"/>
            <w:tcBorders>
              <w:left w:val="single" w:sz="12" w:space="0" w:color="000000"/>
            </w:tcBorders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201" w:type="dxa"/>
          </w:tcPr>
          <w:p>
            <w:pPr>
              <w:pStyle w:val="17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w w:val="104"/>
                <w:sz w:val="18"/>
              </w:rPr>
              <w:t>UI</w:t>
            </w:r>
            <w:r>
              <w:rPr>
                <w:color w:val="272424"/>
                <w:spacing w:val="2"/>
                <w:w w:val="104"/>
                <w:sz w:val="18"/>
              </w:rPr>
              <w:t xml:space="preserve"> </w:t>
            </w:r>
            <w:r>
              <w:rPr>
                <w:color w:val="272424"/>
                <w:w w:val="104"/>
                <w:sz w:val="18"/>
              </w:rPr>
              <w:t>polish,</w:t>
            </w:r>
            <w:r>
              <w:rPr>
                <w:color w:val="272424"/>
                <w:spacing w:val="5"/>
                <w:w w:val="104"/>
                <w:sz w:val="18"/>
              </w:rPr>
              <w:t xml:space="preserve"> </w:t>
            </w:r>
            <w:r>
              <w:rPr>
                <w:color w:val="272424"/>
                <w:w w:val="104"/>
                <w:sz w:val="18"/>
              </w:rPr>
              <w:t>better</w:t>
            </w:r>
            <w:r>
              <w:rPr>
                <w:color w:val="272424"/>
                <w:spacing w:val="1"/>
                <w:w w:val="104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04"/>
                <w:sz w:val="18"/>
              </w:rPr>
              <w:t>form</w:t>
            </w:r>
          </w:p>
        </w:tc>
        <w:tc>
          <w:tcPr>
            <w:tcW w:w="2178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355"/>
        </w:trPr>
        <w:tc>
          <w:tcPr>
            <w:tcW w:w="2099" w:type="dxa"/>
            <w:tcBorders>
              <w:left w:val="single" w:sz="12" w:space="0" w:color="000000"/>
            </w:tcBorders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201" w:type="dxa"/>
          </w:tcPr>
          <w:p>
            <w:pPr>
              <w:pStyle w:val="17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spacing w:val="-2"/>
                <w:w w:val="104"/>
                <w:sz w:val="18"/>
              </w:rPr>
              <w:t>validation</w:t>
            </w:r>
          </w:p>
        </w:tc>
        <w:tc>
          <w:tcPr>
            <w:tcW w:w="2178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386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spacing w:before="133"/>
              <w:ind w:left="19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94A4A6"/>
                <w:spacing w:val="-2"/>
                <w:sz w:val="18"/>
              </w:rPr>
              <w:t>Low/Future</w:t>
            </w:r>
          </w:p>
        </w:tc>
        <w:tc>
          <w:tcPr>
            <w:tcW w:w="3201" w:type="dxa"/>
            <w:shd w:val="clear" w:color="auto" w:fill="F5F5F5"/>
          </w:tcPr>
          <w:p>
            <w:pPr>
              <w:pStyle w:val="17"/>
              <w:spacing w:before="119"/>
              <w:ind w:left="759"/>
              <w:rPr>
                <w:sz w:val="18"/>
              </w:rPr>
            </w:pPr>
            <w:r>
              <w:rPr>
                <w:color w:val="272424"/>
                <w:w w:val="104"/>
                <w:sz w:val="18"/>
              </w:rPr>
              <w:t>Role-based</w:t>
            </w:r>
            <w:r>
              <w:rPr>
                <w:color w:val="272424"/>
                <w:spacing w:val="26"/>
                <w:w w:val="104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8"/>
              </w:rPr>
              <w:t>admin,</w:t>
            </w:r>
          </w:p>
        </w:tc>
        <w:tc>
          <w:tcPr>
            <w:tcW w:w="2178" w:type="dxa"/>
            <w:shd w:val="clear" w:color="auto" w:fill="F5F5F5"/>
          </w:tcPr>
          <w:p>
            <w:pPr>
              <w:pStyle w:val="17"/>
              <w:spacing w:before="119"/>
              <w:ind w:left="207"/>
              <w:rPr>
                <w:sz w:val="18"/>
              </w:rPr>
            </w:pPr>
            <w:r>
              <w:rPr>
                <w:color w:val="94A4A6"/>
                <w:spacing w:val="-2"/>
                <w:w w:val="110"/>
                <w:sz w:val="18"/>
              </w:rPr>
              <w:t>Future</w:t>
            </w: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spacing w:before="119"/>
              <w:ind w:left="663"/>
              <w:rPr>
                <w:sz w:val="18"/>
              </w:rPr>
            </w:pPr>
            <w:r>
              <w:rPr>
                <w:color w:val="272424"/>
                <w:w w:val="104"/>
                <w:sz w:val="18"/>
              </w:rPr>
              <w:t>Long-term</w:t>
            </w:r>
            <w:r>
              <w:rPr>
                <w:color w:val="272424"/>
                <w:spacing w:val="1"/>
                <w:w w:val="104"/>
                <w:sz w:val="18"/>
              </w:rPr>
              <w:t xml:space="preserve"> </w:t>
            </w:r>
            <w:r>
              <w:rPr>
                <w:color w:val="272424"/>
                <w:w w:val="104"/>
                <w:sz w:val="18"/>
              </w:rPr>
              <w:t>roadmap</w:t>
            </w:r>
            <w:r>
              <w:rPr>
                <w:color w:val="272424"/>
                <w:spacing w:val="5"/>
                <w:w w:val="104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8"/>
              </w:rPr>
              <w:t>items</w:t>
            </w:r>
          </w:p>
        </w:tc>
      </w:tr>
      <w:tr>
        <w:trPr>
          <w:trHeight w:val="280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>
            <w:pPr>
              <w:pStyle w:val="17"/>
              <w:spacing w:before="10"/>
              <w:ind w:left="759"/>
              <w:rPr>
                <w:sz w:val="18"/>
              </w:rPr>
            </w:pPr>
            <w:r>
              <w:rPr>
                <w:color w:val="272424"/>
                <w:w w:val="110"/>
                <w:sz w:val="18"/>
              </w:rPr>
              <w:t>analytics</w:t>
            </w:r>
            <w:r>
              <w:rPr>
                <w:color w:val="272424"/>
                <w:spacing w:val="-14"/>
                <w:w w:val="110"/>
                <w:sz w:val="18"/>
              </w:rPr>
              <w:t xml:space="preserve"> </w:t>
            </w:r>
            <w:r>
              <w:rPr>
                <w:color w:val="272424"/>
                <w:w w:val="110"/>
                <w:sz w:val="18"/>
              </w:rPr>
              <w:t>dashboard,</w:t>
            </w:r>
            <w:r>
              <w:rPr>
                <w:color w:val="272424"/>
                <w:spacing w:val="-1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10"/>
                <w:sz w:val="18"/>
              </w:rPr>
              <w:t>low-</w:t>
            </w:r>
          </w:p>
        </w:tc>
        <w:tc>
          <w:tcPr>
            <w:tcW w:w="2178" w:type="dxa"/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281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>
            <w:pPr>
              <w:pStyle w:val="17"/>
              <w:spacing w:before="12"/>
              <w:ind w:left="759"/>
              <w:rPr>
                <w:sz w:val="18"/>
              </w:rPr>
            </w:pPr>
            <w:r>
              <w:rPr>
                <w:color w:val="272424"/>
                <w:w w:val="110"/>
                <w:sz w:val="18"/>
              </w:rPr>
              <w:t>stock</w:t>
            </w:r>
            <w:r>
              <w:rPr>
                <w:color w:val="272424"/>
                <w:spacing w:val="-1"/>
                <w:w w:val="110"/>
                <w:sz w:val="18"/>
              </w:rPr>
              <w:t xml:space="preserve"> </w:t>
            </w:r>
            <w:r>
              <w:rPr>
                <w:color w:val="272424"/>
                <w:w w:val="110"/>
                <w:sz w:val="18"/>
              </w:rPr>
              <w:t>alerts,</w:t>
            </w:r>
            <w:r>
              <w:rPr>
                <w:color w:val="272424"/>
                <w:spacing w:val="-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cloud</w:t>
            </w:r>
          </w:p>
        </w:tc>
        <w:tc>
          <w:tcPr>
            <w:tcW w:w="2178" w:type="dxa"/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346"/>
        </w:trPr>
        <w:tc>
          <w:tcPr>
            <w:tcW w:w="2099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201" w:type="dxa"/>
            <w:tcBorders>
              <w:bottom w:val="single" w:sz="12" w:space="0" w:color="000000"/>
            </w:tcBorders>
            <w:shd w:val="clear" w:color="auto" w:fill="F5F5F5"/>
          </w:tcPr>
          <w:p>
            <w:pPr>
              <w:pStyle w:val="17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spacing w:val="-2"/>
                <w:w w:val="104"/>
                <w:sz w:val="18"/>
              </w:rPr>
              <w:t>deployment</w:t>
            </w:r>
          </w:p>
        </w:tc>
        <w:tc>
          <w:tcPr>
            <w:tcW w:w="2178" w:type="dxa"/>
            <w:tcBorders>
              <w:bottom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132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</w:tbl>
    <w:p>
      <w:pPr>
        <w:rPr>
          <w:rFonts w:ascii="Times New Roman" w:hAnsi="Times New Roman"/>
          <w:sz w:val="18"/>
        </w:rPr>
        <w:sectPr>
          <w:pgSz w:w="11920" w:h="16840"/>
          <w:pgMar w:top="400" w:right="260" w:bottom="1060" w:left="260" w:header="0" w:footer="873" w:gutter="0"/>
          <w:docGrid w:linePitch="312" w:charSpace="0"/>
        </w:sectPr>
      </w:pPr>
    </w:p>
    <w:p>
      <w:pPr>
        <w:spacing w:before="61"/>
        <w:ind w:left="458"/>
        <w:rPr>
          <w:rFonts w:ascii="Tahoma" w:hAnsi="Tahoma"/>
          <w:b/>
          <w:sz w:val="51"/>
        </w:rPr>
      </w:pPr>
      <w:r>
        <w:rPr>
          <w:rFonts w:ascii="Tahoma" w:hAnsi="Tahoma"/>
          <w:b/>
          <w:w w:val="95"/>
          <w:sz w:val="51"/>
        </w:rPr>
        <w:t>Technology</w:t>
      </w:r>
      <w:r>
        <w:rPr>
          <w:rFonts w:ascii="Tahoma" w:hAnsi="Tahoma"/>
          <w:b/>
          <w:spacing w:val="31"/>
          <w:sz w:val="51"/>
        </w:rPr>
        <w:t xml:space="preserve"> </w:t>
      </w:r>
      <w:r>
        <w:rPr>
          <w:rFonts w:ascii="Tahoma" w:hAnsi="Tahoma"/>
          <w:b/>
          <w:w w:val="95"/>
          <w:sz w:val="51"/>
        </w:rPr>
        <w:t>Stack</w:t>
      </w:r>
      <w:r>
        <w:rPr>
          <w:rFonts w:ascii="Tahoma" w:hAnsi="Tahoma"/>
          <w:b/>
          <w:spacing w:val="36"/>
          <w:sz w:val="51"/>
        </w:rPr>
        <w:t xml:space="preserve"> </w:t>
      </w:r>
      <w:r>
        <w:rPr>
          <w:rFonts w:ascii="Tahoma" w:hAnsi="Tahoma"/>
          <w:b/>
          <w:w w:val="95"/>
          <w:sz w:val="51"/>
        </w:rPr>
        <w:t>&amp;</w:t>
      </w:r>
      <w:r>
        <w:rPr>
          <w:rFonts w:ascii="Tahoma" w:hAnsi="Tahoma"/>
          <w:b/>
          <w:spacing w:val="30"/>
          <w:sz w:val="51"/>
        </w:rPr>
        <w:t xml:space="preserve"> </w:t>
      </w:r>
      <w:r>
        <w:rPr>
          <w:rFonts w:ascii="Tahoma" w:hAnsi="Tahoma"/>
          <w:b/>
          <w:spacing w:val="-4"/>
          <w:w w:val="95"/>
          <w:sz w:val="51"/>
        </w:rPr>
        <w:t>Tools</w:t>
      </w:r>
    </w:p>
    <w:p>
      <w:pPr>
        <w:pStyle w:val="15"/>
        <w:spacing w:before="466" w:line="288" w:lineRule="auto"/>
        <w:ind w:left="458" w:right="615"/>
      </w:pPr>
      <w:r>
        <w:rPr>
          <w:color w:val="272424"/>
          <w:w w:val="110"/>
        </w:rPr>
        <w:t>The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application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leverages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modern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web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development technologies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that</w:t>
      </w:r>
      <w:r>
        <w:rPr>
          <w:color w:val="272424"/>
          <w:spacing w:val="-8"/>
          <w:w w:val="110"/>
        </w:rPr>
        <w:t xml:space="preserve"> </w:t>
      </w:r>
      <w:r>
        <w:rPr>
          <w:color w:val="272424"/>
          <w:w w:val="110"/>
        </w:rPr>
        <w:t>work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together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to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create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robust, scalable</w:t>
      </w:r>
      <w:r>
        <w:rPr>
          <w:color w:val="272424"/>
          <w:spacing w:val="-16"/>
          <w:w w:val="110"/>
        </w:rPr>
        <w:t xml:space="preserve"> </w:t>
      </w:r>
      <w:r>
        <w:rPr>
          <w:color w:val="272424"/>
          <w:w w:val="110"/>
        </w:rPr>
        <w:t>inventory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management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system.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Each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component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was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selected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its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reliability,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community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support, and suitability for the project requirements.</w:t>
      </w:r>
    </w:p>
    <w:p>
      <w:pPr>
        <w:pStyle w:val="15"/>
        <w:spacing w:before="4"/>
        <w:rPr>
          <w:sz w:val="13"/>
        </w:rPr>
      </w:pPr>
      <w:r>
        <w:drawing>
          <wp:anchor distT="0" distB="0" distL="0" distR="0" simplePos="0" relativeHeight="93" behindDoc="1" locked="0" layoutInCell="1" hidden="0" allowOverlap="1">
            <wp:simplePos x="0" y="0"/>
            <wp:positionH relativeFrom="page">
              <wp:posOffset>462530</wp:posOffset>
            </wp:positionH>
            <wp:positionV relativeFrom="paragraph">
              <wp:posOffset>133869</wp:posOffset>
            </wp:positionV>
            <wp:extent cx="311529" cy="300037"/>
            <wp:effectExtent l="0" t="0" r="0" b="0"/>
            <wp:wrapTopAndBottom/>
            <wp:docPr id="140" name="Imag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529" cy="30003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94" behindDoc="1" locked="0" layoutInCell="1" hidden="0" allowOverlap="1">
            <wp:simplePos x="0" y="0"/>
            <wp:positionH relativeFrom="page">
              <wp:posOffset>3933639</wp:posOffset>
            </wp:positionH>
            <wp:positionV relativeFrom="paragraph">
              <wp:posOffset>128116</wp:posOffset>
            </wp:positionV>
            <wp:extent cx="171824" cy="309562"/>
            <wp:effectExtent l="0" t="0" r="0" b="0"/>
            <wp:wrapTopAndBottom/>
            <wp:docPr id="143" name="Imag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824" cy="30956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9"/>
        <w:rPr>
          <w:sz w:val="11"/>
        </w:rPr>
      </w:pPr>
    </w:p>
    <w:p>
      <w:pPr>
        <w:rPr>
          <w:sz w:val="11"/>
        </w:rPr>
        <w:sectPr>
          <w:pgSz w:w="11920" w:h="16840"/>
          <w:pgMar w:top="460" w:right="260" w:bottom="1060" w:left="260" w:header="0" w:footer="873" w:gutter="0"/>
          <w:docGrid w:linePitch="312" w:charSpace="0"/>
        </w:sectPr>
      </w:pPr>
    </w:p>
    <w:p>
      <w:pPr>
        <w:pStyle w:val="3"/>
        <w:ind w:left="458"/>
      </w:pPr>
      <w:r>
        <w:rPr>
          <w:color w:val="272424"/>
          <w:spacing w:val="-2"/>
        </w:rPr>
        <w:t>Node.js</w:t>
      </w:r>
    </w:p>
    <w:p>
      <w:pPr>
        <w:pStyle w:val="15"/>
        <w:spacing w:before="169" w:line="288" w:lineRule="auto"/>
        <w:ind w:left="458"/>
      </w:pPr>
      <w:r>
        <w:rPr>
          <w:color w:val="272424"/>
          <w:w w:val="104"/>
        </w:rPr>
        <w:t>Server-side runtime environment providing the foundation for the backend application. Version 20.x or higher ensures compatibility with modern JavaScript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features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and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security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patches.</w:t>
      </w:r>
    </w:p>
    <w:p>
      <w:pPr>
        <w:pStyle w:val="3"/>
        <w:ind w:left="347"/>
      </w:pPr>
      <w:r>
        <w:rPr>
          <w:b w:val="0"/>
        </w:rPr>
        <w:br w:type="column"/>
      </w:r>
      <w:r>
        <w:rPr>
          <w:color w:val="272424"/>
        </w:rPr>
        <w:t>Express</w:t>
      </w:r>
      <w:r>
        <w:rPr>
          <w:color w:val="272424"/>
          <w:spacing w:val="-17"/>
        </w:rPr>
        <w:t xml:space="preserve"> </w:t>
      </w:r>
      <w:r>
        <w:rPr>
          <w:color w:val="272424"/>
          <w:spacing w:val="-10"/>
        </w:rPr>
        <w:t>5</w:t>
      </w:r>
    </w:p>
    <w:p>
      <w:pPr>
        <w:pStyle w:val="15"/>
        <w:spacing w:before="169" w:line="288" w:lineRule="auto"/>
        <w:ind w:left="347" w:right="630"/>
      </w:pPr>
      <w:r>
        <w:rPr>
          <w:color w:val="272424"/>
          <w:w w:val="104"/>
        </w:rPr>
        <w:t>Lightweight web framework for building RESTful API endpoints. Provides middleware architecture, route handling, and request processing capabilities essential for the application.</w:t>
      </w:r>
    </w:p>
    <w:p>
      <w:pPr>
        <w:spacing w:line="288" w:lineRule="auto"/>
        <w:sectPr>
          <w:type w:val="continuous"/>
          <w:pgSz w:w="11920" w:h="16840"/>
          <w:pgMar w:top="500" w:right="260" w:bottom="280" w:left="260" w:header="0" w:footer="873" w:gutter="0"/>
          <w:cols w:num="2" w:space="40" w:equalWidth="0">
            <w:col w:w="5428" w:space="40"/>
            <w:col w:w="5932"/>
          </w:cols>
          <w:docGrid w:linePitch="312" w:charSpace="0"/>
        </w:sectPr>
      </w:pPr>
    </w:p>
    <w:p>
      <w:pPr>
        <w:pStyle w:val="15"/>
        <w:spacing w:before="9"/>
        <w:rPr>
          <w:sz w:val="27"/>
        </w:rPr>
      </w:pPr>
    </w:p>
    <w:p>
      <w:pPr>
        <w:tabs>
          <w:tab w:val="left" w:pos="5825"/>
        </w:tabs>
        <w:ind w:left="467"/>
        <w:rPr>
          <w:sz w:val="20"/>
        </w:rPr>
      </w:pPr>
      <w:r>
        <w:rPr>
          <w:position w:val="3"/>
          <w:sz w:val="20"/>
        </w:rPr>
        <mc:AlternateContent>
          <mc:Choice Requires="wps">
            <w:drawing>
              <wp:inline distT="0" distB="0" distL="114298" distR="114298">
                <wp:extent cx="299720" cy="257809"/>
                <wp:effectExtent l="0" t="0" r="0" b="0"/>
                <wp:docPr id="146" name="Combination 14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47" name="Combination 147"/>
                      <wpg:cNvGrpSpPr/>
                      <wpg:grpSpPr>
                        <a:xfrm rot="0">
                          <a:off x="0" y="0"/>
                          <a:ext cx="299720" cy="257809"/>
                          <a:chOff x="0" y="0"/>
                          <a:chExt cx="299720" cy="25780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37795" y="0"/>
                            <a:ext cx="128270" cy="9461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50" name="曲线 150"/>
                        <wps:cNvSpPr/>
                        <wps:spPr>
                          <a:xfrm rot="0">
                            <a:off x="0" y="14604"/>
                            <a:ext cx="299720" cy="24320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9311" y="3045"/>
                                </a:moveTo>
                                <a:lnTo>
                                  <a:pt x="19357" y="3891"/>
                                </a:lnTo>
                                <a:lnTo>
                                  <a:pt x="19403" y="4680"/>
                                </a:lnTo>
                                <a:lnTo>
                                  <a:pt x="19449" y="5470"/>
                                </a:lnTo>
                                <a:lnTo>
                                  <a:pt x="19449" y="6203"/>
                                </a:lnTo>
                                <a:lnTo>
                                  <a:pt x="19357" y="7049"/>
                                </a:lnTo>
                                <a:lnTo>
                                  <a:pt x="19220" y="7951"/>
                                </a:lnTo>
                                <a:lnTo>
                                  <a:pt x="19128" y="8854"/>
                                </a:lnTo>
                                <a:lnTo>
                                  <a:pt x="18945" y="9813"/>
                                </a:lnTo>
                                <a:lnTo>
                                  <a:pt x="18716" y="10659"/>
                                </a:lnTo>
                                <a:lnTo>
                                  <a:pt x="18488" y="11392"/>
                                </a:lnTo>
                                <a:lnTo>
                                  <a:pt x="18259" y="12181"/>
                                </a:lnTo>
                                <a:lnTo>
                                  <a:pt x="17984" y="12914"/>
                                </a:lnTo>
                                <a:lnTo>
                                  <a:pt x="17664" y="13704"/>
                                </a:lnTo>
                                <a:lnTo>
                                  <a:pt x="17298" y="14437"/>
                                </a:lnTo>
                                <a:lnTo>
                                  <a:pt x="16886" y="15114"/>
                                </a:lnTo>
                                <a:lnTo>
                                  <a:pt x="16520" y="15791"/>
                                </a:lnTo>
                                <a:lnTo>
                                  <a:pt x="16062" y="16411"/>
                                </a:lnTo>
                                <a:lnTo>
                                  <a:pt x="15605" y="17031"/>
                                </a:lnTo>
                                <a:lnTo>
                                  <a:pt x="15101" y="17595"/>
                                </a:lnTo>
                                <a:lnTo>
                                  <a:pt x="14598" y="18216"/>
                                </a:lnTo>
                                <a:lnTo>
                                  <a:pt x="14003" y="18723"/>
                                </a:lnTo>
                                <a:lnTo>
                                  <a:pt x="13408" y="19231"/>
                                </a:lnTo>
                                <a:lnTo>
                                  <a:pt x="12859" y="19682"/>
                                </a:lnTo>
                                <a:lnTo>
                                  <a:pt x="12264" y="20077"/>
                                </a:lnTo>
                                <a:lnTo>
                                  <a:pt x="11715" y="20415"/>
                                </a:lnTo>
                                <a:lnTo>
                                  <a:pt x="11120" y="20697"/>
                                </a:lnTo>
                                <a:lnTo>
                                  <a:pt x="10525" y="20923"/>
                                </a:lnTo>
                                <a:lnTo>
                                  <a:pt x="9930" y="21148"/>
                                </a:lnTo>
                                <a:lnTo>
                                  <a:pt x="9335" y="21318"/>
                                </a:lnTo>
                                <a:lnTo>
                                  <a:pt x="8694" y="21430"/>
                                </a:lnTo>
                                <a:lnTo>
                                  <a:pt x="8054" y="21543"/>
                                </a:lnTo>
                                <a:lnTo>
                                  <a:pt x="7413" y="21600"/>
                                </a:lnTo>
                                <a:lnTo>
                                  <a:pt x="6727" y="21600"/>
                                </a:lnTo>
                                <a:lnTo>
                                  <a:pt x="6040" y="21600"/>
                                </a:lnTo>
                                <a:lnTo>
                                  <a:pt x="5308" y="21543"/>
                                </a:lnTo>
                                <a:lnTo>
                                  <a:pt x="4576" y="21430"/>
                                </a:lnTo>
                                <a:lnTo>
                                  <a:pt x="3889" y="21261"/>
                                </a:lnTo>
                                <a:lnTo>
                                  <a:pt x="3249" y="21148"/>
                                </a:lnTo>
                                <a:lnTo>
                                  <a:pt x="2654" y="20923"/>
                                </a:lnTo>
                                <a:lnTo>
                                  <a:pt x="2059" y="20754"/>
                                </a:lnTo>
                                <a:lnTo>
                                  <a:pt x="1693" y="20584"/>
                                </a:lnTo>
                                <a:lnTo>
                                  <a:pt x="1235" y="20359"/>
                                </a:lnTo>
                                <a:lnTo>
                                  <a:pt x="686" y="20077"/>
                                </a:lnTo>
                                <a:lnTo>
                                  <a:pt x="0" y="19795"/>
                                </a:lnTo>
                              </a:path>
                              <a:path w="21600" h="21600">
                                <a:moveTo>
                                  <a:pt x="6589" y="17144"/>
                                </a:moveTo>
                                <a:lnTo>
                                  <a:pt x="5994" y="17652"/>
                                </a:lnTo>
                                <a:lnTo>
                                  <a:pt x="5445" y="18046"/>
                                </a:lnTo>
                                <a:lnTo>
                                  <a:pt x="4942" y="18385"/>
                                </a:lnTo>
                                <a:lnTo>
                                  <a:pt x="4438" y="18723"/>
                                </a:lnTo>
                                <a:lnTo>
                                  <a:pt x="3844" y="19005"/>
                                </a:lnTo>
                                <a:lnTo>
                                  <a:pt x="3203" y="19231"/>
                                </a:lnTo>
                                <a:lnTo>
                                  <a:pt x="2608" y="19400"/>
                                </a:lnTo>
                                <a:lnTo>
                                  <a:pt x="1967" y="19569"/>
                                </a:lnTo>
                                <a:lnTo>
                                  <a:pt x="1601" y="19626"/>
                                </a:lnTo>
                                <a:lnTo>
                                  <a:pt x="1144" y="19682"/>
                                </a:lnTo>
                                <a:lnTo>
                                  <a:pt x="640" y="19738"/>
                                </a:lnTo>
                                <a:lnTo>
                                  <a:pt x="0" y="19795"/>
                                </a:lnTo>
                              </a:path>
                              <a:path w="21600" h="21600">
                                <a:moveTo>
                                  <a:pt x="4576" y="13422"/>
                                </a:moveTo>
                                <a:lnTo>
                                  <a:pt x="3798" y="13027"/>
                                </a:lnTo>
                                <a:lnTo>
                                  <a:pt x="3203" y="12689"/>
                                </a:lnTo>
                                <a:lnTo>
                                  <a:pt x="2791" y="12407"/>
                                </a:lnTo>
                                <a:lnTo>
                                  <a:pt x="2471" y="12238"/>
                                </a:lnTo>
                                <a:lnTo>
                                  <a:pt x="2150" y="11899"/>
                                </a:lnTo>
                                <a:lnTo>
                                  <a:pt x="1784" y="11561"/>
                                </a:lnTo>
                                <a:lnTo>
                                  <a:pt x="1510" y="11222"/>
                                </a:lnTo>
                                <a:lnTo>
                                  <a:pt x="1235" y="10828"/>
                                </a:lnTo>
                                <a:lnTo>
                                  <a:pt x="1006" y="10433"/>
                                </a:lnTo>
                                <a:lnTo>
                                  <a:pt x="823" y="9982"/>
                                </a:lnTo>
                                <a:lnTo>
                                  <a:pt x="640" y="9587"/>
                                </a:lnTo>
                                <a:lnTo>
                                  <a:pt x="549" y="9136"/>
                                </a:lnTo>
                                <a:lnTo>
                                  <a:pt x="457" y="8741"/>
                                </a:lnTo>
                                <a:lnTo>
                                  <a:pt x="411" y="8459"/>
                                </a:lnTo>
                                <a:lnTo>
                                  <a:pt x="411" y="8177"/>
                                </a:lnTo>
                                <a:lnTo>
                                  <a:pt x="366" y="7782"/>
                                </a:lnTo>
                              </a:path>
                              <a:path w="21600" h="21600">
                                <a:moveTo>
                                  <a:pt x="2562" y="8346"/>
                                </a:moveTo>
                                <a:lnTo>
                                  <a:pt x="1738" y="7444"/>
                                </a:lnTo>
                                <a:lnTo>
                                  <a:pt x="1510" y="7105"/>
                                </a:lnTo>
                                <a:lnTo>
                                  <a:pt x="1327" y="6824"/>
                                </a:lnTo>
                                <a:lnTo>
                                  <a:pt x="1144" y="6429"/>
                                </a:lnTo>
                                <a:lnTo>
                                  <a:pt x="915" y="5978"/>
                                </a:lnTo>
                                <a:lnTo>
                                  <a:pt x="777" y="5526"/>
                                </a:lnTo>
                                <a:lnTo>
                                  <a:pt x="640" y="5075"/>
                                </a:lnTo>
                                <a:lnTo>
                                  <a:pt x="503" y="4511"/>
                                </a:lnTo>
                                <a:lnTo>
                                  <a:pt x="457" y="4004"/>
                                </a:lnTo>
                                <a:lnTo>
                                  <a:pt x="411" y="3496"/>
                                </a:lnTo>
                                <a:lnTo>
                                  <a:pt x="366" y="2989"/>
                                </a:lnTo>
                                <a:lnTo>
                                  <a:pt x="411" y="2481"/>
                                </a:lnTo>
                                <a:lnTo>
                                  <a:pt x="457" y="2086"/>
                                </a:lnTo>
                                <a:lnTo>
                                  <a:pt x="549" y="1522"/>
                                </a:lnTo>
                                <a:lnTo>
                                  <a:pt x="686" y="676"/>
                                </a:lnTo>
                              </a:path>
                              <a:path w="21600" h="21600">
                                <a:moveTo>
                                  <a:pt x="10479" y="6542"/>
                                </a:moveTo>
                                <a:lnTo>
                                  <a:pt x="9930" y="6429"/>
                                </a:lnTo>
                                <a:lnTo>
                                  <a:pt x="9427" y="6316"/>
                                </a:lnTo>
                                <a:lnTo>
                                  <a:pt x="8923" y="6203"/>
                                </a:lnTo>
                                <a:lnTo>
                                  <a:pt x="8420" y="6090"/>
                                </a:lnTo>
                                <a:lnTo>
                                  <a:pt x="7916" y="5921"/>
                                </a:lnTo>
                                <a:lnTo>
                                  <a:pt x="7413" y="5752"/>
                                </a:lnTo>
                                <a:lnTo>
                                  <a:pt x="6910" y="5526"/>
                                </a:lnTo>
                                <a:lnTo>
                                  <a:pt x="6452" y="5357"/>
                                </a:lnTo>
                                <a:lnTo>
                                  <a:pt x="5903" y="5075"/>
                                </a:lnTo>
                                <a:lnTo>
                                  <a:pt x="5445" y="4793"/>
                                </a:lnTo>
                                <a:lnTo>
                                  <a:pt x="4942" y="4511"/>
                                </a:lnTo>
                                <a:lnTo>
                                  <a:pt x="4484" y="4229"/>
                                </a:lnTo>
                                <a:lnTo>
                                  <a:pt x="4027" y="3947"/>
                                </a:lnTo>
                                <a:lnTo>
                                  <a:pt x="3615" y="3609"/>
                                </a:lnTo>
                                <a:lnTo>
                                  <a:pt x="3203" y="3271"/>
                                </a:lnTo>
                                <a:lnTo>
                                  <a:pt x="2791" y="2989"/>
                                </a:lnTo>
                                <a:lnTo>
                                  <a:pt x="2379" y="2594"/>
                                </a:lnTo>
                                <a:lnTo>
                                  <a:pt x="2013" y="2199"/>
                                </a:lnTo>
                                <a:lnTo>
                                  <a:pt x="1601" y="1804"/>
                                </a:lnTo>
                                <a:lnTo>
                                  <a:pt x="1281" y="1409"/>
                                </a:lnTo>
                                <a:lnTo>
                                  <a:pt x="686" y="676"/>
                                </a:lnTo>
                              </a:path>
                              <a:path w="21600" h="21600">
                                <a:moveTo>
                                  <a:pt x="18671" y="1184"/>
                                </a:moveTo>
                                <a:lnTo>
                                  <a:pt x="21600" y="0"/>
                                </a:lnTo>
                                <a:lnTo>
                                  <a:pt x="19311" y="3045"/>
                                </a:lnTo>
                              </a:path>
                              <a:path w="21600" h="21600">
                                <a:moveTo>
                                  <a:pt x="6589" y="17088"/>
                                </a:moveTo>
                                <a:lnTo>
                                  <a:pt x="5308" y="16749"/>
                                </a:lnTo>
                                <a:lnTo>
                                  <a:pt x="4164" y="16073"/>
                                </a:lnTo>
                                <a:lnTo>
                                  <a:pt x="3111" y="15114"/>
                                </a:lnTo>
                                <a:lnTo>
                                  <a:pt x="2288" y="13873"/>
                                </a:lnTo>
                              </a:path>
                              <a:path w="21600" h="21600">
                                <a:moveTo>
                                  <a:pt x="4576" y="13422"/>
                                </a:moveTo>
                                <a:lnTo>
                                  <a:pt x="2288" y="13873"/>
                                </a:lnTo>
                              </a:path>
                              <a:path w="21600" h="21600">
                                <a:moveTo>
                                  <a:pt x="2562" y="8346"/>
                                </a:moveTo>
                                <a:lnTo>
                                  <a:pt x="366" y="7782"/>
                                </a:lnTo>
                              </a:path>
                            </a:pathLst>
                          </a:custGeom>
                          <a:noFill/>
                          <a:ln w="13256" cmpd="sng" cap="flat">
                            <a:solidFill>
                              <a:srgbClr val="4850BB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151" o:spid="_x0000_s151" coordorigin="727,5844" coordsize="472,406" style="width:23.6pt;&#10;height:20.3pt;">
                <v:shape type="#_x0000_t75" id="Image 152" o:spid="_x0000_s152" style="position:absolute;&#10;left:944;&#10;top:5844;&#10;width:202;&#10;height:148;" filled="f" stroked="f" strokeweight="1.0pt">
                  <v:imagedata r:id="rId15" o:title="8306224501772993423086"/>
                  <o:lock aspectratio="t"/>
                  <v:stroke color="#000000"/>
                </v:shape>
                <v:shape type="#_x0000_t0" id="曲线 153" o:spid="_x0000_s153" coordsize="472,382" path="m421,54l423,68l423,82l424,97l424,109l423,125l419,141l417,157l413,174l408,188l404,201l398,215l393,229l386,243l378,255l368,268l360,280l351,291l341,301l329,312l318,322l306,331l292,340l281,349l267,356l255,361l243,367l230,370l217,374l204,377l190,379l176,381l161,382l146,382l131,382l116,381l99,379l84,377l71,374l58,370l44,368l37,365l26,361l14,356l,351m144,303l131,312l118,319l108,326l97,331l84,337l69,340l56,344l43,347l35,347l24,349l13,349l,351m99,238l82,231l69,225l60,220l54,217l46,211l39,204l33,199l26,192l22,185l18,176l13,169l11,162l9,155l9,149l9,144l7,137m56,148l37,132l33,125l29,121l24,114l20,105l16,98l13,89l11,79l9,70l9,61l7,52l9,44l9,37l11,26l14,12m228,116l217,114l206,112l194,109l183,107l172,105l161,102l150,98l140,95l129,89l118,84l108,79l97,75l88,70l78,63l69,58l60,52l52,45l44,38l35,31l28,24l14,12m408,21l472,l421,54m144,303l116,296l90,285l67,268l50,245m99,238l50,245m56,148l7,137e" style="position:absolute;&#10;left:727;&#10;top:5867;&#10;width:472;&#10;height:382;" filled="f" stroked="t" strokeweight="1.0437795pt">
                  <v:stroke color="#4850BB"/>
                </v:shape>
                <w10:anchorLock/>
              </v:group>
            </w:pict>
          </mc:Fallback>
        </mc:AlternateContent>
      </w:r>
      <w:r>
        <w:rPr>
          <w:position w:val="3"/>
          <w:sz w:val="20"/>
        </w:rPr>
        <w:tab/>
      </w:r>
      <w:r>
        <w:rPr>
          <w:sz w:val="20"/>
        </w:rPr>
        <w:drawing>
          <wp:inline distT="0" distB="0" distL="0" distR="0">
            <wp:extent cx="309571" cy="309562"/>
            <wp:effectExtent l="0" t="0" r="0" b="0"/>
            <wp:docPr id="154" name="Imag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571" cy="30956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sz w:val="10"/>
        </w:rPr>
      </w:pPr>
    </w:p>
    <w:p>
      <w:pPr>
        <w:rPr>
          <w:sz w:val="10"/>
        </w:rPr>
        <w:sectPr>
          <w:type w:val="continuous"/>
          <w:pgSz w:w="11920" w:h="16840"/>
          <w:pgMar w:top="500" w:right="260" w:bottom="280" w:left="260" w:header="0" w:footer="873" w:gutter="0"/>
          <w:docGrid w:linePitch="312" w:charSpace="0"/>
        </w:sectPr>
      </w:pPr>
    </w:p>
    <w:p>
      <w:pPr>
        <w:pStyle w:val="3"/>
        <w:ind w:left="458"/>
      </w:pPr>
      <w:r>
        <w:rPr>
          <w:color w:val="272424"/>
          <w:spacing w:val="-2"/>
        </w:rPr>
        <w:t>MongoDB</w:t>
      </w:r>
    </w:p>
    <w:p>
      <w:pPr>
        <w:pStyle w:val="15"/>
        <w:spacing w:before="169" w:line="288" w:lineRule="auto"/>
        <w:ind w:left="458"/>
      </w:pPr>
      <w:r>
        <w:rPr>
          <w:color w:val="272424"/>
          <w:w w:val="104"/>
        </w:rPr>
        <w:t>NoSQL database storing user accounts and product inventory. Chosen for flexible schema design, JSON- like document storage, and horizontal scalability for future growth.</w:t>
      </w:r>
    </w:p>
    <w:p>
      <w:pPr>
        <w:spacing w:before="92"/>
        <w:ind w:left="294"/>
        <w:rPr>
          <w:rFonts w:ascii="Tahoma" w:hAnsi="Tahoma"/>
          <w:b/>
          <w:sz w:val="25"/>
        </w:rPr>
      </w:pPr>
      <w:r>
        <w:br w:type="column"/>
      </w:r>
      <w:r>
        <w:rPr>
          <w:rFonts w:ascii="Tahoma" w:hAnsi="Tahoma"/>
          <w:b/>
          <w:color w:val="272424"/>
          <w:spacing w:val="-5"/>
          <w:w w:val="104"/>
          <w:sz w:val="25"/>
        </w:rPr>
        <w:t>JWT</w:t>
      </w:r>
    </w:p>
    <w:p>
      <w:pPr>
        <w:pStyle w:val="15"/>
        <w:spacing w:before="169" w:line="288" w:lineRule="auto"/>
        <w:ind w:left="294" w:right="577"/>
      </w:pPr>
      <w:r>
        <w:rPr>
          <w:color w:val="272424"/>
          <w:w w:val="104"/>
        </w:rPr>
        <w:t>JSON Web Tokens for stateless authentication. Enables secure user sessions without server-side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 xml:space="preserve">session storage, with tokens containing minimal user </w:t>
      </w:r>
      <w:r>
        <w:rPr>
          <w:color w:val="272424"/>
          <w:spacing w:val="-2"/>
          <w:w w:val="104"/>
        </w:rPr>
        <w:t>identifiers.</w:t>
      </w:r>
    </w:p>
    <w:p>
      <w:pPr>
        <w:spacing w:line="288" w:lineRule="auto"/>
        <w:sectPr>
          <w:type w:val="continuous"/>
          <w:pgSz w:w="11920" w:h="16840"/>
          <w:pgMar w:top="500" w:right="260" w:bottom="280" w:left="260" w:header="0" w:footer="873" w:gutter="0"/>
          <w:cols w:num="2" w:space="40" w:equalWidth="0">
            <w:col w:w="5481" w:space="40"/>
            <w:col w:w="5879"/>
          </w:cols>
          <w:docGrid w:linePitch="312" w:charSpace="0"/>
        </w:sectPr>
      </w:pPr>
    </w:p>
    <w:p>
      <w:pPr>
        <w:pStyle w:val="15"/>
        <w:spacing w:before="11"/>
        <w:rPr>
          <w:sz w:val="27"/>
        </w:rPr>
      </w:pPr>
    </w:p>
    <w:p>
      <w:pPr>
        <w:tabs>
          <w:tab w:val="left" w:pos="5858"/>
        </w:tabs>
        <w:ind w:left="468"/>
        <w:rPr>
          <w:sz w:val="20"/>
        </w:rPr>
      </w:pPr>
      <w:r>
        <w:rPr>
          <w:position w:val="9"/>
          <w:sz w:val="20"/>
        </w:rPr>
        <w:drawing>
          <wp:inline distT="0" distB="0" distL="0" distR="0">
            <wp:extent cx="310515" cy="196024"/>
            <wp:effectExtent l="0" t="0" r="0" b="0"/>
            <wp:docPr id="157" name="Imag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515" cy="1960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position w:val="9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114298" distR="114298">
                <wp:extent cx="262890" cy="301625"/>
                <wp:effectExtent l="0" t="0" r="0" b="0"/>
                <wp:docPr id="160" name="Combination 16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61" name="Combination 161"/>
                      <wpg:cNvGrpSpPr/>
                      <wpg:grpSpPr>
                        <a:xfrm rot="0">
                          <a:off x="0" y="0"/>
                          <a:ext cx="262890" cy="301625"/>
                          <a:chOff x="0" y="0"/>
                          <a:chExt cx="262890" cy="30162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62" name="曲线 162"/>
                        <wps:cNvSpPr/>
                        <wps:spPr>
                          <a:xfrm rot="0">
                            <a:off x="50165" y="121284"/>
                            <a:ext cx="212725" cy="17589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471" y="8967"/>
                                </a:moveTo>
                                <a:lnTo>
                                  <a:pt x="20697" y="9591"/>
                                </a:lnTo>
                                <a:lnTo>
                                  <a:pt x="20052" y="10137"/>
                                </a:lnTo>
                                <a:lnTo>
                                  <a:pt x="19407" y="10527"/>
                                </a:lnTo>
                                <a:lnTo>
                                  <a:pt x="18827" y="10916"/>
                                </a:lnTo>
                                <a:lnTo>
                                  <a:pt x="18053" y="11306"/>
                                </a:lnTo>
                                <a:lnTo>
                                  <a:pt x="17215" y="11618"/>
                                </a:lnTo>
                                <a:lnTo>
                                  <a:pt x="16312" y="11930"/>
                                </a:lnTo>
                                <a:lnTo>
                                  <a:pt x="15345" y="12242"/>
                                </a:lnTo>
                                <a:lnTo>
                                  <a:pt x="14571" y="12398"/>
                                </a:lnTo>
                                <a:lnTo>
                                  <a:pt x="13862" y="12476"/>
                                </a:lnTo>
                                <a:lnTo>
                                  <a:pt x="13153" y="12632"/>
                                </a:lnTo>
                                <a:lnTo>
                                  <a:pt x="12444" y="12710"/>
                                </a:lnTo>
                              </a:path>
                              <a:path w="21600" h="21600">
                                <a:moveTo>
                                  <a:pt x="21535" y="0"/>
                                </a:moveTo>
                                <a:lnTo>
                                  <a:pt x="20310" y="1091"/>
                                </a:lnTo>
                                <a:lnTo>
                                  <a:pt x="19923" y="1403"/>
                                </a:lnTo>
                                <a:lnTo>
                                  <a:pt x="19536" y="1715"/>
                                </a:lnTo>
                                <a:lnTo>
                                  <a:pt x="19020" y="2027"/>
                                </a:lnTo>
                                <a:lnTo>
                                  <a:pt x="18440" y="2261"/>
                                </a:lnTo>
                                <a:lnTo>
                                  <a:pt x="17731" y="2573"/>
                                </a:lnTo>
                                <a:lnTo>
                                  <a:pt x="17151" y="2807"/>
                                </a:lnTo>
                                <a:lnTo>
                                  <a:pt x="16312" y="3041"/>
                                </a:lnTo>
                                <a:lnTo>
                                  <a:pt x="15474" y="3353"/>
                                </a:lnTo>
                                <a:lnTo>
                                  <a:pt x="14765" y="3509"/>
                                </a:lnTo>
                                <a:lnTo>
                                  <a:pt x="13927" y="3664"/>
                                </a:lnTo>
                                <a:lnTo>
                                  <a:pt x="12895" y="3820"/>
                                </a:lnTo>
                                <a:lnTo>
                                  <a:pt x="11734" y="3976"/>
                                </a:lnTo>
                                <a:lnTo>
                                  <a:pt x="10638" y="4054"/>
                                </a:lnTo>
                                <a:lnTo>
                                  <a:pt x="9865" y="4054"/>
                                </a:lnTo>
                              </a:path>
                              <a:path w="21600" h="21600">
                                <a:moveTo>
                                  <a:pt x="7028" y="4054"/>
                                </a:moveTo>
                                <a:lnTo>
                                  <a:pt x="5545" y="3898"/>
                                </a:lnTo>
                                <a:lnTo>
                                  <a:pt x="4126" y="3742"/>
                                </a:lnTo>
                                <a:lnTo>
                                  <a:pt x="2772" y="3509"/>
                                </a:lnTo>
                                <a:lnTo>
                                  <a:pt x="1547" y="3275"/>
                                </a:lnTo>
                                <a:lnTo>
                                  <a:pt x="0" y="2807"/>
                                </a:lnTo>
                              </a:path>
                              <a:path w="21600" h="21600">
                                <a:moveTo>
                                  <a:pt x="21600" y="15517"/>
                                </a:moveTo>
                                <a:lnTo>
                                  <a:pt x="21535" y="16375"/>
                                </a:lnTo>
                                <a:lnTo>
                                  <a:pt x="21535" y="16765"/>
                                </a:lnTo>
                                <a:lnTo>
                                  <a:pt x="21342" y="17155"/>
                                </a:lnTo>
                                <a:lnTo>
                                  <a:pt x="21148" y="17623"/>
                                </a:lnTo>
                                <a:lnTo>
                                  <a:pt x="20890" y="18013"/>
                                </a:lnTo>
                                <a:lnTo>
                                  <a:pt x="20374" y="18558"/>
                                </a:lnTo>
                                <a:lnTo>
                                  <a:pt x="19859" y="18948"/>
                                </a:lnTo>
                                <a:lnTo>
                                  <a:pt x="19214" y="19416"/>
                                </a:lnTo>
                                <a:lnTo>
                                  <a:pt x="18569" y="19806"/>
                                </a:lnTo>
                                <a:lnTo>
                                  <a:pt x="17924" y="20040"/>
                                </a:lnTo>
                                <a:lnTo>
                                  <a:pt x="17280" y="20352"/>
                                </a:lnTo>
                                <a:lnTo>
                                  <a:pt x="16570" y="20586"/>
                                </a:lnTo>
                                <a:lnTo>
                                  <a:pt x="15861" y="20820"/>
                                </a:lnTo>
                                <a:lnTo>
                                  <a:pt x="15087" y="20976"/>
                                </a:lnTo>
                                <a:lnTo>
                                  <a:pt x="14314" y="21132"/>
                                </a:lnTo>
                                <a:lnTo>
                                  <a:pt x="13540" y="21288"/>
                                </a:lnTo>
                                <a:lnTo>
                                  <a:pt x="12702" y="21444"/>
                                </a:lnTo>
                                <a:lnTo>
                                  <a:pt x="11670" y="21600"/>
                                </a:lnTo>
                              </a:path>
                            </a:pathLst>
                          </a:custGeom>
                          <a:noFill/>
                          <a:ln w="13231" cmpd="sng" cap="flat">
                            <a:solidFill>
                              <a:srgbClr val="4850BB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222249"/>
                            <a:ext cx="92710" cy="7937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65" name="曲线 165"/>
                        <wps:cNvSpPr/>
                        <wps:spPr>
                          <a:xfrm rot="0">
                            <a:off x="6350" y="0"/>
                            <a:ext cx="256540" cy="29781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53" y="4605"/>
                                </a:moveTo>
                                <a:lnTo>
                                  <a:pt x="53" y="4006"/>
                                </a:lnTo>
                                <a:lnTo>
                                  <a:pt x="53" y="3454"/>
                                </a:lnTo>
                                <a:lnTo>
                                  <a:pt x="53" y="2993"/>
                                </a:lnTo>
                                <a:lnTo>
                                  <a:pt x="53" y="2717"/>
                                </a:lnTo>
                                <a:lnTo>
                                  <a:pt x="160" y="2486"/>
                                </a:lnTo>
                                <a:lnTo>
                                  <a:pt x="267" y="2256"/>
                                </a:lnTo>
                                <a:lnTo>
                                  <a:pt x="481" y="2072"/>
                                </a:lnTo>
                                <a:lnTo>
                                  <a:pt x="695" y="1888"/>
                                </a:lnTo>
                                <a:lnTo>
                                  <a:pt x="1122" y="1611"/>
                                </a:lnTo>
                                <a:lnTo>
                                  <a:pt x="1603" y="1335"/>
                                </a:lnTo>
                                <a:lnTo>
                                  <a:pt x="2031" y="1151"/>
                                </a:lnTo>
                                <a:lnTo>
                                  <a:pt x="2619" y="967"/>
                                </a:lnTo>
                                <a:lnTo>
                                  <a:pt x="3261" y="782"/>
                                </a:lnTo>
                                <a:lnTo>
                                  <a:pt x="3849" y="644"/>
                                </a:lnTo>
                                <a:lnTo>
                                  <a:pt x="4384" y="552"/>
                                </a:lnTo>
                                <a:lnTo>
                                  <a:pt x="4972" y="414"/>
                                </a:lnTo>
                                <a:lnTo>
                                  <a:pt x="5613" y="322"/>
                                </a:lnTo>
                                <a:lnTo>
                                  <a:pt x="6308" y="230"/>
                                </a:lnTo>
                                <a:lnTo>
                                  <a:pt x="7057" y="184"/>
                                </a:lnTo>
                                <a:lnTo>
                                  <a:pt x="7912" y="92"/>
                                </a:lnTo>
                                <a:lnTo>
                                  <a:pt x="8928" y="46"/>
                                </a:lnTo>
                                <a:lnTo>
                                  <a:pt x="10104" y="46"/>
                                </a:lnTo>
                                <a:lnTo>
                                  <a:pt x="11120" y="0"/>
                                </a:lnTo>
                                <a:lnTo>
                                  <a:pt x="12083" y="46"/>
                                </a:lnTo>
                                <a:lnTo>
                                  <a:pt x="13205" y="46"/>
                                </a:lnTo>
                                <a:lnTo>
                                  <a:pt x="13954" y="138"/>
                                </a:lnTo>
                                <a:lnTo>
                                  <a:pt x="14649" y="184"/>
                                </a:lnTo>
                                <a:lnTo>
                                  <a:pt x="15291" y="230"/>
                                </a:lnTo>
                                <a:lnTo>
                                  <a:pt x="15986" y="322"/>
                                </a:lnTo>
                                <a:lnTo>
                                  <a:pt x="16681" y="460"/>
                                </a:lnTo>
                                <a:lnTo>
                                  <a:pt x="17376" y="552"/>
                                </a:lnTo>
                                <a:lnTo>
                                  <a:pt x="18017" y="690"/>
                                </a:lnTo>
                                <a:lnTo>
                                  <a:pt x="18712" y="875"/>
                                </a:lnTo>
                                <a:lnTo>
                                  <a:pt x="19407" y="1105"/>
                                </a:lnTo>
                                <a:lnTo>
                                  <a:pt x="19996" y="1335"/>
                                </a:lnTo>
                                <a:lnTo>
                                  <a:pt x="20423" y="1565"/>
                                </a:lnTo>
                                <a:lnTo>
                                  <a:pt x="20798" y="1796"/>
                                </a:lnTo>
                                <a:lnTo>
                                  <a:pt x="21065" y="2026"/>
                                </a:lnTo>
                                <a:lnTo>
                                  <a:pt x="21279" y="2256"/>
                                </a:lnTo>
                                <a:lnTo>
                                  <a:pt x="21439" y="2533"/>
                                </a:lnTo>
                                <a:lnTo>
                                  <a:pt x="21546" y="2763"/>
                                </a:lnTo>
                                <a:lnTo>
                                  <a:pt x="21546" y="3039"/>
                                </a:lnTo>
                                <a:lnTo>
                                  <a:pt x="21546" y="3500"/>
                                </a:lnTo>
                                <a:lnTo>
                                  <a:pt x="21600" y="4191"/>
                                </a:lnTo>
                                <a:lnTo>
                                  <a:pt x="21600" y="5066"/>
                                </a:lnTo>
                              </a:path>
                              <a:path w="21600" h="21600">
                                <a:moveTo>
                                  <a:pt x="21600" y="14046"/>
                                </a:moveTo>
                                <a:lnTo>
                                  <a:pt x="21600" y="17961"/>
                                </a:lnTo>
                              </a:path>
                              <a:path w="21600" h="21600">
                                <a:moveTo>
                                  <a:pt x="21600" y="8750"/>
                                </a:moveTo>
                                <a:lnTo>
                                  <a:pt x="21493" y="14092"/>
                                </a:lnTo>
                              </a:path>
                              <a:path w="21600" h="21600">
                                <a:moveTo>
                                  <a:pt x="21600" y="3684"/>
                                </a:moveTo>
                                <a:lnTo>
                                  <a:pt x="20530" y="4329"/>
                                </a:lnTo>
                                <a:lnTo>
                                  <a:pt x="19407" y="4835"/>
                                </a:lnTo>
                                <a:lnTo>
                                  <a:pt x="18231" y="5250"/>
                                </a:lnTo>
                                <a:lnTo>
                                  <a:pt x="17001" y="5480"/>
                                </a:lnTo>
                              </a:path>
                              <a:path w="21600" h="21600">
                                <a:moveTo>
                                  <a:pt x="14007" y="16303"/>
                                </a:moveTo>
                                <a:lnTo>
                                  <a:pt x="11762" y="16441"/>
                                </a:lnTo>
                                <a:lnTo>
                                  <a:pt x="9463" y="16395"/>
                                </a:lnTo>
                                <a:lnTo>
                                  <a:pt x="7164" y="16257"/>
                                </a:lnTo>
                                <a:lnTo>
                                  <a:pt x="4865" y="15935"/>
                                </a:lnTo>
                              </a:path>
                              <a:path w="21600" h="21600">
                                <a:moveTo>
                                  <a:pt x="4865" y="15935"/>
                                </a:moveTo>
                                <a:lnTo>
                                  <a:pt x="3528" y="15658"/>
                                </a:lnTo>
                                <a:lnTo>
                                  <a:pt x="2299" y="15244"/>
                                </a:lnTo>
                                <a:lnTo>
                                  <a:pt x="1122" y="14691"/>
                                </a:lnTo>
                                <a:lnTo>
                                  <a:pt x="0" y="14000"/>
                                </a:lnTo>
                              </a:path>
                              <a:path w="21600" h="21600">
                                <a:moveTo>
                                  <a:pt x="13366" y="21553"/>
                                </a:moveTo>
                                <a:lnTo>
                                  <a:pt x="11708" y="21600"/>
                                </a:lnTo>
                                <a:lnTo>
                                  <a:pt x="10051" y="21600"/>
                                </a:lnTo>
                                <a:lnTo>
                                  <a:pt x="8394" y="21553"/>
                                </a:lnTo>
                                <a:lnTo>
                                  <a:pt x="6736" y="21369"/>
                                </a:lnTo>
                              </a:path>
                              <a:path w="21600" h="21600">
                                <a:moveTo>
                                  <a:pt x="53" y="16626"/>
                                </a:moveTo>
                                <a:lnTo>
                                  <a:pt x="53" y="4605"/>
                                </a:lnTo>
                              </a:path>
                              <a:path w="21600" h="21600">
                                <a:moveTo>
                                  <a:pt x="11869" y="11191"/>
                                </a:moveTo>
                                <a:lnTo>
                                  <a:pt x="9516" y="11191"/>
                                </a:lnTo>
                              </a:path>
                              <a:path w="21600" h="21600">
                                <a:moveTo>
                                  <a:pt x="21600" y="5066"/>
                                </a:moveTo>
                                <a:lnTo>
                                  <a:pt x="21546" y="8796"/>
                                </a:lnTo>
                              </a:path>
                              <a:path w="21600" h="21600">
                                <a:moveTo>
                                  <a:pt x="3689" y="10454"/>
                                </a:moveTo>
                                <a:lnTo>
                                  <a:pt x="2726" y="10178"/>
                                </a:lnTo>
                                <a:lnTo>
                                  <a:pt x="1764" y="9809"/>
                                </a:lnTo>
                                <a:lnTo>
                                  <a:pt x="855" y="9349"/>
                                </a:lnTo>
                                <a:lnTo>
                                  <a:pt x="53" y="8750"/>
                                </a:lnTo>
                              </a:path>
                              <a:path w="21600" h="21600">
                                <a:moveTo>
                                  <a:pt x="17001" y="5480"/>
                                </a:moveTo>
                                <a:lnTo>
                                  <a:pt x="13954" y="5895"/>
                                </a:lnTo>
                                <a:lnTo>
                                  <a:pt x="10960" y="6079"/>
                                </a:lnTo>
                                <a:lnTo>
                                  <a:pt x="7912" y="5941"/>
                                </a:lnTo>
                                <a:lnTo>
                                  <a:pt x="4918" y="5572"/>
                                </a:lnTo>
                              </a:path>
                              <a:path w="21600" h="21600">
                                <a:moveTo>
                                  <a:pt x="4918" y="5572"/>
                                </a:moveTo>
                                <a:lnTo>
                                  <a:pt x="3582" y="5296"/>
                                </a:lnTo>
                                <a:lnTo>
                                  <a:pt x="2352" y="4927"/>
                                </a:lnTo>
                                <a:lnTo>
                                  <a:pt x="1176" y="4421"/>
                                </a:lnTo>
                                <a:lnTo>
                                  <a:pt x="53" y="3776"/>
                                </a:lnTo>
                              </a:path>
                            </a:pathLst>
                          </a:custGeom>
                          <a:noFill/>
                          <a:ln w="13231" cmpd="sng" cap="flat">
                            <a:solidFill>
                              <a:srgbClr val="4850BB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166" o:spid="_x0000_s166" coordorigin="6117,8774" coordsize="414,475" style="width:20.7pt;&#10;height:23.750002pt;">
                <v:shape type="#_x0000_t0" id="曲线 167" o:spid="_x0000_s167" coordsize="335,277" path="m332,115l321,123l310,130l300,134l291,140l279,144l266,148l252,152l238,157l225,158l215,159l203,162l192,162m333,l314,14l308,17l302,21l294,25l285,28l275,32l266,35l252,38l239,42l228,45l215,46l199,49l181,51l164,52l152,52m109,52l86,49l63,48l42,45l23,42l,35m335,199l333,210l333,215l330,219l328,225l323,231l315,238l307,243l298,249l287,254l277,257l268,261l256,264l245,267l233,268l222,271l209,272l196,275l180,277e" style="position:absolute;&#10;left:6196;&#10;top:8965;&#10;width:335;&#10;height:277;" filled="f" stroked="t" strokeweight="1.041811pt">
                  <v:stroke color="#4850BB"/>
                </v:shape>
                <v:shape type="#_x0000_t75" id="Image 168" o:spid="_x0000_s168" style="position:absolute;&#10;left:6117;&#10;top:9124;&#10;width:146;&#10;height:124;" filled="f" stroked="f" strokeweight="1.0pt">
                  <v:imagedata r:id="rId19" o:title="4578188831772993423101"/>
                  <o:lock aspectratio="t"/>
                  <v:stroke color="#000000"/>
                </v:shape>
                <v:shape type="#_x0000_t0" id="曲线 169" o:spid="_x0000_s169" coordsize="404,469" path="m0,99l0,87l0,74l0,64l0,59l2,53l4,49l8,45l12,41l21,35l29,28l37,24l48,21l60,17l71,14l81,11l92,9l104,7l118,4l131,3l148,2l166,0l188,0l208,l225,0l247,0l261,3l273,3l285,4l298,7l311,10l324,11l337,14l349,18l362,24l374,28l381,34l388,38l393,43l397,49l400,55l402,59l402,66l402,76l404,91l404,109m404,304l404,390m404,190l401,306m404,80l383,94l362,105l340,113l317,119m261,353l219,356l176,356l134,352l90,345m90,345l65,339l42,331l21,318l,303m249,468l218,469l187,469l157,468l125,463m0,360l0,99m221,243l178,243m404,109l402,190m68,226l51,221l32,212l15,203l0,190m317,119l261,127l204,131l148,129l91,120m91,120l67,115l44,106l21,95l0,81e" style="position:absolute;&#10;left:6127;&#10;top:8774;&#10;width:404;&#10;height:469;" filled="f" stroked="t" strokeweight="1.041811pt">
                  <v:stroke color="#4850BB"/>
                </v:shape>
                <w10:anchorLock/>
              </v:group>
            </w:pict>
          </mc:Fallback>
        </mc:AlternateContent>
      </w:r>
    </w:p>
    <w:p>
      <w:pPr>
        <w:pStyle w:val="15"/>
        <w:spacing w:before="12"/>
        <w:rPr>
          <w:sz w:val="9"/>
        </w:rPr>
      </w:pPr>
    </w:p>
    <w:p>
      <w:pPr>
        <w:rPr>
          <w:sz w:val="9"/>
        </w:rPr>
        <w:sectPr>
          <w:type w:val="continuous"/>
          <w:pgSz w:w="11920" w:h="16840"/>
          <w:pgMar w:top="500" w:right="260" w:bottom="280" w:left="260" w:header="0" w:footer="873" w:gutter="0"/>
          <w:docGrid w:linePitch="312" w:charSpace="0"/>
        </w:sectPr>
      </w:pPr>
    </w:p>
    <w:p>
      <w:pPr>
        <w:pStyle w:val="3"/>
        <w:ind w:left="458"/>
      </w:pPr>
      <w:r>
        <w:rPr>
          <w:color w:val="272424"/>
          <w:spacing w:val="-2"/>
        </w:rPr>
        <w:t>bcryptjs</w:t>
      </w:r>
    </w:p>
    <w:p>
      <w:pPr>
        <w:pStyle w:val="15"/>
        <w:spacing w:before="170" w:line="288" w:lineRule="auto"/>
        <w:ind w:left="458" w:right="27"/>
      </w:pPr>
      <w:r>
        <w:rPr>
          <w:color w:val="272424"/>
          <w:w w:val="104"/>
        </w:rPr>
        <w:t>Password hashing library implementing adaptive hash function. Stores securely encrypted passwords with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salt, preventing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reverse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engineering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and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rainbow table attacks.</w:t>
      </w:r>
    </w:p>
    <w:p>
      <w:pPr>
        <w:pStyle w:val="3"/>
        <w:ind w:left="212"/>
      </w:pPr>
      <w:r>
        <w:rPr>
          <w:b w:val="0"/>
        </w:rPr>
        <w:br w:type="column"/>
      </w:r>
      <w:r>
        <w:rPr>
          <w:color w:val="272424"/>
          <w:w w:val="95"/>
        </w:rPr>
        <w:t>Mongoose</w:t>
      </w:r>
      <w:r>
        <w:rPr>
          <w:color w:val="272424"/>
          <w:spacing w:val="41"/>
        </w:rPr>
        <w:t xml:space="preserve"> </w:t>
      </w:r>
      <w:r>
        <w:rPr>
          <w:color w:val="272424"/>
          <w:spacing w:val="-10"/>
        </w:rPr>
        <w:t>9</w:t>
      </w:r>
    </w:p>
    <w:p>
      <w:pPr>
        <w:pStyle w:val="15"/>
        <w:spacing w:before="170" w:line="288" w:lineRule="auto"/>
        <w:ind w:left="212" w:right="512"/>
      </w:pPr>
      <w:r>
        <w:rPr>
          <w:color w:val="272424"/>
          <w:w w:val="104"/>
        </w:rPr>
        <w:t>ODM (Object Document Mapper) for MongoDB, providing schema-based data modeling, validation, and query building. Simplifies database interactions with intuitive JavaScript syntax.</w:t>
      </w:r>
    </w:p>
    <w:p>
      <w:pPr>
        <w:spacing w:line="288" w:lineRule="auto"/>
        <w:sectPr>
          <w:type w:val="continuous"/>
          <w:pgSz w:w="11920" w:h="16840"/>
          <w:pgMar w:top="500" w:right="260" w:bottom="280" w:left="260" w:header="0" w:footer="873" w:gutter="0"/>
          <w:cols w:num="2" w:space="40" w:equalWidth="0">
            <w:col w:w="5564" w:space="40"/>
            <w:col w:w="5796"/>
          </w:cols>
          <w:docGrid w:linePitch="312" w:charSpace="0"/>
        </w:sectPr>
      </w:pPr>
    </w:p>
    <w:p>
      <w:pPr>
        <w:pStyle w:val="15"/>
        <w:spacing w:before="10"/>
        <w:rPr>
          <w:sz w:val="27"/>
        </w:rPr>
      </w:pPr>
    </w:p>
    <w:p>
      <w:pPr>
        <w:tabs>
          <w:tab w:val="left" w:pos="5887"/>
        </w:tabs>
        <w:ind w:left="607"/>
        <w:rPr>
          <w:sz w:val="20"/>
        </w:rPr>
      </w:pPr>
      <w:r>
        <w:rPr>
          <w:sz w:val="20"/>
        </w:rPr>
        <w:drawing>
          <wp:inline distT="0" distB="0" distL="0" distR="0">
            <wp:extent cx="136212" cy="314325"/>
            <wp:effectExtent l="0" t="0" r="0" b="0"/>
            <wp:docPr id="170" name="Imag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212" cy="3143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234570" cy="314325"/>
            <wp:effectExtent l="0" t="0" r="0" b="0"/>
            <wp:docPr id="173" name="Imag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570" cy="3143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sz w:val="11"/>
        </w:rPr>
      </w:pPr>
    </w:p>
    <w:p>
      <w:pPr>
        <w:rPr>
          <w:sz w:val="11"/>
        </w:rPr>
        <w:sectPr>
          <w:type w:val="continuous"/>
          <w:pgSz w:w="11920" w:h="16840"/>
          <w:pgMar w:top="500" w:right="260" w:bottom="280" w:left="260" w:header="0" w:footer="873" w:gutter="0"/>
          <w:docGrid w:linePitch="312" w:charSpace="0"/>
        </w:sectPr>
      </w:pPr>
    </w:p>
    <w:p>
      <w:pPr>
        <w:pStyle w:val="3"/>
        <w:ind w:left="458"/>
      </w:pPr>
      <w:r>
        <w:rPr>
          <w:color w:val="272424"/>
          <w:spacing w:val="-2"/>
        </w:rPr>
        <w:t>dotenv</w:t>
      </w:r>
    </w:p>
    <w:p>
      <w:pPr>
        <w:pStyle w:val="15"/>
        <w:spacing w:before="169" w:line="288" w:lineRule="auto"/>
        <w:ind w:left="458" w:right="8"/>
      </w:pPr>
      <w:r>
        <w:rPr>
          <w:color w:val="272424"/>
          <w:w w:val="104"/>
        </w:rPr>
        <w:t>Environment variable management for configuration. Keeps sensitive data like database credentials and JWT secrets</w:t>
      </w:r>
      <w:r>
        <w:rPr>
          <w:color w:val="272424"/>
          <w:spacing w:val="38"/>
          <w:w w:val="104"/>
        </w:rPr>
        <w:t xml:space="preserve"> </w:t>
      </w:r>
      <w:r>
        <w:rPr>
          <w:color w:val="272424"/>
          <w:w w:val="104"/>
        </w:rPr>
        <w:t>out of source</w:t>
      </w:r>
      <w:r>
        <w:rPr>
          <w:color w:val="272424"/>
          <w:spacing w:val="31"/>
          <w:w w:val="104"/>
        </w:rPr>
        <w:t xml:space="preserve"> </w:t>
      </w:r>
      <w:r>
        <w:rPr>
          <w:color w:val="272424"/>
          <w:w w:val="104"/>
        </w:rPr>
        <w:t>code,</w:t>
      </w:r>
      <w:r>
        <w:rPr>
          <w:color w:val="272424"/>
          <w:spacing w:val="28"/>
          <w:w w:val="104"/>
        </w:rPr>
        <w:t xml:space="preserve"> </w:t>
      </w:r>
      <w:r>
        <w:rPr>
          <w:color w:val="272424"/>
          <w:w w:val="104"/>
        </w:rPr>
        <w:t>enhancing</w:t>
      </w:r>
      <w:r>
        <w:rPr>
          <w:color w:val="272424"/>
          <w:spacing w:val="27"/>
          <w:w w:val="104"/>
        </w:rPr>
        <w:t xml:space="preserve"> </w:t>
      </w:r>
      <w:r>
        <w:rPr>
          <w:color w:val="272424"/>
          <w:w w:val="104"/>
        </w:rPr>
        <w:t>security.</w:t>
      </w:r>
    </w:p>
    <w:p>
      <w:pPr>
        <w:pStyle w:val="3"/>
        <w:ind w:left="327"/>
      </w:pPr>
      <w:r>
        <w:rPr>
          <w:b w:val="0"/>
        </w:rPr>
        <w:br w:type="column"/>
      </w:r>
      <w:r>
        <w:rPr>
          <w:color w:val="272424"/>
          <w:spacing w:val="-4"/>
        </w:rPr>
        <w:t>CORS</w:t>
      </w:r>
    </w:p>
    <w:p>
      <w:pPr>
        <w:pStyle w:val="15"/>
        <w:spacing w:before="169" w:line="288" w:lineRule="auto"/>
        <w:ind w:left="327" w:right="122"/>
      </w:pPr>
      <w:r>
        <w:rPr>
          <w:color w:val="272424"/>
          <w:w w:val="110"/>
        </w:rPr>
        <w:t>Cross-Origin Resource Sharing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 xml:space="preserve">middleware enabling secure communication between frontend </w:t>
      </w:r>
      <w:r>
        <w:rPr>
          <w:color w:val="272424"/>
          <w:spacing w:val="-2"/>
          <w:w w:val="110"/>
        </w:rPr>
        <w:t>(localhost:5173) and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spacing w:val="-2"/>
          <w:w w:val="110"/>
        </w:rPr>
        <w:t>backend API.</w:t>
      </w:r>
      <w:r>
        <w:rPr>
          <w:color w:val="272424"/>
          <w:spacing w:val="-8"/>
          <w:w w:val="110"/>
        </w:rPr>
        <w:t xml:space="preserve"> </w:t>
      </w:r>
      <w:r>
        <w:rPr>
          <w:color w:val="272424"/>
          <w:spacing w:val="-2"/>
          <w:w w:val="110"/>
        </w:rPr>
        <w:t>Configures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spacing w:val="-2"/>
          <w:w w:val="110"/>
        </w:rPr>
        <w:t xml:space="preserve">allowed </w:t>
      </w:r>
      <w:r>
        <w:rPr>
          <w:color w:val="272424"/>
          <w:w w:val="110"/>
        </w:rPr>
        <w:t>origins and methods.</w:t>
      </w:r>
    </w:p>
    <w:p>
      <w:pPr>
        <w:spacing w:line="288" w:lineRule="auto"/>
        <w:sectPr>
          <w:type w:val="continuous"/>
          <w:pgSz w:w="11920" w:h="16840"/>
          <w:pgMar w:top="500" w:right="260" w:bottom="280" w:left="260" w:header="0" w:footer="873" w:gutter="0"/>
          <w:cols w:num="2" w:space="40" w:equalWidth="0">
            <w:col w:w="5449" w:space="40"/>
            <w:col w:w="5911"/>
          </w:cols>
          <w:docGrid w:linePitch="312" w:charSpace="0"/>
        </w:sectPr>
      </w:pPr>
    </w:p>
    <w:p>
      <w:pPr>
        <w:pStyle w:val="15"/>
        <w:spacing w:before="4"/>
        <w:rPr>
          <w:sz w:val="14"/>
        </w:rPr>
      </w:pPr>
    </w:p>
    <w:p>
      <w:pPr>
        <w:pStyle w:val="15"/>
        <w:ind w:left="457"/>
      </w:pPr>
      <w:r>
        <mc:AlternateContent>
          <mc:Choice Requires="wps">
            <w:drawing>
              <wp:inline distT="0" distB="0" distL="114298" distR="114298">
                <wp:extent cx="6650990" cy="734695"/>
                <wp:effectExtent l="0" t="0" r="0" b="0"/>
                <wp:docPr id="176" name="Combination 17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77" name="Combination 177"/>
                      <wpg:cNvGrpSpPr/>
                      <wpg:grpSpPr>
                        <a:xfrm rot="0">
                          <a:off x="0" y="0"/>
                          <a:ext cx="6650990" cy="734695"/>
                          <a:chOff x="0" y="0"/>
                          <a:chExt cx="6650990" cy="73469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78" name="曲线 178"/>
                        <wps:cNvSpPr/>
                        <wps:spPr>
                          <a:xfrm rot="0">
                            <a:off x="0" y="0"/>
                            <a:ext cx="6650990" cy="73469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420" y="0"/>
                                </a:moveTo>
                                <a:lnTo>
                                  <a:pt x="177" y="0"/>
                                </a:lnTo>
                                <a:lnTo>
                                  <a:pt x="109" y="130"/>
                                </a:lnTo>
                                <a:lnTo>
                                  <a:pt x="51" y="466"/>
                                </a:lnTo>
                                <a:lnTo>
                                  <a:pt x="14" y="989"/>
                                </a:lnTo>
                                <a:lnTo>
                                  <a:pt x="0" y="1605"/>
                                </a:lnTo>
                                <a:lnTo>
                                  <a:pt x="0" y="19994"/>
                                </a:lnTo>
                                <a:lnTo>
                                  <a:pt x="14" y="20610"/>
                                </a:lnTo>
                                <a:lnTo>
                                  <a:pt x="51" y="21133"/>
                                </a:lnTo>
                                <a:lnTo>
                                  <a:pt x="109" y="21469"/>
                                </a:lnTo>
                                <a:lnTo>
                                  <a:pt x="177" y="21600"/>
                                </a:lnTo>
                                <a:lnTo>
                                  <a:pt x="21420" y="21600"/>
                                </a:lnTo>
                                <a:lnTo>
                                  <a:pt x="21490" y="21469"/>
                                </a:lnTo>
                                <a:lnTo>
                                  <a:pt x="21546" y="21133"/>
                                </a:lnTo>
                                <a:lnTo>
                                  <a:pt x="21585" y="20610"/>
                                </a:lnTo>
                                <a:lnTo>
                                  <a:pt x="21600" y="19994"/>
                                </a:lnTo>
                                <a:lnTo>
                                  <a:pt x="21600" y="1605"/>
                                </a:lnTo>
                                <a:lnTo>
                                  <a:pt x="21585" y="989"/>
                                </a:lnTo>
                                <a:lnTo>
                                  <a:pt x="21546" y="466"/>
                                </a:lnTo>
                                <a:lnTo>
                                  <a:pt x="21490" y="130"/>
                                </a:lnTo>
                                <a:lnTo>
                                  <a:pt x="21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EA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30810" y="193039"/>
                            <a:ext cx="163195" cy="1314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81" name="Text box 181"/>
                        <wps:cNvSpPr/>
                        <wps:spPr>
                          <a:xfrm rot="0">
                            <a:off x="0" y="0"/>
                            <a:ext cx="6650990" cy="73469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182">
                          <w:txbxContent>
                            <w:p>
                              <w:pPr>
                                <w:spacing w:before="3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88" w:lineRule="auto"/>
                                <w:ind w:left="668" w:right="3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104"/>
                                  <w:sz w:val="20"/>
                                </w:rPr>
                                <w:t>Development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14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104"/>
                                  <w:sz w:val="20"/>
                                </w:rPr>
                                <w:t>Tools: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0"/>
                                </w:rPr>
                                <w:t>Nodemon for</w:t>
                              </w:r>
                              <w:r>
                                <w:rPr>
                                  <w:spacing w:val="-1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0"/>
                                </w:rPr>
                                <w:t>automatic</w:t>
                              </w:r>
                              <w:r>
                                <w:rPr>
                                  <w:spacing w:val="-2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0"/>
                                </w:rPr>
                                <w:t>server restart during</w:t>
                              </w:r>
                              <w:r>
                                <w:rPr>
                                  <w:spacing w:val="-3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0"/>
                                </w:rPr>
                                <w:t>development, VS</w:t>
                              </w:r>
                              <w:r>
                                <w:rPr>
                                  <w:spacing w:val="-2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spacing w:val="-2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0"/>
                                </w:rPr>
                                <w:t>for editing, Postman for API testing, MongoDB Atlas for cloud database hosting.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183" o:spid="_x0000_s183" coordorigin="717,14199" coordsize="10474,1157" style="width:523.7pt;&#10;height:57.85pt;">
                <v:shape type="#_x0000_t0" id="曲线 184" o:spid="_x0000_s184" coordsize="10474,1156" path="m10387,l86,l52,7l24,24l7,52l,85l,1070l7,1104l24,1132l52,1150l86,1157l10387,1157l10421,1150l10447,1132l10467,1104l10474,1070l10474,85l10467,52l10447,24l10421,7l10387,l10387,xe" style="position:absolute;&#10;left:717;&#10;top:14199;&#10;width:10474;&#10;height:1157;" fillcolor="#C6C8EA" stroked="f" strokeweight="1.0pt">
                  <v:stroke color="#000000"/>
                </v:shape>
                <v:shape type="#_x0000_t75" id="Image 185" o:spid="_x0000_s185" alt="preencoded.png" style="position:absolute;&#10;left:923;&#10;top:14503;&#10;width:256;&#10;height:207;" filled="f" stroked="f" strokeweight="1.0pt">
                  <v:imagedata r:id="rId23" o:title="5090717621772993423118"/>
                  <o:lock aspectratio="t"/>
                  <v:stroke color="#000000"/>
                </v:shape>
                <v:shape type="#_x0000_t202" id="Text box 186" o:spid="_x0000_s186" style="position:absolute;&#10;left:717;&#10;top:14199;&#10;width:10474;&#10;height:1157;&#10;mso-wrap-style:square;" filled="f" stroked="f" strokeweight="1.0pt">
                  <v:textbox id="871" inset="0mm,0mm,0mm,0mm" o:insetmode="custom" style="layout-flow:horizontal;&#10;v-text-anchor:top;">
                    <w:txbxContent>
                      <w:p>
                        <w:pPr>
                          <w:spacing w:before="3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88" w:lineRule="auto"/>
                          <w:ind w:left="668" w:right="341"/>
                          <w:rPr>
                            <w:sz w:val="20"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104"/>
                            <w:sz w:val="20"/>
                          </w:rPr>
                          <w:t>Development</w:t>
                        </w:r>
                        <w:r>
                          <w:rPr>
                            <w:rFonts w:ascii="Tahoma" w:hAnsi="Tahoma"/>
                            <w:b/>
                            <w:spacing w:val="-14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w w:val="104"/>
                            <w:sz w:val="20"/>
                          </w:rPr>
                          <w:t>Tools:</w:t>
                        </w:r>
                        <w:r>
                          <w:rPr>
                            <w:rFonts w:ascii="Tahoma" w:hAnsi="Tahoma"/>
                            <w:b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0"/>
                          </w:rPr>
                          <w:t>Nodemon for</w:t>
                        </w:r>
                        <w:r>
                          <w:rPr>
                            <w:spacing w:val="-1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0"/>
                          </w:rPr>
                          <w:t>automatic</w:t>
                        </w:r>
                        <w:r>
                          <w:rPr>
                            <w:spacing w:val="-2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0"/>
                          </w:rPr>
                          <w:t>server restart during</w:t>
                        </w:r>
                        <w:r>
                          <w:rPr>
                            <w:spacing w:val="-3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0"/>
                          </w:rPr>
                          <w:t>development, VS</w:t>
                        </w:r>
                        <w:r>
                          <w:rPr>
                            <w:spacing w:val="-2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0"/>
                          </w:rPr>
                          <w:t>Code</w:t>
                        </w:r>
                        <w:r>
                          <w:rPr>
                            <w:spacing w:val="-2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0"/>
                          </w:rPr>
                          <w:t>for editing, Postman for API testing, MongoDB Atlas for cloud database hosting.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</w:p>
    <w:p>
      <w:pPr>
        <w:sectPr>
          <w:type w:val="continuous"/>
          <w:pgSz w:w="11920" w:h="16840"/>
          <w:pgMar w:top="500" w:right="260" w:bottom="280" w:left="260" w:header="0" w:footer="873" w:gutter="0"/>
          <w:docGrid w:linePitch="312" w:charSpace="0"/>
        </w:sectPr>
      </w:pPr>
    </w:p>
    <w:p>
      <w:pPr>
        <w:spacing w:before="64"/>
        <w:ind w:left="449"/>
        <w:rPr>
          <w:rFonts w:ascii="Tahoma" w:hAnsi="Tahoma"/>
          <w:b/>
          <w:sz w:val="50"/>
        </w:rPr>
      </w:pPr>
      <w:r>
        <w:rPr>
          <w:rFonts w:ascii="Tahoma" w:hAnsi="Tahoma"/>
          <w:b/>
          <w:w w:val="95"/>
          <w:sz w:val="50"/>
        </w:rPr>
        <w:t>System</w:t>
      </w:r>
      <w:r>
        <w:rPr>
          <w:rFonts w:ascii="Tahoma" w:hAnsi="Tahoma"/>
          <w:b/>
          <w:spacing w:val="19"/>
          <w:sz w:val="50"/>
        </w:rPr>
        <w:t xml:space="preserve"> </w:t>
      </w:r>
      <w:r>
        <w:rPr>
          <w:rFonts w:ascii="Tahoma" w:hAnsi="Tahoma"/>
          <w:b/>
          <w:w w:val="95"/>
          <w:sz w:val="50"/>
        </w:rPr>
        <w:t>Architecture</w:t>
      </w:r>
      <w:r>
        <w:rPr>
          <w:rFonts w:ascii="Tahoma" w:hAnsi="Tahoma"/>
          <w:b/>
          <w:spacing w:val="24"/>
          <w:sz w:val="50"/>
        </w:rPr>
        <w:t xml:space="preserve"> </w:t>
      </w:r>
      <w:r>
        <w:rPr>
          <w:rFonts w:ascii="Tahoma" w:hAnsi="Tahoma"/>
          <w:b/>
          <w:w w:val="95"/>
          <w:sz w:val="50"/>
        </w:rPr>
        <w:t>&amp;</w:t>
      </w:r>
      <w:r>
        <w:rPr>
          <w:rFonts w:ascii="Tahoma" w:hAnsi="Tahoma"/>
          <w:b/>
          <w:spacing w:val="16"/>
          <w:sz w:val="50"/>
        </w:rPr>
        <w:t xml:space="preserve"> </w:t>
      </w:r>
      <w:r>
        <w:rPr>
          <w:rFonts w:ascii="Tahoma" w:hAnsi="Tahoma"/>
          <w:b/>
          <w:w w:val="95"/>
          <w:sz w:val="50"/>
        </w:rPr>
        <w:t>Data</w:t>
      </w:r>
      <w:r>
        <w:rPr>
          <w:rFonts w:ascii="Tahoma" w:hAnsi="Tahoma"/>
          <w:b/>
          <w:spacing w:val="19"/>
          <w:sz w:val="50"/>
        </w:rPr>
        <w:t xml:space="preserve"> </w:t>
      </w:r>
      <w:r>
        <w:rPr>
          <w:rFonts w:ascii="Tahoma" w:hAnsi="Tahoma"/>
          <w:b/>
          <w:spacing w:val="-4"/>
          <w:w w:val="95"/>
          <w:sz w:val="50"/>
        </w:rPr>
        <w:t>Flow</w:t>
      </w:r>
    </w:p>
    <w:p>
      <w:pPr>
        <w:pStyle w:val="15"/>
        <w:spacing w:before="451" w:line="288" w:lineRule="auto"/>
        <w:ind w:left="449" w:right="615"/>
      </w:pPr>
      <w:r>
        <w:drawing>
          <wp:anchor distT="0" distB="0" distL="0" distR="0" simplePos="0" relativeHeight="95" behindDoc="0" locked="0" layoutInCell="1" hidden="0" allowOverlap="1">
            <wp:simplePos x="0" y="0"/>
            <wp:positionH relativeFrom="page">
              <wp:posOffset>451104</wp:posOffset>
            </wp:positionH>
            <wp:positionV relativeFrom="paragraph">
              <wp:posOffset>1001915</wp:posOffset>
            </wp:positionV>
            <wp:extent cx="643127" cy="5565647"/>
            <wp:effectExtent l="0" t="0" r="0" b="0"/>
            <wp:wrapNone/>
            <wp:docPr id="187" name="Imag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127" cy="556564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color w:val="272424"/>
          <w:w w:val="110"/>
        </w:rPr>
        <w:t>The</w:t>
      </w:r>
      <w:r>
        <w:rPr>
          <w:color w:val="272424"/>
          <w:spacing w:val="-5"/>
          <w:w w:val="110"/>
        </w:rPr>
        <w:t xml:space="preserve"> </w:t>
      </w:r>
      <w:r>
        <w:rPr>
          <w:color w:val="272424"/>
          <w:w w:val="110"/>
        </w:rPr>
        <w:t>application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follows</w:t>
      </w:r>
      <w:r>
        <w:rPr>
          <w:color w:val="272424"/>
          <w:spacing w:val="-5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three-tier architecture pattern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clear</w:t>
      </w:r>
      <w:r>
        <w:rPr>
          <w:color w:val="272424"/>
          <w:spacing w:val="-2"/>
          <w:w w:val="110"/>
        </w:rPr>
        <w:t xml:space="preserve"> </w:t>
      </w:r>
      <w:r>
        <w:rPr>
          <w:color w:val="272424"/>
          <w:w w:val="110"/>
        </w:rPr>
        <w:t>separation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between presentation, application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logic,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and</w:t>
      </w:r>
      <w:r>
        <w:rPr>
          <w:color w:val="272424"/>
          <w:spacing w:val="-12"/>
          <w:w w:val="110"/>
        </w:rPr>
        <w:t xml:space="preserve"> </w:t>
      </w:r>
      <w:r>
        <w:rPr>
          <w:color w:val="272424"/>
          <w:w w:val="110"/>
        </w:rPr>
        <w:t>data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storage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layers.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backend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implements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RESTful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API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that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serves</w:t>
      </w:r>
      <w:r>
        <w:rPr>
          <w:color w:val="272424"/>
          <w:spacing w:val="-2"/>
          <w:w w:val="110"/>
        </w:rPr>
        <w:t xml:space="preserve"> </w:t>
      </w:r>
      <w:r>
        <w:rPr>
          <w:color w:val="272424"/>
          <w:w w:val="110"/>
        </w:rPr>
        <w:t>as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central hub for all data operations.</w:t>
      </w:r>
    </w:p>
    <w:p>
      <w:pPr>
        <w:pStyle w:val="15"/>
        <w:spacing w:before="2"/>
        <w:rPr>
          <w:sz w:val="27"/>
        </w:rPr>
      </w:pPr>
    </w:p>
    <w:p>
      <w:pPr>
        <w:pStyle w:val="3"/>
        <w:spacing w:before="0"/>
      </w:pPr>
      <w:r>
        <w:rPr>
          <w:color w:val="272424"/>
          <w:w w:val="95"/>
        </w:rPr>
        <w:t>Client</w:t>
      </w:r>
      <w:r>
        <w:rPr>
          <w:color w:val="272424"/>
          <w:spacing w:val="4"/>
        </w:rPr>
        <w:t xml:space="preserve"> </w:t>
      </w:r>
      <w:r>
        <w:rPr>
          <w:color w:val="272424"/>
          <w:spacing w:val="-2"/>
        </w:rPr>
        <w:t>Request</w:t>
      </w:r>
    </w:p>
    <w:p>
      <w:pPr>
        <w:pStyle w:val="15"/>
        <w:spacing w:before="163"/>
        <w:ind w:left="1652"/>
      </w:pPr>
      <w:r>
        <w:rPr>
          <w:color w:val="272424"/>
          <w:w w:val="104"/>
        </w:rPr>
        <w:t>Frontend</w:t>
      </w:r>
      <w:r>
        <w:rPr>
          <w:color w:val="272424"/>
          <w:spacing w:val="13"/>
          <w:w w:val="104"/>
        </w:rPr>
        <w:t xml:space="preserve"> </w:t>
      </w:r>
      <w:r>
        <w:rPr>
          <w:color w:val="272424"/>
          <w:w w:val="104"/>
        </w:rPr>
        <w:t>application</w:t>
      </w:r>
      <w:r>
        <w:rPr>
          <w:color w:val="272424"/>
          <w:spacing w:val="12"/>
          <w:w w:val="104"/>
        </w:rPr>
        <w:t xml:space="preserve"> </w:t>
      </w:r>
      <w:r>
        <w:rPr>
          <w:color w:val="272424"/>
          <w:w w:val="104"/>
        </w:rPr>
        <w:t>sends</w:t>
      </w:r>
      <w:r>
        <w:rPr>
          <w:color w:val="272424"/>
          <w:spacing w:val="13"/>
          <w:w w:val="104"/>
        </w:rPr>
        <w:t xml:space="preserve"> </w:t>
      </w:r>
      <w:r>
        <w:rPr>
          <w:color w:val="272424"/>
          <w:w w:val="104"/>
        </w:rPr>
        <w:t>HTTP</w:t>
      </w:r>
      <w:r>
        <w:rPr>
          <w:color w:val="272424"/>
          <w:spacing w:val="12"/>
          <w:w w:val="104"/>
        </w:rPr>
        <w:t xml:space="preserve"> </w:t>
      </w:r>
      <w:r>
        <w:rPr>
          <w:color w:val="272424"/>
          <w:w w:val="104"/>
        </w:rPr>
        <w:t>request</w:t>
      </w:r>
      <w:r>
        <w:rPr>
          <w:color w:val="272424"/>
          <w:spacing w:val="17"/>
          <w:w w:val="104"/>
        </w:rPr>
        <w:t xml:space="preserve"> </w:t>
      </w:r>
      <w:r>
        <w:rPr>
          <w:color w:val="272424"/>
          <w:w w:val="104"/>
        </w:rPr>
        <w:t>with</w:t>
      </w:r>
      <w:r>
        <w:rPr>
          <w:color w:val="272424"/>
          <w:spacing w:val="9"/>
          <w:w w:val="104"/>
        </w:rPr>
        <w:t xml:space="preserve"> </w:t>
      </w:r>
      <w:r>
        <w:rPr>
          <w:color w:val="272424"/>
          <w:w w:val="104"/>
        </w:rPr>
        <w:t>JWT</w:t>
      </w:r>
      <w:r>
        <w:rPr>
          <w:color w:val="272424"/>
          <w:spacing w:val="11"/>
          <w:w w:val="104"/>
        </w:rPr>
        <w:t xml:space="preserve"> </w:t>
      </w:r>
      <w:r>
        <w:rPr>
          <w:color w:val="272424"/>
          <w:w w:val="104"/>
        </w:rPr>
        <w:t>token</w:t>
      </w:r>
      <w:r>
        <w:rPr>
          <w:color w:val="272424"/>
          <w:spacing w:val="12"/>
          <w:w w:val="104"/>
        </w:rPr>
        <w:t xml:space="preserve"> </w:t>
      </w:r>
      <w:r>
        <w:rPr>
          <w:color w:val="272424"/>
          <w:w w:val="104"/>
        </w:rPr>
        <w:t>in</w:t>
      </w:r>
      <w:r>
        <w:rPr>
          <w:color w:val="272424"/>
          <w:spacing w:val="10"/>
          <w:w w:val="104"/>
        </w:rPr>
        <w:t xml:space="preserve"> </w:t>
      </w:r>
      <w:r>
        <w:rPr>
          <w:color w:val="272424"/>
          <w:w w:val="104"/>
        </w:rPr>
        <w:t>Authorization</w:t>
      </w:r>
      <w:r>
        <w:rPr>
          <w:color w:val="272424"/>
          <w:spacing w:val="10"/>
          <w:w w:val="104"/>
        </w:rPr>
        <w:t xml:space="preserve"> </w:t>
      </w:r>
      <w:r>
        <w:rPr>
          <w:color w:val="272424"/>
          <w:w w:val="104"/>
        </w:rPr>
        <w:t>header</w:t>
      </w:r>
      <w:r>
        <w:rPr>
          <w:color w:val="272424"/>
          <w:spacing w:val="14"/>
          <w:w w:val="104"/>
        </w:rPr>
        <w:t xml:space="preserve"> </w:t>
      </w:r>
      <w:r>
        <w:rPr>
          <w:color w:val="272424"/>
          <w:w w:val="104"/>
        </w:rPr>
        <w:t>to</w:t>
      </w:r>
      <w:r>
        <w:rPr>
          <w:color w:val="272424"/>
          <w:spacing w:val="10"/>
          <w:w w:val="104"/>
        </w:rPr>
        <w:t xml:space="preserve"> </w:t>
      </w:r>
      <w:r>
        <w:rPr>
          <w:color w:val="272424"/>
          <w:w w:val="104"/>
        </w:rPr>
        <w:t>API</w:t>
      </w:r>
      <w:r>
        <w:rPr>
          <w:color w:val="272424"/>
          <w:spacing w:val="12"/>
          <w:w w:val="104"/>
        </w:rPr>
        <w:t xml:space="preserve"> </w:t>
      </w:r>
      <w:r>
        <w:rPr>
          <w:color w:val="272424"/>
          <w:spacing w:val="-2"/>
          <w:w w:val="104"/>
        </w:rPr>
        <w:t>endpoint</w:t>
      </w:r>
    </w:p>
    <w:p>
      <w:pPr>
        <w:pStyle w:val="15"/>
        <w:rPr>
          <w:sz w:val="24"/>
        </w:rPr>
      </w:pPr>
    </w:p>
    <w:p>
      <w:pPr>
        <w:pStyle w:val="15"/>
        <w:spacing w:before="12"/>
        <w:rPr>
          <w:sz w:val="30"/>
        </w:rPr>
      </w:pPr>
    </w:p>
    <w:p>
      <w:pPr>
        <w:pStyle w:val="3"/>
        <w:spacing w:before="0"/>
      </w:pPr>
      <w:r>
        <w:rPr>
          <w:color w:val="272424"/>
          <w:w w:val="95"/>
        </w:rPr>
        <w:t>Route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spacing w:val="-2"/>
          <w:w w:val="95"/>
        </w:rPr>
        <w:t>Matching</w:t>
      </w:r>
    </w:p>
    <w:p>
      <w:pPr>
        <w:pStyle w:val="15"/>
        <w:spacing w:before="163" w:line="288" w:lineRule="auto"/>
        <w:ind w:left="1652" w:right="615"/>
      </w:pPr>
      <w:r>
        <w:rPr>
          <w:color w:val="272424"/>
          <w:w w:val="104"/>
        </w:rPr>
        <w:t>Express router matches requested URL path and HTTP method, directing to appropriate route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spacing w:val="-2"/>
          <w:w w:val="104"/>
        </w:rPr>
        <w:t>handler</w:t>
      </w:r>
    </w:p>
    <w:p>
      <w:pPr>
        <w:pStyle w:val="15"/>
        <w:spacing w:before="12"/>
        <w:rPr>
          <w:sz w:val="26"/>
        </w:rPr>
      </w:pPr>
    </w:p>
    <w:p>
      <w:pPr>
        <w:pStyle w:val="3"/>
        <w:spacing w:before="1"/>
      </w:pPr>
      <w:r>
        <w:rPr>
          <w:color w:val="272424"/>
          <w:spacing w:val="-2"/>
        </w:rPr>
        <w:t>Authentication</w:t>
      </w:r>
    </w:p>
    <w:p>
      <w:pPr>
        <w:pStyle w:val="15"/>
        <w:spacing w:before="162" w:line="288" w:lineRule="auto"/>
        <w:ind w:left="1652" w:right="615"/>
      </w:pPr>
      <w:r>
        <w:rPr>
          <w:color w:val="272424"/>
          <w:w w:val="104"/>
        </w:rPr>
        <w:t>Middleware</w:t>
      </w:r>
      <w:r>
        <w:rPr>
          <w:color w:val="272424"/>
          <w:spacing w:val="23"/>
          <w:w w:val="104"/>
        </w:rPr>
        <w:t xml:space="preserve"> </w:t>
      </w:r>
      <w:r>
        <w:rPr>
          <w:color w:val="272424"/>
          <w:w w:val="104"/>
        </w:rPr>
        <w:t>verifies</w:t>
      </w:r>
      <w:r>
        <w:rPr>
          <w:color w:val="272424"/>
          <w:spacing w:val="30"/>
          <w:w w:val="104"/>
        </w:rPr>
        <w:t xml:space="preserve"> </w:t>
      </w:r>
      <w:r>
        <w:rPr>
          <w:color w:val="272424"/>
          <w:w w:val="104"/>
        </w:rPr>
        <w:t>JWT token</w:t>
      </w:r>
      <w:r>
        <w:rPr>
          <w:color w:val="272424"/>
          <w:spacing w:val="26"/>
          <w:w w:val="104"/>
        </w:rPr>
        <w:t xml:space="preserve"> </w:t>
      </w:r>
      <w:r>
        <w:rPr>
          <w:color w:val="272424"/>
          <w:w w:val="104"/>
        </w:rPr>
        <w:t>validity,</w:t>
      </w:r>
      <w:r>
        <w:rPr>
          <w:color w:val="272424"/>
          <w:spacing w:val="20"/>
          <w:w w:val="104"/>
        </w:rPr>
        <w:t xml:space="preserve"> </w:t>
      </w:r>
      <w:r>
        <w:rPr>
          <w:color w:val="272424"/>
          <w:w w:val="104"/>
        </w:rPr>
        <w:t>extracts</w:t>
      </w:r>
      <w:r>
        <w:rPr>
          <w:color w:val="272424"/>
          <w:spacing w:val="26"/>
          <w:w w:val="104"/>
        </w:rPr>
        <w:t xml:space="preserve"> </w:t>
      </w:r>
      <w:r>
        <w:rPr>
          <w:color w:val="272424"/>
          <w:w w:val="104"/>
        </w:rPr>
        <w:t>user</w:t>
      </w:r>
      <w:r>
        <w:rPr>
          <w:color w:val="272424"/>
          <w:spacing w:val="24"/>
          <w:w w:val="104"/>
        </w:rPr>
        <w:t xml:space="preserve"> </w:t>
      </w:r>
      <w:r>
        <w:rPr>
          <w:color w:val="272424"/>
          <w:w w:val="104"/>
        </w:rPr>
        <w:t>ID, and attaches</w:t>
      </w:r>
      <w:r>
        <w:rPr>
          <w:color w:val="272424"/>
          <w:spacing w:val="26"/>
          <w:w w:val="104"/>
        </w:rPr>
        <w:t xml:space="preserve"> </w:t>
      </w:r>
      <w:r>
        <w:rPr>
          <w:color w:val="272424"/>
          <w:w w:val="104"/>
        </w:rPr>
        <w:t>to request</w:t>
      </w:r>
      <w:r>
        <w:rPr>
          <w:color w:val="272424"/>
          <w:spacing w:val="27"/>
          <w:w w:val="104"/>
        </w:rPr>
        <w:t xml:space="preserve"> </w:t>
      </w:r>
      <w:r>
        <w:rPr>
          <w:color w:val="272424"/>
          <w:w w:val="104"/>
        </w:rPr>
        <w:t>object</w:t>
      </w:r>
      <w:r>
        <w:rPr>
          <w:color w:val="272424"/>
          <w:spacing w:val="24"/>
          <w:w w:val="104"/>
        </w:rPr>
        <w:t xml:space="preserve"> </w:t>
      </w:r>
      <w:r>
        <w:rPr>
          <w:color w:val="272424"/>
          <w:w w:val="104"/>
        </w:rPr>
        <w:t xml:space="preserve">for data </w:t>
      </w:r>
      <w:r>
        <w:rPr>
          <w:color w:val="272424"/>
          <w:spacing w:val="-2"/>
          <w:w w:val="104"/>
        </w:rPr>
        <w:t>scoping</w:t>
      </w:r>
    </w:p>
    <w:p>
      <w:pPr>
        <w:pStyle w:val="15"/>
        <w:spacing w:before="13"/>
        <w:rPr>
          <w:sz w:val="26"/>
        </w:rPr>
      </w:pPr>
    </w:p>
    <w:p>
      <w:pPr>
        <w:pStyle w:val="3"/>
        <w:spacing w:before="0"/>
      </w:pPr>
      <w:r>
        <w:rPr>
          <w:color w:val="272424"/>
        </w:rPr>
        <w:t>Business</w:t>
      </w:r>
      <w:r>
        <w:rPr>
          <w:color w:val="272424"/>
          <w:spacing w:val="-17"/>
        </w:rPr>
        <w:t xml:space="preserve"> </w:t>
      </w:r>
      <w:r>
        <w:rPr>
          <w:color w:val="272424"/>
          <w:spacing w:val="-2"/>
        </w:rPr>
        <w:t>Logic</w:t>
      </w:r>
    </w:p>
    <w:p>
      <w:pPr>
        <w:pStyle w:val="15"/>
        <w:spacing w:before="162" w:line="288" w:lineRule="auto"/>
        <w:ind w:left="1652" w:right="615"/>
      </w:pPr>
      <w:r>
        <w:rPr>
          <w:color w:val="272424"/>
          <w:w w:val="104"/>
        </w:rPr>
        <w:t>Controller processes request, validates data, performs operations using Mongoose models and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MongoDB queries</w:t>
      </w:r>
    </w:p>
    <w:p>
      <w:pPr>
        <w:pStyle w:val="15"/>
        <w:spacing w:before="13"/>
        <w:rPr>
          <w:sz w:val="26"/>
        </w:rPr>
      </w:pPr>
    </w:p>
    <w:p>
      <w:pPr>
        <w:pStyle w:val="3"/>
        <w:spacing w:before="0"/>
      </w:pPr>
      <w:r>
        <w:rPr>
          <w:color w:val="272424"/>
          <w:w w:val="95"/>
        </w:rPr>
        <w:t>Data</w:t>
      </w:r>
      <w:r>
        <w:rPr>
          <w:color w:val="272424"/>
          <w:spacing w:val="-13"/>
          <w:w w:val="95"/>
        </w:rPr>
        <w:t xml:space="preserve"> </w:t>
      </w:r>
      <w:r>
        <w:rPr>
          <w:color w:val="272424"/>
          <w:spacing w:val="-2"/>
          <w:w w:val="104"/>
        </w:rPr>
        <w:t>Access</w:t>
      </w:r>
    </w:p>
    <w:p>
      <w:pPr>
        <w:pStyle w:val="15"/>
        <w:spacing w:before="162" w:line="288" w:lineRule="auto"/>
        <w:ind w:left="1652" w:right="615"/>
      </w:pPr>
      <w:r>
        <w:rPr>
          <w:color w:val="272424"/>
          <w:w w:val="104"/>
        </w:rPr>
        <w:t>Mongoose executes MongoDB operations with user-scoped queries ensuring data isolation between accounts</w:t>
      </w:r>
    </w:p>
    <w:p>
      <w:pPr>
        <w:pStyle w:val="15"/>
        <w:rPr>
          <w:sz w:val="27"/>
        </w:rPr>
      </w:pPr>
    </w:p>
    <w:p>
      <w:pPr>
        <w:pStyle w:val="3"/>
        <w:spacing w:before="0"/>
      </w:pPr>
      <w:r>
        <w:rPr>
          <w:color w:val="272424"/>
          <w:spacing w:val="-2"/>
        </w:rPr>
        <w:t>Response</w:t>
      </w:r>
    </w:p>
    <w:p>
      <w:pPr>
        <w:pStyle w:val="15"/>
        <w:spacing w:before="162" w:line="288" w:lineRule="auto"/>
        <w:ind w:left="1652" w:right="615"/>
      </w:pPr>
      <w:r>
        <w:rPr>
          <w:color w:val="272424"/>
          <w:w w:val="110"/>
        </w:rPr>
        <w:t>JSON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response</w:t>
      </w:r>
      <w:r>
        <w:rPr>
          <w:color w:val="272424"/>
          <w:spacing w:val="-3"/>
          <w:w w:val="110"/>
        </w:rPr>
        <w:t xml:space="preserve"> </w:t>
      </w:r>
      <w:r>
        <w:rPr>
          <w:color w:val="272424"/>
          <w:w w:val="110"/>
        </w:rPr>
        <w:t>sent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back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to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client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success/failure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status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and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requested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data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or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 xml:space="preserve">error </w:t>
      </w:r>
      <w:r>
        <w:rPr>
          <w:color w:val="272424"/>
          <w:spacing w:val="-2"/>
          <w:w w:val="110"/>
        </w:rPr>
        <w:t>messages</w:t>
      </w:r>
    </w:p>
    <w:p>
      <w:pPr>
        <w:pStyle w:val="15"/>
        <w:spacing w:before="8"/>
        <w:rPr>
          <w:sz w:val="32"/>
        </w:rPr>
      </w:pPr>
    </w:p>
    <w:p>
      <w:pPr>
        <w:ind w:left="449"/>
        <w:rPr>
          <w:rFonts w:ascii="Tahoma" w:hAnsi="Tahoma"/>
          <w:b/>
          <w:sz w:val="30"/>
        </w:rPr>
      </w:pPr>
      <w:r>
        <w:rPr>
          <w:rFonts w:ascii="Tahoma" w:hAnsi="Tahoma"/>
          <w:b/>
          <w:w w:val="95"/>
          <w:sz w:val="30"/>
        </w:rPr>
        <w:t>Key</w:t>
      </w:r>
      <w:r>
        <w:rPr>
          <w:rFonts w:ascii="Tahoma" w:hAnsi="Tahoma"/>
          <w:b/>
          <w:spacing w:val="33"/>
          <w:sz w:val="30"/>
        </w:rPr>
        <w:t xml:space="preserve"> </w:t>
      </w:r>
      <w:r>
        <w:rPr>
          <w:rFonts w:ascii="Tahoma" w:hAnsi="Tahoma"/>
          <w:b/>
          <w:w w:val="95"/>
          <w:sz w:val="30"/>
        </w:rPr>
        <w:t>Architectural</w:t>
      </w:r>
      <w:r>
        <w:rPr>
          <w:rFonts w:ascii="Tahoma" w:hAnsi="Tahoma"/>
          <w:b/>
          <w:spacing w:val="33"/>
          <w:sz w:val="30"/>
        </w:rPr>
        <w:t xml:space="preserve"> </w:t>
      </w:r>
      <w:r>
        <w:rPr>
          <w:rFonts w:ascii="Tahoma" w:hAnsi="Tahoma"/>
          <w:b/>
          <w:spacing w:val="-2"/>
          <w:w w:val="95"/>
          <w:sz w:val="30"/>
        </w:rPr>
        <w:t>Principles</w:t>
      </w:r>
    </w:p>
    <w:p>
      <w:pPr>
        <w:pStyle w:val="15"/>
        <w:spacing w:before="1"/>
        <w:rPr>
          <w:rFonts w:ascii="Tahoma" w:hAnsi="Tahoma"/>
          <w:b/>
          <w:sz w:val="28"/>
        </w:rPr>
      </w:pPr>
    </w:p>
    <w:p>
      <w:pPr>
        <w:pStyle w:val="16"/>
        <w:numPr>
          <w:ilvl w:val="0"/>
          <w:numId w:val="7"/>
        </w:numPr>
        <w:tabs>
          <w:tab w:val="left" w:pos="989"/>
          <w:tab w:val="left" w:pos="990"/>
        </w:tabs>
        <w:spacing w:before="0" w:line="288" w:lineRule="auto"/>
        <w:ind w:right="633"/>
        <w:rPr>
          <w:sz w:val="20"/>
        </w:rPr>
      </w:pPr>
      <w:r>
        <w:rPr>
          <w:rFonts w:ascii="Tahoma" w:hAnsi="Tahoma"/>
          <w:b/>
          <w:color w:val="272424"/>
          <w:w w:val="104"/>
          <w:sz w:val="20"/>
        </w:rPr>
        <w:t>User-Scoped</w:t>
      </w:r>
      <w:r>
        <w:rPr>
          <w:rFonts w:ascii="Tahoma" w:hAnsi="Tahoma"/>
          <w:b/>
          <w:color w:val="272424"/>
          <w:spacing w:val="-10"/>
          <w:w w:val="104"/>
          <w:sz w:val="20"/>
        </w:rPr>
        <w:t xml:space="preserve"> </w:t>
      </w:r>
      <w:r>
        <w:rPr>
          <w:rFonts w:ascii="Tahoma" w:hAnsi="Tahoma"/>
          <w:b/>
          <w:color w:val="272424"/>
          <w:w w:val="104"/>
          <w:sz w:val="20"/>
        </w:rPr>
        <w:t>Data</w:t>
      </w:r>
      <w:r>
        <w:rPr>
          <w:rFonts w:ascii="Tahoma" w:hAnsi="Tahoma"/>
          <w:b/>
          <w:color w:val="272424"/>
          <w:spacing w:val="-9"/>
          <w:w w:val="104"/>
          <w:sz w:val="20"/>
        </w:rPr>
        <w:t xml:space="preserve"> </w:t>
      </w:r>
      <w:r>
        <w:rPr>
          <w:rFonts w:ascii="Tahoma" w:hAnsi="Tahoma"/>
          <w:b/>
          <w:color w:val="272424"/>
          <w:w w:val="104"/>
          <w:sz w:val="20"/>
        </w:rPr>
        <w:t>Access:</w:t>
      </w:r>
      <w:r>
        <w:rPr>
          <w:rFonts w:ascii="Tahoma" w:hAnsi="Tahoma"/>
          <w:b/>
          <w:color w:val="272424"/>
          <w:spacing w:val="-6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Every product document includes userId field, ensuring queries only return products belonging to authenticated user</w:t>
      </w:r>
    </w:p>
    <w:p>
      <w:pPr>
        <w:pStyle w:val="16"/>
        <w:numPr>
          <w:ilvl w:val="0"/>
          <w:numId w:val="7"/>
        </w:numPr>
        <w:tabs>
          <w:tab w:val="left" w:pos="989"/>
          <w:tab w:val="left" w:pos="990"/>
        </w:tabs>
        <w:spacing w:before="3" w:line="288" w:lineRule="auto"/>
        <w:ind w:right="764"/>
        <w:rPr>
          <w:sz w:val="20"/>
        </w:rPr>
      </w:pPr>
      <w:r>
        <w:rPr>
          <w:rFonts w:ascii="Tahoma" w:hAnsi="Tahoma"/>
          <w:b/>
          <w:color w:val="272424"/>
          <w:w w:val="104"/>
          <w:sz w:val="20"/>
        </w:rPr>
        <w:t>Stateless</w:t>
      </w:r>
      <w:r>
        <w:rPr>
          <w:rFonts w:ascii="Tahoma" w:hAnsi="Tahoma"/>
          <w:b/>
          <w:color w:val="272424"/>
          <w:spacing w:val="-14"/>
          <w:w w:val="104"/>
          <w:sz w:val="20"/>
        </w:rPr>
        <w:t xml:space="preserve"> </w:t>
      </w:r>
      <w:r>
        <w:rPr>
          <w:rFonts w:ascii="Tahoma" w:hAnsi="Tahoma"/>
          <w:b/>
          <w:color w:val="272424"/>
          <w:w w:val="104"/>
          <w:sz w:val="20"/>
        </w:rPr>
        <w:t xml:space="preserve">Authentication: </w:t>
      </w:r>
      <w:r>
        <w:rPr>
          <w:color w:val="272424"/>
          <w:w w:val="104"/>
          <w:sz w:val="20"/>
        </w:rPr>
        <w:t>JWT</w:t>
      </w:r>
      <w:r>
        <w:rPr>
          <w:color w:val="272424"/>
          <w:spacing w:val="-1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tokens contain minimal user identifier, eliminating server-side session storage requirements</w:t>
      </w:r>
    </w:p>
    <w:p>
      <w:pPr>
        <w:pStyle w:val="16"/>
        <w:numPr>
          <w:ilvl w:val="0"/>
          <w:numId w:val="7"/>
        </w:numPr>
        <w:tabs>
          <w:tab w:val="left" w:pos="989"/>
          <w:tab w:val="left" w:pos="990"/>
        </w:tabs>
        <w:spacing w:before="0" w:line="290" w:lineRule="auto"/>
        <w:ind w:right="465"/>
        <w:rPr>
          <w:sz w:val="20"/>
        </w:rPr>
      </w:pPr>
      <w:r>
        <w:rPr>
          <w:rFonts w:ascii="Tahoma" w:hAnsi="Tahoma"/>
          <w:b/>
          <w:color w:val="272424"/>
          <w:w w:val="104"/>
          <w:sz w:val="20"/>
        </w:rPr>
        <w:t>Middleware</w:t>
      </w:r>
      <w:r>
        <w:rPr>
          <w:rFonts w:ascii="Tahoma" w:hAnsi="Tahoma"/>
          <w:b/>
          <w:color w:val="272424"/>
          <w:spacing w:val="-16"/>
          <w:w w:val="104"/>
          <w:sz w:val="20"/>
        </w:rPr>
        <w:t xml:space="preserve"> </w:t>
      </w:r>
      <w:r>
        <w:rPr>
          <w:rFonts w:ascii="Tahoma" w:hAnsi="Tahoma"/>
          <w:b/>
          <w:color w:val="272424"/>
          <w:w w:val="104"/>
          <w:sz w:val="20"/>
        </w:rPr>
        <w:t>Protection:</w:t>
      </w:r>
      <w:r>
        <w:rPr>
          <w:rFonts w:ascii="Tahoma" w:hAnsi="Tahoma"/>
          <w:b/>
          <w:color w:val="272424"/>
          <w:spacing w:val="-1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Route</w:t>
      </w:r>
      <w:r>
        <w:rPr>
          <w:color w:val="272424"/>
          <w:spacing w:val="-2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guards</w:t>
      </w:r>
      <w:r>
        <w:rPr>
          <w:color w:val="272424"/>
          <w:spacing w:val="-2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prevent unauthorized</w:t>
      </w:r>
      <w:r>
        <w:rPr>
          <w:color w:val="272424"/>
          <w:spacing w:val="-1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access to</w:t>
      </w:r>
      <w:r>
        <w:rPr>
          <w:color w:val="272424"/>
          <w:spacing w:val="-3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protected endpoints without</w:t>
      </w:r>
      <w:r>
        <w:rPr>
          <w:color w:val="272424"/>
          <w:spacing w:val="-5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 xml:space="preserve">valid </w:t>
      </w:r>
      <w:r>
        <w:rPr>
          <w:color w:val="272424"/>
          <w:spacing w:val="-2"/>
          <w:w w:val="104"/>
          <w:sz w:val="20"/>
        </w:rPr>
        <w:t>token</w:t>
      </w:r>
    </w:p>
    <w:p>
      <w:pPr>
        <w:pStyle w:val="16"/>
        <w:numPr>
          <w:ilvl w:val="0"/>
          <w:numId w:val="7"/>
        </w:numPr>
        <w:tabs>
          <w:tab w:val="left" w:pos="989"/>
          <w:tab w:val="left" w:pos="990"/>
        </w:tabs>
        <w:spacing w:before="0" w:line="263" w:lineRule="exact"/>
        <w:ind w:left="989" w:hanging="541"/>
        <w:rPr>
          <w:sz w:val="20"/>
        </w:rPr>
      </w:pPr>
      <w:r>
        <w:rPr>
          <w:rFonts w:ascii="Tahoma" w:hAnsi="Tahoma"/>
          <w:b/>
          <w:color w:val="272424"/>
          <w:w w:val="104"/>
          <w:sz w:val="20"/>
        </w:rPr>
        <w:t>RESTful</w:t>
      </w:r>
      <w:r>
        <w:rPr>
          <w:rFonts w:ascii="Tahoma" w:hAnsi="Tahoma"/>
          <w:b/>
          <w:color w:val="272424"/>
          <w:spacing w:val="4"/>
          <w:w w:val="104"/>
          <w:sz w:val="20"/>
        </w:rPr>
        <w:t xml:space="preserve"> </w:t>
      </w:r>
      <w:r>
        <w:rPr>
          <w:rFonts w:ascii="Tahoma" w:hAnsi="Tahoma"/>
          <w:b/>
          <w:color w:val="272424"/>
          <w:w w:val="104"/>
          <w:sz w:val="20"/>
        </w:rPr>
        <w:t>Design:</w:t>
      </w:r>
      <w:r>
        <w:rPr>
          <w:rFonts w:ascii="Tahoma" w:hAnsi="Tahoma"/>
          <w:b/>
          <w:color w:val="272424"/>
          <w:spacing w:val="13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Standard</w:t>
      </w:r>
      <w:r>
        <w:rPr>
          <w:color w:val="272424"/>
          <w:spacing w:val="18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HTTP</w:t>
      </w:r>
      <w:r>
        <w:rPr>
          <w:color w:val="272424"/>
          <w:spacing w:val="15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methods</w:t>
      </w:r>
      <w:r>
        <w:rPr>
          <w:color w:val="272424"/>
          <w:spacing w:val="21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(GET,</w:t>
      </w:r>
      <w:r>
        <w:rPr>
          <w:color w:val="272424"/>
          <w:spacing w:val="14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POST,</w:t>
      </w:r>
      <w:r>
        <w:rPr>
          <w:color w:val="272424"/>
          <w:spacing w:val="16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PUT,</w:t>
      </w:r>
      <w:r>
        <w:rPr>
          <w:color w:val="272424"/>
          <w:spacing w:val="9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DELETE)</w:t>
      </w:r>
      <w:r>
        <w:rPr>
          <w:color w:val="272424"/>
          <w:spacing w:val="16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with</w:t>
      </w:r>
      <w:r>
        <w:rPr>
          <w:color w:val="272424"/>
          <w:spacing w:val="14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predictable</w:t>
      </w:r>
      <w:r>
        <w:rPr>
          <w:color w:val="272424"/>
          <w:spacing w:val="21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URL</w:t>
      </w:r>
      <w:r>
        <w:rPr>
          <w:color w:val="272424"/>
          <w:spacing w:val="15"/>
          <w:w w:val="104"/>
          <w:sz w:val="20"/>
        </w:rPr>
        <w:t xml:space="preserve"> </w:t>
      </w:r>
      <w:r>
        <w:rPr>
          <w:color w:val="272424"/>
          <w:spacing w:val="-2"/>
          <w:w w:val="104"/>
          <w:sz w:val="20"/>
        </w:rPr>
        <w:t>patterns</w:t>
      </w:r>
    </w:p>
    <w:p>
      <w:pPr>
        <w:pStyle w:val="16"/>
        <w:numPr>
          <w:ilvl w:val="0"/>
          <w:numId w:val="7"/>
        </w:numPr>
        <w:tabs>
          <w:tab w:val="left" w:pos="989"/>
          <w:tab w:val="left" w:pos="990"/>
        </w:tabs>
        <w:spacing w:before="53" w:line="290" w:lineRule="auto"/>
        <w:ind w:right="1232"/>
        <w:rPr>
          <w:sz w:val="20"/>
        </w:rPr>
      </w:pPr>
      <w:r>
        <w:rPr>
          <w:rFonts w:ascii="Tahoma" w:hAnsi="Tahoma"/>
          <w:b/>
          <w:color w:val="272424"/>
          <w:w w:val="104"/>
          <w:sz w:val="20"/>
        </w:rPr>
        <w:t>Error</w:t>
      </w:r>
      <w:r>
        <w:rPr>
          <w:rFonts w:ascii="Tahoma" w:hAnsi="Tahoma"/>
          <w:b/>
          <w:color w:val="272424"/>
          <w:spacing w:val="-6"/>
          <w:w w:val="104"/>
          <w:sz w:val="20"/>
        </w:rPr>
        <w:t xml:space="preserve"> </w:t>
      </w:r>
      <w:r>
        <w:rPr>
          <w:rFonts w:ascii="Tahoma" w:hAnsi="Tahoma"/>
          <w:b/>
          <w:color w:val="272424"/>
          <w:w w:val="104"/>
          <w:sz w:val="20"/>
        </w:rPr>
        <w:t xml:space="preserve">Handling: </w:t>
      </w:r>
      <w:r>
        <w:rPr>
          <w:color w:val="272424"/>
          <w:w w:val="104"/>
          <w:sz w:val="20"/>
        </w:rPr>
        <w:t xml:space="preserve">Centralized error middleware catches exceptions and returns standardized error </w:t>
      </w:r>
      <w:r>
        <w:rPr>
          <w:color w:val="272424"/>
          <w:spacing w:val="-2"/>
          <w:w w:val="110"/>
          <w:sz w:val="20"/>
        </w:rPr>
        <w:t>responses</w:t>
      </w:r>
    </w:p>
    <w:p>
      <w:pPr>
        <w:spacing w:line="290" w:lineRule="auto"/>
        <w:rPr>
          <w:sz w:val="20"/>
        </w:rPr>
        <w:sectPr>
          <w:pgSz w:w="11920" w:h="16840"/>
          <w:pgMar w:top="460" w:right="260" w:bottom="1060" w:left="260" w:header="0" w:footer="873" w:gutter="0"/>
          <w:docGrid w:linePitch="312" w:charSpace="0"/>
        </w:sectPr>
      </w:pPr>
    </w:p>
    <w:p>
      <w:pPr>
        <w:spacing w:before="76"/>
        <w:ind w:left="221"/>
        <w:rPr>
          <w:rFonts w:ascii="Tahoma" w:hAnsi="Tahoma"/>
          <w:b/>
          <w:sz w:val="34"/>
        </w:rPr>
      </w:pPr>
      <w:r>
        <w:rPr>
          <w:rFonts w:ascii="Tahoma" w:hAnsi="Tahoma"/>
          <w:b/>
          <w:w w:val="95"/>
          <w:sz w:val="34"/>
        </w:rPr>
        <w:t>Data</w:t>
      </w:r>
      <w:r>
        <w:rPr>
          <w:rFonts w:ascii="Tahoma" w:hAnsi="Tahoma"/>
          <w:b/>
          <w:spacing w:val="-9"/>
          <w:w w:val="95"/>
          <w:sz w:val="34"/>
        </w:rPr>
        <w:t xml:space="preserve"> </w:t>
      </w:r>
      <w:r>
        <w:rPr>
          <w:rFonts w:ascii="Tahoma" w:hAnsi="Tahoma"/>
          <w:b/>
          <w:w w:val="95"/>
          <w:sz w:val="34"/>
        </w:rPr>
        <w:t>Model</w:t>
      </w:r>
      <w:r>
        <w:rPr>
          <w:rFonts w:ascii="Tahoma" w:hAnsi="Tahoma"/>
          <w:b/>
          <w:spacing w:val="-14"/>
          <w:w w:val="95"/>
          <w:sz w:val="34"/>
        </w:rPr>
        <w:t xml:space="preserve"> </w:t>
      </w:r>
      <w:r>
        <w:rPr>
          <w:rFonts w:ascii="Tahoma" w:hAnsi="Tahoma"/>
          <w:b/>
          <w:w w:val="95"/>
          <w:sz w:val="34"/>
        </w:rPr>
        <w:t>&amp;</w:t>
      </w:r>
      <w:r>
        <w:rPr>
          <w:rFonts w:ascii="Tahoma" w:hAnsi="Tahoma"/>
          <w:b/>
          <w:spacing w:val="-10"/>
          <w:w w:val="95"/>
          <w:sz w:val="34"/>
        </w:rPr>
        <w:t xml:space="preserve"> </w:t>
      </w:r>
      <w:r>
        <w:rPr>
          <w:rFonts w:ascii="Tahoma" w:hAnsi="Tahoma"/>
          <w:b/>
          <w:w w:val="95"/>
          <w:sz w:val="34"/>
        </w:rPr>
        <w:t>ER</w:t>
      </w:r>
      <w:r>
        <w:rPr>
          <w:rFonts w:ascii="Tahoma" w:hAnsi="Tahoma"/>
          <w:b/>
          <w:spacing w:val="-12"/>
          <w:w w:val="95"/>
          <w:sz w:val="34"/>
        </w:rPr>
        <w:t xml:space="preserve"> </w:t>
      </w:r>
      <w:r>
        <w:rPr>
          <w:rFonts w:ascii="Tahoma" w:hAnsi="Tahoma"/>
          <w:b/>
          <w:spacing w:val="-2"/>
          <w:w w:val="95"/>
          <w:sz w:val="34"/>
        </w:rPr>
        <w:t>Diagram</w:t>
      </w:r>
    </w:p>
    <w:p>
      <w:pPr>
        <w:spacing w:before="196" w:line="250" w:lineRule="auto"/>
        <w:ind w:left="221" w:right="297"/>
        <w:rPr>
          <w:sz w:val="13"/>
        </w:rPr>
      </w:pPr>
      <w:r>
        <w:rPr>
          <w:color w:val="272424"/>
          <w:w w:val="104"/>
          <w:sz w:val="13"/>
        </w:rPr>
        <w:t>The</w:t>
      </w:r>
      <w:r>
        <w:rPr>
          <w:color w:val="272424"/>
          <w:spacing w:val="11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database</w:t>
      </w:r>
      <w:r>
        <w:rPr>
          <w:color w:val="272424"/>
          <w:spacing w:val="8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schema</w:t>
      </w:r>
      <w:r>
        <w:rPr>
          <w:color w:val="272424"/>
          <w:spacing w:val="11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consists</w:t>
      </w:r>
      <w:r>
        <w:rPr>
          <w:color w:val="272424"/>
          <w:spacing w:val="8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of</w:t>
      </w:r>
      <w:r>
        <w:rPr>
          <w:color w:val="272424"/>
          <w:spacing w:val="13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two</w:t>
      </w:r>
      <w:r>
        <w:rPr>
          <w:color w:val="272424"/>
          <w:spacing w:val="9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collections</w:t>
      </w:r>
      <w:r>
        <w:rPr>
          <w:color w:val="272424"/>
          <w:spacing w:val="8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with</w:t>
      </w:r>
      <w:r>
        <w:rPr>
          <w:color w:val="272424"/>
          <w:spacing w:val="9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a</w:t>
      </w:r>
      <w:r>
        <w:rPr>
          <w:color w:val="272424"/>
          <w:spacing w:val="11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one-to-many</w:t>
      </w:r>
      <w:r>
        <w:rPr>
          <w:color w:val="272424"/>
          <w:spacing w:val="9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relationship</w:t>
      </w:r>
      <w:r>
        <w:rPr>
          <w:color w:val="272424"/>
          <w:spacing w:val="7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between</w:t>
      </w:r>
      <w:r>
        <w:rPr>
          <w:color w:val="272424"/>
          <w:spacing w:val="11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Users</w:t>
      </w:r>
      <w:r>
        <w:rPr>
          <w:color w:val="272424"/>
          <w:spacing w:val="11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and</w:t>
      </w:r>
      <w:r>
        <w:rPr>
          <w:color w:val="272424"/>
          <w:spacing w:val="11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Products.</w:t>
      </w:r>
      <w:r>
        <w:rPr>
          <w:color w:val="272424"/>
          <w:spacing w:val="9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Each</w:t>
      </w:r>
      <w:r>
        <w:rPr>
          <w:color w:val="272424"/>
          <w:spacing w:val="15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user</w:t>
      </w:r>
      <w:r>
        <w:rPr>
          <w:color w:val="272424"/>
          <w:spacing w:val="12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can</w:t>
      </w:r>
      <w:r>
        <w:rPr>
          <w:color w:val="272424"/>
          <w:spacing w:val="11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own</w:t>
      </w:r>
      <w:r>
        <w:rPr>
          <w:color w:val="272424"/>
          <w:spacing w:val="11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multiple</w:t>
      </w:r>
      <w:r>
        <w:rPr>
          <w:color w:val="272424"/>
          <w:spacing w:val="8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products,</w:t>
      </w:r>
      <w:r>
        <w:rPr>
          <w:color w:val="272424"/>
          <w:spacing w:val="12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but</w:t>
      </w:r>
      <w:r>
        <w:rPr>
          <w:color w:val="272424"/>
          <w:spacing w:val="11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each</w:t>
      </w:r>
      <w:r>
        <w:rPr>
          <w:color w:val="272424"/>
          <w:spacing w:val="15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product</w:t>
      </w:r>
      <w:r>
        <w:rPr>
          <w:color w:val="272424"/>
          <w:spacing w:val="9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belongs</w:t>
      </w:r>
      <w:r>
        <w:rPr>
          <w:color w:val="272424"/>
          <w:spacing w:val="40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to exactly one user, ensuring data isolation.</w:t>
      </w:r>
    </w:p>
    <w:p>
      <w:pPr>
        <w:pStyle w:val="15"/>
        <w:spacing w:before="8"/>
        <w:rPr>
          <w:sz w:val="5"/>
        </w:rPr>
      </w:pPr>
      <w:r>
        <mc:AlternateContent>
          <mc:Choice Requires="wps">
            <w:drawing>
              <wp:anchor distT="0" distB="0" distL="0" distR="0" simplePos="0" relativeHeight="96" behindDoc="1" locked="0" layoutInCell="1" hidden="0" allowOverlap="1">
                <wp:simplePos x="0" y="0"/>
                <wp:positionH relativeFrom="page">
                  <wp:posOffset>304800</wp:posOffset>
                </wp:positionH>
                <wp:positionV relativeFrom="paragraph">
                  <wp:posOffset>63500</wp:posOffset>
                </wp:positionV>
                <wp:extent cx="6953885" cy="470535"/>
                <wp:effectExtent l="0" t="0" r="0" b="0"/>
                <wp:wrapTopAndBottom/>
                <wp:docPr id="190" name="Combination 19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91" name="Combination 191"/>
                      <wpg:cNvGrpSpPr/>
                      <wpg:grpSpPr>
                        <a:xfrm rot="0">
                          <a:off x="0" y="0"/>
                          <a:ext cx="6953885" cy="470535"/>
                          <a:chOff x="0" y="0"/>
                          <a:chExt cx="6953885" cy="47053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92" name="曲线 192"/>
                        <wps:cNvSpPr/>
                        <wps:spPr>
                          <a:xfrm rot="0">
                            <a:off x="1905" y="1904"/>
                            <a:ext cx="6949440" cy="46672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485" y="0"/>
                                </a:moveTo>
                                <a:lnTo>
                                  <a:pt x="112" y="0"/>
                                </a:lnTo>
                                <a:lnTo>
                                  <a:pt x="69" y="146"/>
                                </a:lnTo>
                                <a:lnTo>
                                  <a:pt x="33" y="499"/>
                                </a:lnTo>
                                <a:lnTo>
                                  <a:pt x="7" y="1028"/>
                                </a:lnTo>
                                <a:lnTo>
                                  <a:pt x="0" y="1704"/>
                                </a:lnTo>
                                <a:lnTo>
                                  <a:pt x="0" y="19895"/>
                                </a:lnTo>
                                <a:lnTo>
                                  <a:pt x="7" y="20542"/>
                                </a:lnTo>
                                <a:lnTo>
                                  <a:pt x="33" y="21100"/>
                                </a:lnTo>
                                <a:lnTo>
                                  <a:pt x="69" y="21453"/>
                                </a:lnTo>
                                <a:lnTo>
                                  <a:pt x="112" y="21600"/>
                                </a:lnTo>
                                <a:lnTo>
                                  <a:pt x="21485" y="21600"/>
                                </a:lnTo>
                                <a:lnTo>
                                  <a:pt x="21528" y="21453"/>
                                </a:lnTo>
                                <a:lnTo>
                                  <a:pt x="21566" y="21100"/>
                                </a:lnTo>
                                <a:lnTo>
                                  <a:pt x="21590" y="20542"/>
                                </a:lnTo>
                                <a:lnTo>
                                  <a:pt x="21600" y="19895"/>
                                </a:lnTo>
                                <a:lnTo>
                                  <a:pt x="21600" y="1704"/>
                                </a:lnTo>
                                <a:lnTo>
                                  <a:pt x="21590" y="1028"/>
                                </a:lnTo>
                                <a:lnTo>
                                  <a:pt x="21566" y="499"/>
                                </a:lnTo>
                                <a:lnTo>
                                  <a:pt x="21528" y="146"/>
                                </a:lnTo>
                                <a:lnTo>
                                  <a:pt x="2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曲线 193"/>
                        <wps:cNvSpPr/>
                        <wps:spPr>
                          <a:xfrm rot="0">
                            <a:off x="1905" y="1904"/>
                            <a:ext cx="6949440" cy="46672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1704"/>
                                </a:moveTo>
                                <a:lnTo>
                                  <a:pt x="7" y="1028"/>
                                </a:lnTo>
                                <a:lnTo>
                                  <a:pt x="33" y="499"/>
                                </a:lnTo>
                                <a:lnTo>
                                  <a:pt x="69" y="146"/>
                                </a:lnTo>
                                <a:lnTo>
                                  <a:pt x="112" y="0"/>
                                </a:lnTo>
                                <a:lnTo>
                                  <a:pt x="21485" y="0"/>
                                </a:lnTo>
                                <a:lnTo>
                                  <a:pt x="21528" y="146"/>
                                </a:lnTo>
                                <a:lnTo>
                                  <a:pt x="21566" y="499"/>
                                </a:lnTo>
                                <a:lnTo>
                                  <a:pt x="21590" y="1028"/>
                                </a:lnTo>
                                <a:lnTo>
                                  <a:pt x="21600" y="1704"/>
                                </a:lnTo>
                                <a:lnTo>
                                  <a:pt x="21600" y="19895"/>
                                </a:lnTo>
                                <a:lnTo>
                                  <a:pt x="21590" y="20542"/>
                                </a:lnTo>
                                <a:lnTo>
                                  <a:pt x="21566" y="21100"/>
                                </a:lnTo>
                                <a:lnTo>
                                  <a:pt x="21528" y="21453"/>
                                </a:lnTo>
                                <a:lnTo>
                                  <a:pt x="21485" y="21600"/>
                                </a:lnTo>
                                <a:lnTo>
                                  <a:pt x="112" y="21600"/>
                                </a:lnTo>
                                <a:lnTo>
                                  <a:pt x="69" y="21453"/>
                                </a:lnTo>
                                <a:lnTo>
                                  <a:pt x="33" y="21100"/>
                                </a:lnTo>
                                <a:lnTo>
                                  <a:pt x="7" y="20542"/>
                                </a:lnTo>
                                <a:lnTo>
                                  <a:pt x="0" y="19895"/>
                                </a:lnTo>
                                <a:lnTo>
                                  <a:pt x="0" y="170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 cmpd="sng" cap="flat">
                            <a:solidFill>
                              <a:srgbClr val="C0C1D6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曲线 194"/>
                        <wps:cNvSpPr/>
                        <wps:spPr>
                          <a:xfrm rot="0">
                            <a:off x="4445" y="5714"/>
                            <a:ext cx="6943725" cy="45720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10799" y="0"/>
                                </a:lnTo>
                                <a:lnTo>
                                  <a:pt x="10799" y="1739"/>
                                </a:lnTo>
                                <a:lnTo>
                                  <a:pt x="10791" y="1049"/>
                                </a:lnTo>
                                <a:lnTo>
                                  <a:pt x="10767" y="510"/>
                                </a:lnTo>
                                <a:lnTo>
                                  <a:pt x="10729" y="149"/>
                                </a:lnTo>
                                <a:lnTo>
                                  <a:pt x="10686" y="0"/>
                                </a:lnTo>
                                <a:lnTo>
                                  <a:pt x="114" y="0"/>
                                </a:lnTo>
                                <a:lnTo>
                                  <a:pt x="69" y="149"/>
                                </a:lnTo>
                                <a:lnTo>
                                  <a:pt x="33" y="510"/>
                                </a:lnTo>
                                <a:lnTo>
                                  <a:pt x="9" y="1049"/>
                                </a:lnTo>
                                <a:lnTo>
                                  <a:pt x="0" y="1739"/>
                                </a:lnTo>
                                <a:lnTo>
                                  <a:pt x="0" y="19890"/>
                                </a:lnTo>
                                <a:lnTo>
                                  <a:pt x="9" y="20550"/>
                                </a:lnTo>
                                <a:lnTo>
                                  <a:pt x="33" y="21089"/>
                                </a:lnTo>
                                <a:lnTo>
                                  <a:pt x="69" y="21480"/>
                                </a:lnTo>
                                <a:lnTo>
                                  <a:pt x="114" y="21599"/>
                                </a:lnTo>
                                <a:lnTo>
                                  <a:pt x="10686" y="21599"/>
                                </a:lnTo>
                                <a:lnTo>
                                  <a:pt x="10729" y="21480"/>
                                </a:lnTo>
                                <a:lnTo>
                                  <a:pt x="10767" y="21089"/>
                                </a:lnTo>
                                <a:lnTo>
                                  <a:pt x="10791" y="20550"/>
                                </a:lnTo>
                                <a:lnTo>
                                  <a:pt x="10799" y="19890"/>
                                </a:lnTo>
                                <a:lnTo>
                                  <a:pt x="10799" y="21599"/>
                                </a:lnTo>
                                <a:lnTo>
                                  <a:pt x="21600" y="21599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曲线 195"/>
                        <wps:cNvSpPr/>
                        <wps:spPr>
                          <a:xfrm rot="0">
                            <a:off x="3475990" y="5714"/>
                            <a:ext cx="12699" cy="45720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6199" y="0"/>
                                </a:moveTo>
                                <a:lnTo>
                                  <a:pt x="5400" y="0"/>
                                </a:lnTo>
                                <a:lnTo>
                                  <a:pt x="0" y="119"/>
                                </a:lnTo>
                                <a:lnTo>
                                  <a:pt x="0" y="300"/>
                                </a:lnTo>
                                <a:lnTo>
                                  <a:pt x="0" y="21480"/>
                                </a:lnTo>
                                <a:lnTo>
                                  <a:pt x="5400" y="21599"/>
                                </a:lnTo>
                                <a:lnTo>
                                  <a:pt x="16199" y="21599"/>
                                </a:lnTo>
                                <a:lnTo>
                                  <a:pt x="21600" y="21480"/>
                                </a:lnTo>
                                <a:lnTo>
                                  <a:pt x="21600" y="119"/>
                                </a:lnTo>
                                <a:lnTo>
                                  <a:pt x="16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1D6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Text box 196"/>
                        <wps:cNvSpPr/>
                        <wps:spPr>
                          <a:xfrm rot="0">
                            <a:off x="0" y="0"/>
                            <a:ext cx="6953885" cy="47053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197">
                          <w:txbxContent>
                            <w:p>
                              <w:pPr>
                                <w:spacing w:before="142"/>
                                <w:ind w:left="5612"/>
                                <w:rPr>
                                  <w:rFonts w:ascii="Tahoma" w:hAns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17"/>
                                </w:rPr>
                                <w:t>Products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17"/>
                                </w:rPr>
                                <w:t>Collection</w:t>
                              </w:r>
                            </w:p>
                            <w:p>
                              <w:pPr>
                                <w:spacing w:before="60"/>
                                <w:ind w:left="5612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Inventory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items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linked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to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specific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users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via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foreign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4"/>
                                  <w:sz w:val="13"/>
                                </w:rPr>
                                <w:t>key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" name="Text box 198"/>
                        <wps:cNvSpPr/>
                        <wps:spPr>
                          <a:xfrm rot="0">
                            <a:off x="30480" y="8254"/>
                            <a:ext cx="3446145" cy="45402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199">
                          <w:txbxContent>
                            <w:p>
                              <w:pPr>
                                <w:spacing w:before="128"/>
                                <w:ind w:left="97"/>
                                <w:rPr>
                                  <w:rFonts w:ascii="Tahoma" w:hAns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17"/>
                                </w:rPr>
                                <w:t>User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17"/>
                                </w:rPr>
                                <w:t>Collection</w:t>
                              </w:r>
                            </w:p>
                            <w:p>
                              <w:pPr>
                                <w:spacing w:before="61"/>
                                <w:ind w:left="97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Stores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account information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unique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email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3"/>
                                </w:rPr>
                                <w:t>constraint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00" o:spid="_x0000_s200" coordorigin="480,1486" coordsize="10951,741" style="position:absolute;&#10;margin-left:24.0pt;&#10;margin-top:5.000002pt;&#10;width:547.55005pt;&#10;height:37.05pt;&#10;z-index:96;&#10;mso-position-horizontal:absolute;&#10;mso-position-horizontal-relative:page;&#10;mso-position-vertical:absolute;&#10;mso-wrap-distance-left:0.0pt;&#10;mso-wrap-distance-right:0.0pt;">
                <v:shape type="#_x0000_t0" id="曲线 201" o:spid="_x0000_s201" coordsize="10944,735" path="m10885,l56,l35,5l16,17l3,35l,58l,677l3,699l16,718l35,730l56,735l10885,735l10907,730l10927,718l10938,699l10944,677l10944,58l10938,35l10927,17l10907,5l10885,l10885,xe" style="position:absolute;&#10;left:483;&#10;top:1489;&#10;width:10944;&#10;height:734;" fillcolor="#DADBF0" stroked="f" strokeweight="1.0pt">
                  <v:stroke color="#000000"/>
                </v:shape>
                <v:shape type="#_x0000_t0" id="曲线 202" o:spid="_x0000_s202" coordsize="10944,735" path="m,58l3,35l16,17l35,5l56,l10885,l10907,5l10927,17l10938,35l10944,58l10944,677l10938,699l10927,718l10907,730l10885,735l56,735l35,730l16,718l3,699l,677l,58l,58xe" style="position:absolute;&#10;left:483;&#10;top:1489;&#10;width:10944;&#10;height:734;" filled="f" stroked="t" strokeweight="0.31015748pt">
                  <v:stroke color="#C0C1D6"/>
                </v:shape>
                <v:shape type="#_x0000_t0" id="曲线 203" o:spid="_x0000_s203" coordsize="10935,720" path="m10934,l5467,l5467,57l5463,34l5451,17l5431,4l5410,l58,l35,4l16,17l5,34l,57l,663l5,685l16,702l35,716l58,719l5410,719l5431,716l5451,702l5463,685l5467,663l5467,719l10934,719l10934,l10934,xe" style="position:absolute;&#10;left:487;&#10;top:1495;&#10;width:10935;&#10;height:719;" fillcolor="#DADBF0" stroked="f" strokeweight="1.0pt">
                  <v:stroke color="#000000"/>
                </v:shape>
                <v:shape type="#_x0000_t0" id="曲线 204" o:spid="_x0000_s204" coordsize="19,720" path="m14,l5,l,3l,10l,716l5,719l14,719l19,716l19,3l14,l14,xe" style="position:absolute;&#10;left:5954;&#10;top:1495;&#10;width:19;&#10;height:719;" fillcolor="#C0C1D6" stroked="f" strokeweight="1.0pt">
                  <v:stroke color="#000000"/>
                </v:shape>
                <v:shape type="#_x0000_t202" id="Text box 205" o:spid="_x0000_s205" style="position:absolute;&#10;left:480;&#10;top:1486;&#10;width:10951;&#10;height:740;&#10;mso-wrap-style:square;" filled="f" stroked="f" strokeweight="1.0pt">
                  <v:textbox id="873" inset="0mm,0mm,0mm,0mm" o:insetmode="custom" style="layout-flow:horizontal;&#10;v-text-anchor:top;">
                    <w:txbxContent>
                      <w:p>
                        <w:pPr>
                          <w:spacing w:before="142"/>
                          <w:ind w:left="5612"/>
                          <w:rPr>
                            <w:rFonts w:ascii="Tahoma" w:hAns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z w:val="17"/>
                          </w:rPr>
                          <w:t>Products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17"/>
                          </w:rPr>
                          <w:t>Collection</w:t>
                        </w:r>
                      </w:p>
                      <w:p>
                        <w:pPr>
                          <w:spacing w:before="60"/>
                          <w:ind w:left="5612"/>
                          <w:rPr>
                            <w:sz w:val="13"/>
                          </w:rPr>
                        </w:pP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Inventory</w:t>
                        </w:r>
                        <w:r>
                          <w:rPr>
                            <w:color w:val="272424"/>
                            <w:spacing w:val="1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items</w:t>
                        </w:r>
                        <w:r>
                          <w:rPr>
                            <w:color w:val="272424"/>
                            <w:spacing w:val="2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linked</w:t>
                        </w:r>
                        <w:r>
                          <w:rPr>
                            <w:color w:val="272424"/>
                            <w:spacing w:val="2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to</w:t>
                        </w:r>
                        <w:r>
                          <w:rPr>
                            <w:color w:val="272424"/>
                            <w:spacing w:val="5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specific</w:t>
                        </w:r>
                        <w:r>
                          <w:rPr>
                            <w:color w:val="272424"/>
                            <w:spacing w:val="5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users</w:t>
                        </w:r>
                        <w:r>
                          <w:rPr>
                            <w:color w:val="272424"/>
                            <w:spacing w:val="4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via</w:t>
                        </w:r>
                        <w:r>
                          <w:rPr>
                            <w:color w:val="272424"/>
                            <w:spacing w:val="5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foreign</w:t>
                        </w:r>
                        <w:r>
                          <w:rPr>
                            <w:color w:val="272424"/>
                            <w:spacing w:val="6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5"/>
                            <w:w w:val="104"/>
                            <w:sz w:val="13"/>
                          </w:rPr>
                          <w:t>key</w:t>
                        </w:r>
                      </w:p>
                    </w:txbxContent>
                  </v:textbox>
                  <v:stroke color="#000000"/>
                </v:shape>
                <v:shape type="#_x0000_t202" id="Text box 206" o:spid="_x0000_s206" style="position:absolute;&#10;left:528;&#10;top:1499;&#10;width:5427;&#10;height:714;&#10;mso-wrap-style:square;" filled="f" stroked="f" strokeweight="1.0pt">
                  <v:textbox id="874" inset="0mm,0mm,0mm,0mm" o:insetmode="custom" style="layout-flow:horizontal;&#10;v-text-anchor:top;">
                    <w:txbxContent>
                      <w:p>
                        <w:pPr>
                          <w:spacing w:before="128"/>
                          <w:ind w:left="97"/>
                          <w:rPr>
                            <w:rFonts w:ascii="Tahoma" w:hAns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z w:val="17"/>
                          </w:rPr>
                          <w:t>User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17"/>
                          </w:rPr>
                          <w:t>Collection</w:t>
                        </w:r>
                      </w:p>
                      <w:p>
                        <w:pPr>
                          <w:spacing w:before="61"/>
                          <w:ind w:left="97"/>
                          <w:rPr>
                            <w:sz w:val="13"/>
                          </w:rPr>
                        </w:pP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Stores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account information</w:t>
                        </w:r>
                        <w:r>
                          <w:rPr>
                            <w:color w:val="272424"/>
                            <w:spacing w:val="-5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with</w:t>
                        </w:r>
                        <w:r>
                          <w:rPr>
                            <w:color w:val="272424"/>
                            <w:spacing w:val="-4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unique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email</w:t>
                        </w:r>
                        <w:r>
                          <w:rPr>
                            <w:color w:val="272424"/>
                            <w:spacing w:val="-3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3"/>
                          </w:rPr>
                          <w:t>constraint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4"/>
        <w:spacing w:before="120"/>
        <w:ind w:left="221"/>
      </w:pPr>
      <w:r>
        <w:rPr>
          <w:w w:val="95"/>
        </w:rPr>
        <w:t>User</w:t>
      </w:r>
      <w:r>
        <w:rPr>
          <w:spacing w:val="13"/>
        </w:rPr>
        <w:t xml:space="preserve"> </w:t>
      </w:r>
      <w:r>
        <w:rPr>
          <w:w w:val="95"/>
        </w:rPr>
        <w:t>Schema</w:t>
      </w:r>
      <w:r>
        <w:rPr>
          <w:spacing w:val="15"/>
        </w:rPr>
        <w:t xml:space="preserve"> </w:t>
      </w:r>
      <w:r>
        <w:rPr>
          <w:spacing w:val="-2"/>
          <w:w w:val="95"/>
        </w:rPr>
        <w:t>Definition</w:t>
      </w:r>
    </w:p>
    <w:p>
      <w:pPr>
        <w:pStyle w:val="15"/>
        <w:spacing w:before="7"/>
        <w:rPr>
          <w:rFonts w:ascii="Tahoma" w:hAnsi="Tahoma"/>
          <w:b/>
          <w:sz w:val="10"/>
        </w:rPr>
      </w:pPr>
      <w:r>
        <mc:AlternateContent>
          <mc:Choice Requires="wps">
            <w:drawing>
              <wp:anchor distT="0" distB="0" distL="0" distR="0" simplePos="0" relativeHeight="97" behindDoc="1" locked="0" layoutInCell="1" hidden="0" allowOverlap="1">
                <wp:simplePos x="0" y="0"/>
                <wp:positionH relativeFrom="page">
                  <wp:posOffset>301625</wp:posOffset>
                </wp:positionH>
                <wp:positionV relativeFrom="paragraph">
                  <wp:posOffset>96519</wp:posOffset>
                </wp:positionV>
                <wp:extent cx="6958965" cy="2181225"/>
                <wp:effectExtent l="0" t="0" r="0" b="0"/>
                <wp:wrapTopAndBottom/>
                <wp:docPr id="207" name="Combination 20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08" name="Combination 208"/>
                      <wpg:cNvGrpSpPr/>
                      <wpg:grpSpPr>
                        <a:xfrm rot="0">
                          <a:off x="0" y="0"/>
                          <a:ext cx="6958965" cy="2181225"/>
                          <a:chOff x="0" y="0"/>
                          <a:chExt cx="6958965" cy="218122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09" name="曲线 209"/>
                        <wps:cNvSpPr/>
                        <wps:spPr>
                          <a:xfrm rot="0">
                            <a:off x="0" y="0"/>
                            <a:ext cx="6958965" cy="218122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56"/>
                                </a:moveTo>
                                <a:lnTo>
                                  <a:pt x="21580" y="0"/>
                                </a:lnTo>
                                <a:lnTo>
                                  <a:pt x="21471" y="0"/>
                                </a:lnTo>
                                <a:lnTo>
                                  <a:pt x="128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56"/>
                                </a:lnTo>
                                <a:lnTo>
                                  <a:pt x="0" y="125"/>
                                </a:lnTo>
                                <a:lnTo>
                                  <a:pt x="0" y="21537"/>
                                </a:lnTo>
                                <a:lnTo>
                                  <a:pt x="17" y="21593"/>
                                </a:lnTo>
                                <a:lnTo>
                                  <a:pt x="128" y="21593"/>
                                </a:lnTo>
                                <a:lnTo>
                                  <a:pt x="21471" y="21593"/>
                                </a:lnTo>
                                <a:lnTo>
                                  <a:pt x="21580" y="21593"/>
                                </a:lnTo>
                                <a:lnTo>
                                  <a:pt x="21600" y="21537"/>
                                </a:lnTo>
                                <a:lnTo>
                                  <a:pt x="21600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Text box 210"/>
                        <wps:cNvSpPr/>
                        <wps:spPr>
                          <a:xfrm rot="0">
                            <a:off x="0" y="0"/>
                            <a:ext cx="6958965" cy="218122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211">
                          <w:txbxContent>
                            <w:p>
                              <w:pPr>
                                <w:spacing w:before="9"/>
                                <w:rPr>
                                  <w:rFonts w:ascii="Tahoma" w:hAnsi="Tahoma"/>
                                  <w:b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83" w:lineRule="auto"/>
                                <w:ind w:left="281" w:right="8282" w:hanging="144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const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userSchema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new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Schema({ name: {</w:t>
                              </w:r>
                            </w:p>
                            <w:p>
                              <w:pPr>
                                <w:spacing w:before="1" w:line="283" w:lineRule="auto"/>
                                <w:ind w:left="425" w:right="9339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true, trim: true</w:t>
                              </w:r>
                            </w:p>
                            <w:p>
                              <w:pPr>
                                <w:spacing w:before="1"/>
                                <w:ind w:lef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28"/>
                                <w:ind w:lef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email: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13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8" w:line="283" w:lineRule="auto"/>
                                <w:ind w:left="425" w:right="9339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true, unique: true, lowercase: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before="1"/>
                                <w:ind w:lef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28" w:line="283" w:lineRule="auto"/>
                                <w:ind w:left="425" w:right="9554" w:hanging="144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password: { type: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String,</w:t>
                              </w:r>
                            </w:p>
                            <w:p>
                              <w:pPr>
                                <w:spacing w:before="1"/>
                                <w:ind w:left="425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required: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3"/>
                                </w:rPr>
                                <w:t>true,</w:t>
                              </w:r>
                            </w:p>
                            <w:p>
                              <w:pPr>
                                <w:spacing w:before="28"/>
                                <w:ind w:left="425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minlength: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13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28"/>
                                <w:ind w:lef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w w:val="99"/>
                                  <w:sz w:val="13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7"/>
                                <w:ind w:left="137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},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{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timestamps: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});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12" o:spid="_x0000_s212" coordorigin="475,2902" coordsize="10959,3435" style="position:absolute;&#10;margin-left:23.750002pt;&#10;margin-top:7.599997pt;&#10;width:547.95pt;&#10;height:171.75pt;&#10;z-index:97;&#10;mso-position-horizontal:absolute;&#10;mso-position-horizontal-relative:page;&#10;mso-position-vertical:absolute;&#10;mso-wrap-distance-left:0.0pt;&#10;mso-wrap-distance-right:0.0pt;">
                <v:shape type="#_x0000_t0" id="曲线 213" o:spid="_x0000_s213" coordsize="10959,3435" path="m10958,8l10948,l10893,l64,l8,l,8l,20l,3424l8,3434l64,3434l10893,3434l10948,3434l10958,3424l10958,8l10958,8xe" style="position:absolute;&#10;left:475;&#10;top:2902;&#10;width:10959;&#10;height:3435;" fillcolor="#F1F1F1" stroked="f" strokeweight="1.0pt">
                  <v:stroke color="#000000"/>
                </v:shape>
                <v:shape type="#_x0000_t202" id="Text box 214" o:spid="_x0000_s214" style="position:absolute;&#10;left:475;&#10;top:2902;&#10;width:10959;&#10;height:3435;&#10;mso-wrap-style:square;" filled="f" stroked="f" strokeweight="1.0pt">
                  <v:textbox id="875" inset="0mm,0mm,0mm,0mm" o:insetmode="custom" style="layout-flow:horizontal;&#10;v-text-anchor:top;">
                    <w:txbxContent>
                      <w:p>
                        <w:pPr>
                          <w:spacing w:before="9"/>
                          <w:rPr>
                            <w:rFonts w:ascii="Tahoma" w:hAnsi="Tahoma"/>
                            <w:b/>
                            <w:sz w:val="9"/>
                          </w:rPr>
                        </w:pPr>
                      </w:p>
                      <w:p>
                        <w:pPr>
                          <w:spacing w:line="283" w:lineRule="auto"/>
                          <w:ind w:left="281" w:right="8282" w:hanging="144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const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userSchema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new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Schema({ name: {</w:t>
                        </w:r>
                      </w:p>
                      <w:p>
                        <w:pPr>
                          <w:spacing w:before="1" w:line="283" w:lineRule="auto"/>
                          <w:ind w:left="425" w:right="9339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true, trim: true</w:t>
                        </w:r>
                      </w:p>
                      <w:p>
                        <w:pPr>
                          <w:spacing w:before="1"/>
                          <w:ind w:lef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>
                        <w:pPr>
                          <w:spacing w:before="28"/>
                          <w:ind w:lef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email: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13"/>
                          </w:rPr>
                          <w:t>{</w:t>
                        </w:r>
                      </w:p>
                      <w:p>
                        <w:pPr>
                          <w:spacing w:before="28" w:line="283" w:lineRule="auto"/>
                          <w:ind w:left="425" w:right="9339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true, unique: true, lowercase: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</w:t>
                        </w:r>
                      </w:p>
                      <w:p>
                        <w:pPr>
                          <w:spacing w:before="1"/>
                          <w:ind w:lef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>
                        <w:pPr>
                          <w:spacing w:before="28" w:line="283" w:lineRule="auto"/>
                          <w:ind w:left="425" w:right="9554" w:hanging="144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password: { type: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String,</w:t>
                        </w:r>
                      </w:p>
                      <w:p>
                        <w:pPr>
                          <w:spacing w:before="1"/>
                          <w:ind w:left="425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required: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3"/>
                          </w:rPr>
                          <w:t>true,</w:t>
                        </w:r>
                      </w:p>
                      <w:p>
                        <w:pPr>
                          <w:spacing w:before="28"/>
                          <w:ind w:left="425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minlength: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13"/>
                          </w:rPr>
                          <w:t>6</w:t>
                        </w:r>
                      </w:p>
                      <w:p>
                        <w:pPr>
                          <w:spacing w:before="28"/>
                          <w:ind w:lef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w w:val="99"/>
                            <w:sz w:val="13"/>
                          </w:rPr>
                          <w:t>}</w:t>
                        </w:r>
                      </w:p>
                      <w:p>
                        <w:pPr>
                          <w:spacing w:before="27"/>
                          <w:ind w:left="137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},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{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timestamps: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});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spacing w:before="126"/>
        <w:ind w:left="221"/>
        <w:rPr>
          <w:rFonts w:ascii="Tahoma" w:hAnsi="Tahoma"/>
          <w:b/>
          <w:sz w:val="20"/>
        </w:rPr>
      </w:pPr>
      <w:r>
        <w:rPr>
          <w:rFonts w:ascii="Tahoma" w:hAnsi="Tahoma"/>
          <w:b/>
          <w:w w:val="95"/>
          <w:sz w:val="20"/>
        </w:rPr>
        <w:t>Product</w:t>
      </w:r>
      <w:r>
        <w:rPr>
          <w:rFonts w:ascii="Tahoma" w:hAnsi="Tahoma"/>
          <w:b/>
          <w:spacing w:val="21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Schema</w:t>
      </w:r>
      <w:r>
        <w:rPr>
          <w:rFonts w:ascii="Tahoma" w:hAnsi="Tahoma"/>
          <w:b/>
          <w:spacing w:val="17"/>
          <w:sz w:val="20"/>
        </w:rPr>
        <w:t xml:space="preserve"> </w:t>
      </w:r>
      <w:r>
        <w:rPr>
          <w:rFonts w:ascii="Tahoma" w:hAnsi="Tahoma"/>
          <w:b/>
          <w:spacing w:val="-2"/>
          <w:w w:val="95"/>
          <w:sz w:val="20"/>
        </w:rPr>
        <w:t>Definition</w:t>
      </w:r>
    </w:p>
    <w:p>
      <w:pPr>
        <w:pStyle w:val="15"/>
        <w:spacing w:before="6"/>
        <w:rPr>
          <w:rFonts w:ascii="Tahoma" w:hAnsi="Tahoma"/>
          <w:b/>
          <w:sz w:val="10"/>
        </w:rPr>
      </w:pPr>
      <w:r>
        <mc:AlternateContent>
          <mc:Choice Requires="wps">
            <w:drawing>
              <wp:anchor distT="0" distB="0" distL="0" distR="0" simplePos="0" relativeHeight="98" behindDoc="1" locked="0" layoutInCell="1" hidden="0" allowOverlap="1">
                <wp:simplePos x="0" y="0"/>
                <wp:positionH relativeFrom="page">
                  <wp:posOffset>301625</wp:posOffset>
                </wp:positionH>
                <wp:positionV relativeFrom="paragraph">
                  <wp:posOffset>95885</wp:posOffset>
                </wp:positionV>
                <wp:extent cx="6958965" cy="3206750"/>
                <wp:effectExtent l="0" t="0" r="0" b="0"/>
                <wp:wrapTopAndBottom/>
                <wp:docPr id="215" name="Combination 21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16" name="Combination 216"/>
                      <wpg:cNvGrpSpPr/>
                      <wpg:grpSpPr>
                        <a:xfrm rot="0">
                          <a:off x="0" y="0"/>
                          <a:ext cx="6958965" cy="3206750"/>
                          <a:chOff x="0" y="0"/>
                          <a:chExt cx="6958965" cy="320675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17" name="曲线 217"/>
                        <wps:cNvSpPr/>
                        <wps:spPr>
                          <a:xfrm rot="0">
                            <a:off x="0" y="0"/>
                            <a:ext cx="6958965" cy="320675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38"/>
                                </a:moveTo>
                                <a:lnTo>
                                  <a:pt x="21580" y="0"/>
                                </a:lnTo>
                                <a:lnTo>
                                  <a:pt x="21471" y="0"/>
                                </a:lnTo>
                                <a:lnTo>
                                  <a:pt x="128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38"/>
                                </a:lnTo>
                                <a:lnTo>
                                  <a:pt x="0" y="89"/>
                                </a:lnTo>
                                <a:lnTo>
                                  <a:pt x="0" y="21557"/>
                                </a:lnTo>
                                <a:lnTo>
                                  <a:pt x="17" y="21599"/>
                                </a:lnTo>
                                <a:lnTo>
                                  <a:pt x="128" y="21599"/>
                                </a:lnTo>
                                <a:lnTo>
                                  <a:pt x="21471" y="21599"/>
                                </a:lnTo>
                                <a:lnTo>
                                  <a:pt x="21580" y="21599"/>
                                </a:lnTo>
                                <a:lnTo>
                                  <a:pt x="21600" y="21557"/>
                                </a:lnTo>
                                <a:lnTo>
                                  <a:pt x="2160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Text box 218"/>
                        <wps:cNvSpPr/>
                        <wps:spPr>
                          <a:xfrm rot="0">
                            <a:off x="0" y="0"/>
                            <a:ext cx="6958965" cy="320675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219">
                          <w:txbxContent>
                            <w:p>
                              <w:pPr>
                                <w:spacing w:before="10"/>
                                <w:rPr>
                                  <w:rFonts w:ascii="Tahoma" w:hAnsi="Tahoma"/>
                                  <w:b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83" w:lineRule="auto"/>
                                <w:ind w:left="281" w:right="8282" w:hanging="144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const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productSchema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new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Schema({ name: {</w:t>
                              </w:r>
                            </w:p>
                            <w:p>
                              <w:pPr>
                                <w:spacing w:before="1" w:line="283" w:lineRule="auto"/>
                                <w:ind w:left="425" w:right="9339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true, trim: true</w:t>
                              </w:r>
                            </w:p>
                            <w:p>
                              <w:pPr>
                                <w:spacing w:before="1"/>
                                <w:ind w:lef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28"/>
                                <w:ind w:lef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price: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13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8" w:line="283" w:lineRule="auto"/>
                                <w:ind w:left="425" w:right="9339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type: Number, required: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true, min: 0</w:t>
                              </w:r>
                            </w:p>
                            <w:p>
                              <w:pPr>
                                <w:spacing w:before="1"/>
                                <w:ind w:lef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28" w:line="283" w:lineRule="auto"/>
                                <w:ind w:left="425" w:right="9554" w:hanging="144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quantity: { type: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Number,</w:t>
                              </w:r>
                            </w:p>
                            <w:p>
                              <w:pPr>
                                <w:spacing w:before="1" w:line="283" w:lineRule="auto"/>
                                <w:ind w:left="425" w:right="9339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required: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true, min: 0,</w:t>
                              </w:r>
                            </w:p>
                            <w:p>
                              <w:pPr>
                                <w:ind w:left="425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 xml:space="preserve">default: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13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28"/>
                                <w:ind w:lef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28" w:line="283" w:lineRule="auto"/>
                                <w:ind w:left="425" w:right="9339" w:hanging="144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description: { type: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String, default: ""</w:t>
                              </w:r>
                            </w:p>
                            <w:p>
                              <w:pPr>
                                <w:spacing w:before="1"/>
                                <w:ind w:lef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28"/>
                                <w:ind w:lef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userId: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13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8" w:line="283" w:lineRule="auto"/>
                                <w:ind w:left="425" w:right="8282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type: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Schema.Types.ObjectId, ref: 'User',</w:t>
                              </w:r>
                            </w:p>
                            <w:p>
                              <w:pPr>
                                <w:ind w:left="425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 xml:space="preserve">required: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4"/>
                                  <w:sz w:val="13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before="28"/>
                                <w:ind w:lef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w w:val="99"/>
                                  <w:sz w:val="13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8"/>
                                <w:ind w:left="137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},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{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timestamps: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});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20" o:spid="_x0000_s220" coordorigin="475,7048" coordsize="10959,5050" style="position:absolute;&#10;margin-left:23.750002pt;&#10;margin-top:7.55001pt;&#10;width:547.95pt;&#10;height:252.50002pt;&#10;z-index:98;&#10;mso-position-horizontal:absolute;&#10;mso-position-horizontal-relative:page;&#10;mso-position-vertical:absolute;&#10;mso-wrap-distance-left:0.0pt;&#10;mso-wrap-distance-right:0.0pt;">
                <v:shape type="#_x0000_t0" id="曲线 221" o:spid="_x0000_s221" coordsize="10959,5050" path="m10958,8l10948,l10893,l64,l8,l,8l,20l,5039l8,5049l64,5049l10893,5049l10948,5049l10958,5039l10958,8l10958,8xe" style="position:absolute;&#10;left:475;&#10;top:7048;&#10;width:10959;&#10;height:5050;" fillcolor="#F1F1F1" stroked="f" strokeweight="1.0pt">
                  <v:stroke color="#000000"/>
                </v:shape>
                <v:shape type="#_x0000_t202" id="Text box 222" o:spid="_x0000_s222" style="position:absolute;&#10;left:475;&#10;top:7048;&#10;width:10959;&#10;height:5050;&#10;mso-wrap-style:square;" filled="f" stroked="f" strokeweight="1.0pt">
                  <v:textbox id="876" inset="0mm,0mm,0mm,0mm" o:insetmode="custom" style="layout-flow:horizontal;&#10;v-text-anchor:top;">
                    <w:txbxContent>
                      <w:p>
                        <w:pPr>
                          <w:spacing w:before="10"/>
                          <w:rPr>
                            <w:rFonts w:ascii="Tahoma" w:hAnsi="Tahoma"/>
                            <w:b/>
                            <w:sz w:val="9"/>
                          </w:rPr>
                        </w:pPr>
                      </w:p>
                      <w:p>
                        <w:pPr>
                          <w:spacing w:line="283" w:lineRule="auto"/>
                          <w:ind w:left="281" w:right="8282" w:hanging="144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const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productSchema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new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Schema({ name: {</w:t>
                        </w:r>
                      </w:p>
                      <w:p>
                        <w:pPr>
                          <w:spacing w:before="1" w:line="283" w:lineRule="auto"/>
                          <w:ind w:left="425" w:right="9339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true, trim: true</w:t>
                        </w:r>
                      </w:p>
                      <w:p>
                        <w:pPr>
                          <w:spacing w:before="1"/>
                          <w:ind w:lef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>
                        <w:pPr>
                          <w:spacing w:before="28"/>
                          <w:ind w:lef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price: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13"/>
                          </w:rPr>
                          <w:t>{</w:t>
                        </w:r>
                      </w:p>
                      <w:p>
                        <w:pPr>
                          <w:spacing w:before="28" w:line="283" w:lineRule="auto"/>
                          <w:ind w:left="425" w:right="9339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type: Number, required: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true, min: 0</w:t>
                        </w:r>
                      </w:p>
                      <w:p>
                        <w:pPr>
                          <w:spacing w:before="1"/>
                          <w:ind w:lef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>
                        <w:pPr>
                          <w:spacing w:before="28" w:line="283" w:lineRule="auto"/>
                          <w:ind w:left="425" w:right="9554" w:hanging="144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quantity: { type: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Number,</w:t>
                        </w:r>
                      </w:p>
                      <w:p>
                        <w:pPr>
                          <w:spacing w:before="1" w:line="283" w:lineRule="auto"/>
                          <w:ind w:left="425" w:right="9339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required: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true, min: 0,</w:t>
                        </w:r>
                      </w:p>
                      <w:p>
                        <w:pPr>
                          <w:ind w:left="425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 xml:space="preserve">default: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13"/>
                          </w:rPr>
                          <w:t>0</w:t>
                        </w:r>
                      </w:p>
                      <w:p>
                        <w:pPr>
                          <w:spacing w:before="28"/>
                          <w:ind w:lef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>
                        <w:pPr>
                          <w:spacing w:before="28" w:line="283" w:lineRule="auto"/>
                          <w:ind w:left="425" w:right="9339" w:hanging="144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description: { type: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String, default: ""</w:t>
                        </w:r>
                      </w:p>
                      <w:p>
                        <w:pPr>
                          <w:spacing w:before="1"/>
                          <w:ind w:lef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>
                        <w:pPr>
                          <w:spacing w:before="28"/>
                          <w:ind w:lef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userId: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13"/>
                          </w:rPr>
                          <w:t>{</w:t>
                        </w:r>
                      </w:p>
                      <w:p>
                        <w:pPr>
                          <w:spacing w:before="28" w:line="283" w:lineRule="auto"/>
                          <w:ind w:left="425" w:right="8282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type: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Schema.Types.ObjectId, ref: 'User',</w:t>
                        </w:r>
                      </w:p>
                      <w:p>
                        <w:pPr>
                          <w:ind w:left="425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 xml:space="preserve">required: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4"/>
                            <w:sz w:val="13"/>
                          </w:rPr>
                          <w:t>true</w:t>
                        </w:r>
                      </w:p>
                      <w:p>
                        <w:pPr>
                          <w:spacing w:before="28"/>
                          <w:ind w:lef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w w:val="99"/>
                            <w:sz w:val="13"/>
                          </w:rPr>
                          <w:t>}</w:t>
                        </w:r>
                      </w:p>
                      <w:p>
                        <w:pPr>
                          <w:spacing w:before="28"/>
                          <w:ind w:left="137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},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{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timestamps: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});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11"/>
        <w:rPr>
          <w:rFonts w:ascii="Tahoma" w:hAnsi="Tahoma"/>
          <w:b/>
          <w:sz w:val="12"/>
        </w:rPr>
      </w:pPr>
    </w:p>
    <w:p>
      <w:pPr>
        <w:rPr>
          <w:rFonts w:ascii="Tahoma" w:hAnsi="Tahoma"/>
          <w:sz w:val="12"/>
        </w:rPr>
        <w:sectPr>
          <w:pgSz w:w="11920" w:h="16840"/>
          <w:pgMar w:top="280" w:right="260" w:bottom="1060" w:left="260" w:header="0" w:footer="873" w:gutter="0"/>
          <w:docGrid w:linePitch="312" w:charSpace="0"/>
        </w:sectPr>
      </w:pPr>
    </w:p>
    <w:p>
      <w:pPr>
        <w:spacing w:before="95"/>
        <w:ind w:left="377"/>
        <w:rPr>
          <w:rFonts w:ascii="Tahoma" w:hAnsi="Tahoma"/>
          <w:b/>
          <w:sz w:val="17"/>
        </w:rPr>
      </w:pPr>
      <w:r>
        <mc:AlternateContent>
          <mc:Choice Requires="wps">
            <w:drawing>
              <wp:anchor distT="0" distB="0" distL="114300" distR="114300" simplePos="0" relativeHeight="3" behindDoc="1" locked="0" layoutInCell="1" hidden="0" allowOverlap="1">
                <wp:simplePos x="0" y="0"/>
                <wp:positionH relativeFrom="page">
                  <wp:posOffset>306070</wp:posOffset>
                </wp:positionH>
                <wp:positionV relativeFrom="paragraph">
                  <wp:posOffset>-36830</wp:posOffset>
                </wp:positionV>
                <wp:extent cx="6949440" cy="708660"/>
                <wp:effectExtent l="0" t="0" r="0" b="0"/>
                <wp:wrapNone/>
                <wp:docPr id="223" name="曲线 22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949440" cy="708660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1122"/>
                              </a:moveTo>
                              <a:lnTo>
                                <a:pt x="9" y="677"/>
                              </a:lnTo>
                              <a:lnTo>
                                <a:pt x="33" y="329"/>
                              </a:lnTo>
                              <a:lnTo>
                                <a:pt x="71" y="96"/>
                              </a:lnTo>
                              <a:lnTo>
                                <a:pt x="114" y="0"/>
                              </a:lnTo>
                              <a:lnTo>
                                <a:pt x="6973" y="0"/>
                              </a:lnTo>
                              <a:lnTo>
                                <a:pt x="7018" y="96"/>
                              </a:lnTo>
                              <a:lnTo>
                                <a:pt x="7053" y="329"/>
                              </a:lnTo>
                              <a:lnTo>
                                <a:pt x="7077" y="677"/>
                              </a:lnTo>
                              <a:lnTo>
                                <a:pt x="7087" y="1122"/>
                              </a:lnTo>
                              <a:lnTo>
                                <a:pt x="7087" y="20477"/>
                              </a:lnTo>
                              <a:lnTo>
                                <a:pt x="7077" y="20922"/>
                              </a:lnTo>
                              <a:lnTo>
                                <a:pt x="7053" y="21270"/>
                              </a:lnTo>
                              <a:lnTo>
                                <a:pt x="7018" y="21522"/>
                              </a:lnTo>
                              <a:lnTo>
                                <a:pt x="6973" y="21599"/>
                              </a:lnTo>
                              <a:lnTo>
                                <a:pt x="114" y="21599"/>
                              </a:lnTo>
                              <a:lnTo>
                                <a:pt x="71" y="21522"/>
                              </a:lnTo>
                              <a:lnTo>
                                <a:pt x="33" y="21270"/>
                              </a:lnTo>
                              <a:lnTo>
                                <a:pt x="9" y="20922"/>
                              </a:lnTo>
                              <a:lnTo>
                                <a:pt x="0" y="20477"/>
                              </a:lnTo>
                              <a:lnTo>
                                <a:pt x="0" y="1122"/>
                              </a:lnTo>
                            </a:path>
                            <a:path w="21600" h="21600">
                              <a:moveTo>
                                <a:pt x="7257" y="1122"/>
                              </a:moveTo>
                              <a:lnTo>
                                <a:pt x="7267" y="677"/>
                              </a:lnTo>
                              <a:lnTo>
                                <a:pt x="7290" y="329"/>
                              </a:lnTo>
                              <a:lnTo>
                                <a:pt x="7326" y="96"/>
                              </a:lnTo>
                              <a:lnTo>
                                <a:pt x="7371" y="0"/>
                              </a:lnTo>
                              <a:lnTo>
                                <a:pt x="14230" y="0"/>
                              </a:lnTo>
                              <a:lnTo>
                                <a:pt x="14273" y="96"/>
                              </a:lnTo>
                              <a:lnTo>
                                <a:pt x="14311" y="329"/>
                              </a:lnTo>
                              <a:lnTo>
                                <a:pt x="14334" y="677"/>
                              </a:lnTo>
                              <a:lnTo>
                                <a:pt x="14344" y="1122"/>
                              </a:lnTo>
                              <a:lnTo>
                                <a:pt x="14344" y="20477"/>
                              </a:lnTo>
                              <a:lnTo>
                                <a:pt x="14334" y="20922"/>
                              </a:lnTo>
                              <a:lnTo>
                                <a:pt x="14311" y="21270"/>
                              </a:lnTo>
                              <a:lnTo>
                                <a:pt x="14273" y="21522"/>
                              </a:lnTo>
                              <a:lnTo>
                                <a:pt x="14230" y="21599"/>
                              </a:lnTo>
                              <a:lnTo>
                                <a:pt x="7371" y="21599"/>
                              </a:lnTo>
                              <a:lnTo>
                                <a:pt x="7326" y="21522"/>
                              </a:lnTo>
                              <a:lnTo>
                                <a:pt x="7290" y="21270"/>
                              </a:lnTo>
                              <a:lnTo>
                                <a:pt x="7267" y="20922"/>
                              </a:lnTo>
                              <a:lnTo>
                                <a:pt x="7257" y="20477"/>
                              </a:lnTo>
                              <a:lnTo>
                                <a:pt x="7257" y="1122"/>
                              </a:lnTo>
                            </a:path>
                            <a:path w="21600" h="21600">
                              <a:moveTo>
                                <a:pt x="14514" y="1122"/>
                              </a:moveTo>
                              <a:lnTo>
                                <a:pt x="14524" y="677"/>
                              </a:lnTo>
                              <a:lnTo>
                                <a:pt x="14548" y="329"/>
                              </a:lnTo>
                              <a:lnTo>
                                <a:pt x="14583" y="96"/>
                              </a:lnTo>
                              <a:lnTo>
                                <a:pt x="14628" y="0"/>
                              </a:lnTo>
                              <a:lnTo>
                                <a:pt x="21487" y="0"/>
                              </a:lnTo>
                              <a:lnTo>
                                <a:pt x="21530" y="96"/>
                              </a:lnTo>
                              <a:lnTo>
                                <a:pt x="21568" y="329"/>
                              </a:lnTo>
                              <a:lnTo>
                                <a:pt x="21592" y="677"/>
                              </a:lnTo>
                              <a:lnTo>
                                <a:pt x="21599" y="1122"/>
                              </a:lnTo>
                              <a:lnTo>
                                <a:pt x="21599" y="20477"/>
                              </a:lnTo>
                              <a:lnTo>
                                <a:pt x="21592" y="20922"/>
                              </a:lnTo>
                              <a:lnTo>
                                <a:pt x="21568" y="21270"/>
                              </a:lnTo>
                              <a:lnTo>
                                <a:pt x="21530" y="21522"/>
                              </a:lnTo>
                              <a:lnTo>
                                <a:pt x="21487" y="21599"/>
                              </a:lnTo>
                              <a:lnTo>
                                <a:pt x="14628" y="21599"/>
                              </a:lnTo>
                              <a:lnTo>
                                <a:pt x="14583" y="21522"/>
                              </a:lnTo>
                              <a:lnTo>
                                <a:pt x="14548" y="21270"/>
                              </a:lnTo>
                              <a:lnTo>
                                <a:pt x="14524" y="20922"/>
                              </a:lnTo>
                              <a:lnTo>
                                <a:pt x="14514" y="20477"/>
                              </a:lnTo>
                              <a:lnTo>
                                <a:pt x="14514" y="1122"/>
                              </a:lnTo>
                              <a:close/>
                            </a:path>
                          </a:pathLst>
                        </a:custGeom>
                        <a:noFill/>
                        <a:ln w="11816" cmpd="sng" cap="flat">
                          <a:solidFill>
                            <a:srgbClr val="C0C1D6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224" o:spid="_x0000_s224" filled="f" stroked="t" strokeweight="0.9303937pt" coordsize="10944,1115" path="m,57l5,34l16,16l35,4l58,l3532,l3555,4l3573,16l3585,34l3591,57l3591,1057l3585,1080l3573,1098l3555,1111l3532,1115l58,1115l35,1111l16,1098l5,1080l,1057l,57m3677,57l3682,34l3693,16l3712,4l3735,l7209,l7232,4l7251,16l7262,34l7268,57l7268,1057l7262,1080l7251,1098l7232,1111l7209,1115l3735,1115l3712,1111l3693,1098l3682,1080l3677,1057l3677,57m7353,57l7359,34l7371,16l7388,4l7412,l10886,l10908,4l10927,16l10939,34l10943,57l10943,1057l10939,1080l10927,1098l10908,1111l10886,1115l7412,1115l7388,1111l7371,1098l7359,1080l7353,1057l7353,57e" style="position:absolute;&#10;margin-left:24.1pt;&#10;margin-top:-2.9pt;&#10;width:547.2pt;&#10;height:55.8pt;&#10;z-index:-55;&#10;mso-position-horizontal:absolute;&#10;mso-position-horizontal-relative:page;&#10;mso-position-vertical:absolute;">
                <v:stroke color="#C0C1D6"/>
              </v:shape>
            </w:pict>
          </mc:Fallback>
        </mc:AlternateContent>
      </w:r>
      <w:r>
        <w:rPr>
          <w:rFonts w:ascii="Tahoma" w:hAnsi="Tahoma"/>
          <w:b/>
          <w:color w:val="272424"/>
          <w:w w:val="95"/>
          <w:sz w:val="17"/>
        </w:rPr>
        <w:t>Primary</w:t>
      </w:r>
      <w:r>
        <w:rPr>
          <w:rFonts w:ascii="Tahoma" w:hAnsi="Tahoma"/>
          <w:b/>
          <w:color w:val="272424"/>
          <w:spacing w:val="-5"/>
          <w:w w:val="95"/>
          <w:sz w:val="17"/>
        </w:rPr>
        <w:t xml:space="preserve"> </w:t>
      </w:r>
      <w:r>
        <w:rPr>
          <w:rFonts w:ascii="Tahoma" w:hAnsi="Tahoma"/>
          <w:b/>
          <w:color w:val="272424"/>
          <w:spacing w:val="-4"/>
          <w:sz w:val="17"/>
        </w:rPr>
        <w:t>Keys</w:t>
      </w:r>
    </w:p>
    <w:p>
      <w:pPr>
        <w:spacing w:before="61" w:line="250" w:lineRule="auto"/>
        <w:ind w:left="377"/>
        <w:rPr>
          <w:sz w:val="13"/>
        </w:rPr>
      </w:pPr>
      <w:r>
        <w:rPr>
          <w:color w:val="272424"/>
          <w:w w:val="104"/>
          <w:sz w:val="13"/>
        </w:rPr>
        <w:t>MongoDB automatically generates _id fields as</w:t>
      </w:r>
      <w:r>
        <w:rPr>
          <w:color w:val="272424"/>
          <w:spacing w:val="40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unique</w:t>
      </w:r>
      <w:r>
        <w:rPr>
          <w:color w:val="272424"/>
          <w:spacing w:val="-2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identifiers</w:t>
      </w:r>
      <w:r>
        <w:rPr>
          <w:color w:val="272424"/>
          <w:spacing w:val="-4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for documents</w:t>
      </w:r>
      <w:r>
        <w:rPr>
          <w:color w:val="272424"/>
          <w:spacing w:val="-2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in</w:t>
      </w:r>
      <w:r>
        <w:rPr>
          <w:color w:val="272424"/>
          <w:spacing w:val="-3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both</w:t>
      </w:r>
      <w:r>
        <w:rPr>
          <w:color w:val="272424"/>
          <w:spacing w:val="-1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collections</w:t>
      </w:r>
    </w:p>
    <w:p>
      <w:pPr>
        <w:spacing w:before="95"/>
        <w:ind w:left="377"/>
        <w:rPr>
          <w:rFonts w:ascii="Tahoma" w:hAnsi="Tahoma"/>
          <w:b/>
          <w:sz w:val="17"/>
        </w:rPr>
      </w:pPr>
      <w:r>
        <w:br w:type="column"/>
      </w:r>
      <w:r>
        <w:rPr>
          <w:rFonts w:ascii="Tahoma" w:hAnsi="Tahoma"/>
          <w:b/>
          <w:color w:val="272424"/>
          <w:w w:val="95"/>
          <w:sz w:val="17"/>
        </w:rPr>
        <w:t>Foreign</w:t>
      </w:r>
      <w:r>
        <w:rPr>
          <w:rFonts w:ascii="Tahoma" w:hAnsi="Tahoma"/>
          <w:b/>
          <w:color w:val="272424"/>
          <w:spacing w:val="5"/>
          <w:sz w:val="17"/>
        </w:rPr>
        <w:t xml:space="preserve"> </w:t>
      </w:r>
      <w:r>
        <w:rPr>
          <w:rFonts w:ascii="Tahoma" w:hAnsi="Tahoma"/>
          <w:b/>
          <w:color w:val="272424"/>
          <w:spacing w:val="-5"/>
          <w:sz w:val="17"/>
        </w:rPr>
        <w:t>Key</w:t>
      </w:r>
    </w:p>
    <w:p>
      <w:pPr>
        <w:spacing w:before="61" w:line="250" w:lineRule="auto"/>
        <w:ind w:left="377"/>
        <w:rPr>
          <w:sz w:val="13"/>
        </w:rPr>
      </w:pPr>
      <w:r>
        <w:rPr>
          <w:color w:val="272424"/>
          <w:spacing w:val="-2"/>
          <w:w w:val="110"/>
          <w:sz w:val="13"/>
        </w:rPr>
        <w:t>Product.userId references User._id, establishing the</w:t>
      </w:r>
      <w:r>
        <w:rPr>
          <w:color w:val="272424"/>
          <w:spacing w:val="40"/>
          <w:w w:val="110"/>
          <w:sz w:val="13"/>
        </w:rPr>
        <w:t xml:space="preserve"> </w:t>
      </w:r>
      <w:r>
        <w:rPr>
          <w:color w:val="272424"/>
          <w:w w:val="110"/>
          <w:sz w:val="13"/>
        </w:rPr>
        <w:t>relationship between owners and their inventory</w:t>
      </w:r>
    </w:p>
    <w:p>
      <w:pPr>
        <w:spacing w:before="95"/>
        <w:ind w:left="377"/>
        <w:rPr>
          <w:rFonts w:ascii="Tahoma" w:hAnsi="Tahoma"/>
          <w:b/>
          <w:sz w:val="17"/>
        </w:rPr>
      </w:pPr>
      <w:r>
        <w:br w:type="column"/>
      </w:r>
      <w:r>
        <w:rPr>
          <w:rFonts w:ascii="Tahoma" w:hAnsi="Tahoma"/>
          <w:b/>
          <w:color w:val="272424"/>
          <w:spacing w:val="-2"/>
          <w:sz w:val="17"/>
        </w:rPr>
        <w:t>Indexes</w:t>
      </w:r>
    </w:p>
    <w:p>
      <w:pPr>
        <w:spacing w:before="61" w:line="250" w:lineRule="auto"/>
        <w:ind w:left="377" w:right="184"/>
        <w:rPr>
          <w:sz w:val="13"/>
        </w:rPr>
      </w:pPr>
      <w:r>
        <w:rPr>
          <w:color w:val="272424"/>
          <w:w w:val="104"/>
          <w:sz w:val="13"/>
        </w:rPr>
        <w:t>Composite indexes on {userId, createdAt} for</w:t>
      </w:r>
      <w:r>
        <w:rPr>
          <w:color w:val="272424"/>
          <w:spacing w:val="40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chronological queries and {userId, name} for search</w:t>
      </w:r>
      <w:r>
        <w:rPr>
          <w:color w:val="272424"/>
          <w:spacing w:val="40"/>
          <w:w w:val="104"/>
          <w:sz w:val="13"/>
        </w:rPr>
        <w:t xml:space="preserve"> </w:t>
      </w:r>
      <w:r>
        <w:rPr>
          <w:color w:val="272424"/>
          <w:spacing w:val="-2"/>
          <w:w w:val="104"/>
          <w:sz w:val="13"/>
        </w:rPr>
        <w:t>optimization</w:t>
      </w:r>
    </w:p>
    <w:p>
      <w:pPr>
        <w:spacing w:line="250" w:lineRule="auto"/>
        <w:rPr>
          <w:sz w:val="13"/>
        </w:rPr>
        <w:sectPr>
          <w:type w:val="continuous"/>
          <w:pgSz w:w="11920" w:h="16840"/>
          <w:pgMar w:top="500" w:right="260" w:bottom="280" w:left="260" w:header="0" w:footer="873" w:gutter="0"/>
          <w:cols w:num="3" w:space="122" w:equalWidth="0">
            <w:col w:w="3556" w:space="122"/>
            <w:col w:w="3581" w:space="97"/>
            <w:col w:w="4044"/>
          </w:cols>
          <w:docGrid w:linePitch="312" w:charSpace="0"/>
        </w:sectPr>
      </w:pPr>
    </w:p>
    <w:p>
      <w:pPr>
        <w:spacing w:before="64"/>
        <w:ind w:left="322"/>
        <w:rPr>
          <w:rFonts w:ascii="Tahoma" w:hAnsi="Tahoma"/>
          <w:b/>
          <w:sz w:val="41"/>
        </w:rPr>
      </w:pPr>
      <w:r>
        <w:rPr>
          <w:rFonts w:ascii="Tahoma" w:hAnsi="Tahoma"/>
          <w:b/>
          <w:w w:val="95"/>
          <w:sz w:val="41"/>
        </w:rPr>
        <w:t>Security</w:t>
      </w:r>
      <w:r>
        <w:rPr>
          <w:rFonts w:ascii="Tahoma" w:hAnsi="Tahoma"/>
          <w:b/>
          <w:spacing w:val="-6"/>
          <w:sz w:val="41"/>
        </w:rPr>
        <w:t xml:space="preserve"> </w:t>
      </w:r>
      <w:r>
        <w:rPr>
          <w:rFonts w:ascii="Tahoma" w:hAnsi="Tahoma"/>
          <w:b/>
          <w:w w:val="95"/>
          <w:sz w:val="41"/>
        </w:rPr>
        <w:t>&amp;</w:t>
      </w:r>
      <w:r>
        <w:rPr>
          <w:rFonts w:ascii="Tahoma" w:hAnsi="Tahoma"/>
          <w:b/>
          <w:spacing w:val="-3"/>
          <w:sz w:val="41"/>
        </w:rPr>
        <w:t xml:space="preserve"> </w:t>
      </w:r>
      <w:r>
        <w:rPr>
          <w:rFonts w:ascii="Tahoma" w:hAnsi="Tahoma"/>
          <w:b/>
          <w:spacing w:val="-2"/>
          <w:w w:val="95"/>
          <w:sz w:val="41"/>
        </w:rPr>
        <w:t>Authentication</w:t>
      </w:r>
    </w:p>
    <w:p>
      <w:pPr>
        <w:spacing w:before="305" w:line="271" w:lineRule="auto"/>
        <w:ind w:left="322" w:right="615"/>
        <w:rPr>
          <w:sz w:val="16"/>
        </w:rPr>
      </w:pPr>
      <w:r>
        <w:rPr>
          <w:color w:val="272424"/>
          <w:w w:val="104"/>
          <w:sz w:val="16"/>
        </w:rPr>
        <w:t xml:space="preserve">Security is implemented through multiple layers, starting with secure password storage and extending to token-based session management. </w:t>
      </w:r>
      <w:r>
        <w:rPr>
          <w:color w:val="272424"/>
          <w:w w:val="110"/>
          <w:sz w:val="16"/>
        </w:rPr>
        <w:t>The authentication</w:t>
      </w:r>
      <w:r>
        <w:rPr>
          <w:color w:val="272424"/>
          <w:spacing w:val="-5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system follows industry best practices for web application</w:t>
      </w:r>
      <w:r>
        <w:rPr>
          <w:color w:val="272424"/>
          <w:spacing w:val="-5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security.</w:t>
      </w:r>
    </w:p>
    <w:p>
      <w:pPr>
        <w:pStyle w:val="15"/>
        <w:spacing w:before="2"/>
        <w:rPr>
          <w:sz w:val="7"/>
        </w:rPr>
      </w:pPr>
      <w:r>
        <mc:AlternateContent>
          <mc:Choice Requires="wps">
            <w:drawing>
              <wp:anchor distT="0" distB="0" distL="0" distR="0" simplePos="0" behindDoc="1" locked="0" layoutInCell="1" hidden="0" allowOverlap="1">
                <wp:simplePos x="0" y="0"/>
                <wp:positionH relativeFrom="page">
                  <wp:posOffset>3821430</wp:posOffset>
                </wp:positionH>
                <wp:positionV relativeFrom="paragraph">
                  <wp:posOffset>78105</wp:posOffset>
                </wp:positionV>
                <wp:extent cx="3371215" cy="317499"/>
                <wp:effectExtent l="0" t="0" r="0" b="0"/>
                <wp:wrapTopAndBottom/>
                <wp:docPr id="225" name="Combination 22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26" name="Combination 226"/>
                      <wpg:cNvGrpSpPr/>
                      <wpg:grpSpPr>
                        <a:xfrm rot="0">
                          <a:off x="0" y="0"/>
                          <a:ext cx="3371215" cy="317499"/>
                          <a:chOff x="0" y="0"/>
                          <a:chExt cx="3371215" cy="31749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27" name="曲线 227"/>
                        <wps:cNvSpPr/>
                        <wps:spPr>
                          <a:xfrm rot="0">
                            <a:off x="158114" y="105410"/>
                            <a:ext cx="3213100" cy="10668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292" y="0"/>
                                </a:moveTo>
                                <a:lnTo>
                                  <a:pt x="298" y="0"/>
                                </a:lnTo>
                                <a:lnTo>
                                  <a:pt x="183" y="771"/>
                                </a:lnTo>
                                <a:lnTo>
                                  <a:pt x="85" y="2699"/>
                                </a:lnTo>
                                <a:lnTo>
                                  <a:pt x="21" y="5528"/>
                                </a:lnTo>
                                <a:lnTo>
                                  <a:pt x="0" y="9128"/>
                                </a:lnTo>
                                <a:lnTo>
                                  <a:pt x="0" y="12599"/>
                                </a:lnTo>
                                <a:lnTo>
                                  <a:pt x="21" y="16071"/>
                                </a:lnTo>
                                <a:lnTo>
                                  <a:pt x="85" y="18899"/>
                                </a:lnTo>
                                <a:lnTo>
                                  <a:pt x="183" y="20957"/>
                                </a:lnTo>
                                <a:lnTo>
                                  <a:pt x="298" y="21599"/>
                                </a:lnTo>
                                <a:lnTo>
                                  <a:pt x="21292" y="21599"/>
                                </a:lnTo>
                                <a:lnTo>
                                  <a:pt x="21412" y="20957"/>
                                </a:lnTo>
                                <a:lnTo>
                                  <a:pt x="21506" y="18899"/>
                                </a:lnTo>
                                <a:lnTo>
                                  <a:pt x="21570" y="16071"/>
                                </a:lnTo>
                                <a:lnTo>
                                  <a:pt x="21595" y="12599"/>
                                </a:lnTo>
                                <a:lnTo>
                                  <a:pt x="21595" y="9128"/>
                                </a:lnTo>
                                <a:lnTo>
                                  <a:pt x="21570" y="5528"/>
                                </a:lnTo>
                                <a:lnTo>
                                  <a:pt x="21506" y="2699"/>
                                </a:lnTo>
                                <a:lnTo>
                                  <a:pt x="21412" y="771"/>
                                </a:lnTo>
                                <a:lnTo>
                                  <a:pt x="21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曲线 228"/>
                        <wps:cNvSpPr/>
                        <wps:spPr>
                          <a:xfrm rot="0">
                            <a:off x="158114" y="105410"/>
                            <a:ext cx="3213100" cy="10668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9128"/>
                                </a:moveTo>
                                <a:lnTo>
                                  <a:pt x="21" y="5528"/>
                                </a:lnTo>
                                <a:lnTo>
                                  <a:pt x="85" y="2699"/>
                                </a:lnTo>
                                <a:lnTo>
                                  <a:pt x="183" y="771"/>
                                </a:lnTo>
                                <a:lnTo>
                                  <a:pt x="298" y="0"/>
                                </a:lnTo>
                                <a:lnTo>
                                  <a:pt x="21292" y="0"/>
                                </a:lnTo>
                                <a:lnTo>
                                  <a:pt x="21412" y="771"/>
                                </a:lnTo>
                                <a:lnTo>
                                  <a:pt x="21506" y="2699"/>
                                </a:lnTo>
                                <a:lnTo>
                                  <a:pt x="21570" y="5528"/>
                                </a:lnTo>
                                <a:lnTo>
                                  <a:pt x="21595" y="9128"/>
                                </a:lnTo>
                                <a:lnTo>
                                  <a:pt x="21595" y="12599"/>
                                </a:lnTo>
                                <a:lnTo>
                                  <a:pt x="21570" y="16071"/>
                                </a:lnTo>
                                <a:lnTo>
                                  <a:pt x="21506" y="18899"/>
                                </a:lnTo>
                                <a:lnTo>
                                  <a:pt x="21412" y="20957"/>
                                </a:lnTo>
                                <a:lnTo>
                                  <a:pt x="21292" y="21599"/>
                                </a:lnTo>
                                <a:lnTo>
                                  <a:pt x="298" y="21599"/>
                                </a:lnTo>
                                <a:lnTo>
                                  <a:pt x="183" y="20957"/>
                                </a:lnTo>
                                <a:lnTo>
                                  <a:pt x="85" y="18899"/>
                                </a:lnTo>
                                <a:lnTo>
                                  <a:pt x="21" y="16071"/>
                                </a:lnTo>
                                <a:lnTo>
                                  <a:pt x="0" y="12599"/>
                                </a:lnTo>
                                <a:lnTo>
                                  <a:pt x="0" y="91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 cmpd="sng" cap="flat">
                            <a:solidFill>
                              <a:srgbClr val="C0C1D6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曲线 229"/>
                        <wps:cNvSpPr/>
                        <wps:spPr>
                          <a:xfrm rot="0">
                            <a:off x="0" y="0"/>
                            <a:ext cx="317499" cy="31749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799" y="0"/>
                                </a:moveTo>
                                <a:lnTo>
                                  <a:pt x="7387" y="518"/>
                                </a:lnTo>
                                <a:lnTo>
                                  <a:pt x="4406" y="2073"/>
                                </a:lnTo>
                                <a:lnTo>
                                  <a:pt x="2073" y="4406"/>
                                </a:lnTo>
                                <a:lnTo>
                                  <a:pt x="561" y="7343"/>
                                </a:lnTo>
                                <a:lnTo>
                                  <a:pt x="0" y="10756"/>
                                </a:lnTo>
                                <a:lnTo>
                                  <a:pt x="561" y="14169"/>
                                </a:lnTo>
                                <a:lnTo>
                                  <a:pt x="2073" y="17150"/>
                                </a:lnTo>
                                <a:lnTo>
                                  <a:pt x="4406" y="19483"/>
                                </a:lnTo>
                                <a:lnTo>
                                  <a:pt x="7387" y="20995"/>
                                </a:lnTo>
                                <a:lnTo>
                                  <a:pt x="10799" y="21556"/>
                                </a:lnTo>
                                <a:lnTo>
                                  <a:pt x="14169" y="20995"/>
                                </a:lnTo>
                                <a:lnTo>
                                  <a:pt x="17150" y="19483"/>
                                </a:lnTo>
                                <a:lnTo>
                                  <a:pt x="19483" y="17150"/>
                                </a:lnTo>
                                <a:lnTo>
                                  <a:pt x="20995" y="14169"/>
                                </a:lnTo>
                                <a:lnTo>
                                  <a:pt x="21556" y="10756"/>
                                </a:lnTo>
                                <a:lnTo>
                                  <a:pt x="20995" y="7343"/>
                                </a:lnTo>
                                <a:lnTo>
                                  <a:pt x="19483" y="4406"/>
                                </a:lnTo>
                                <a:lnTo>
                                  <a:pt x="17150" y="2073"/>
                                </a:lnTo>
                                <a:lnTo>
                                  <a:pt x="14169" y="518"/>
                                </a:lnTo>
                                <a:lnTo>
                                  <a:pt x="10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曲线 230"/>
                        <wps:cNvSpPr/>
                        <wps:spPr>
                          <a:xfrm rot="0">
                            <a:off x="0" y="0"/>
                            <a:ext cx="317499" cy="31749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10756"/>
                                </a:moveTo>
                                <a:lnTo>
                                  <a:pt x="561" y="7343"/>
                                </a:lnTo>
                                <a:lnTo>
                                  <a:pt x="2073" y="4406"/>
                                </a:lnTo>
                                <a:lnTo>
                                  <a:pt x="4406" y="2073"/>
                                </a:lnTo>
                                <a:lnTo>
                                  <a:pt x="7387" y="518"/>
                                </a:lnTo>
                                <a:lnTo>
                                  <a:pt x="10799" y="0"/>
                                </a:lnTo>
                                <a:lnTo>
                                  <a:pt x="14169" y="518"/>
                                </a:lnTo>
                                <a:lnTo>
                                  <a:pt x="17150" y="2073"/>
                                </a:lnTo>
                                <a:lnTo>
                                  <a:pt x="19483" y="4406"/>
                                </a:lnTo>
                                <a:lnTo>
                                  <a:pt x="20995" y="7343"/>
                                </a:lnTo>
                                <a:lnTo>
                                  <a:pt x="21556" y="10756"/>
                                </a:lnTo>
                                <a:lnTo>
                                  <a:pt x="20995" y="14169"/>
                                </a:lnTo>
                                <a:lnTo>
                                  <a:pt x="19483" y="17150"/>
                                </a:lnTo>
                                <a:lnTo>
                                  <a:pt x="17150" y="19483"/>
                                </a:lnTo>
                                <a:lnTo>
                                  <a:pt x="14169" y="20995"/>
                                </a:lnTo>
                                <a:lnTo>
                                  <a:pt x="10799" y="21556"/>
                                </a:lnTo>
                                <a:lnTo>
                                  <a:pt x="7387" y="20995"/>
                                </a:lnTo>
                                <a:lnTo>
                                  <a:pt x="4406" y="19483"/>
                                </a:lnTo>
                                <a:lnTo>
                                  <a:pt x="2073" y="17150"/>
                                </a:lnTo>
                                <a:lnTo>
                                  <a:pt x="561" y="14169"/>
                                </a:lnTo>
                                <a:lnTo>
                                  <a:pt x="0" y="107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 cmpd="sng" cap="flat">
                            <a:solidFill>
                              <a:srgbClr val="C0C1D6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1280" y="88264"/>
                            <a:ext cx="152400" cy="13906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33" o:spid="_x0000_s233" coordorigin="6018,1906" coordsize="5309,499" style="position:absolute;&#10;margin-left:300.9pt;&#10;margin-top:6.1500015pt;&#10;width:265.45pt;&#10;height:24.999998pt;&#10;mso-position-horizontal:absolute;&#10;mso-position-horizontal-relative:page;&#10;mso-position-vertical:absolute;&#10;mso-wrap-distance-left:0.0pt;&#10;mso-wrap-distance-right:0.0pt;">
                <v:shape type="#_x0000_t0" id="曲线 234" o:spid="_x0000_s234" coordsize="5060,168" path="m4988,l70,l42,5l19,20l5,42l,70l,97l5,124l19,146l42,162l70,167l4988,167l5016,162l5038,146l5052,124l5059,97l5059,70l5052,42l5038,20l5016,5l4988,l4988,xe" style="position:absolute;&#10;left:6267;&#10;top:2072;&#10;width:5060;&#10;height:167;" fillcolor="#DADBF0" stroked="f" strokeweight="1.0pt">
                  <v:stroke color="#000000"/>
                </v:shape>
                <v:shape type="#_x0000_t0" id="曲线 235" o:spid="_x0000_s235" coordsize="5060,168" path="m,70l5,42l19,20l42,5l70,l4988,l5016,5l5038,20l5052,42l5059,70l5059,97l5052,124l5038,146l5016,162l4988,167l70,167l42,162l19,146l5,124l,97l,70l,70xe" style="position:absolute;&#10;left:6267;&#10;top:2072;&#10;width:5060;&#10;height:167;" filled="f" stroked="t" strokeweight="0.31015748pt">
                  <v:stroke color="#C0C1D6"/>
                </v:shape>
                <v:shape type="#_x0000_t0" id="曲线 236" o:spid="_x0000_s236" coordsize="499,499" path="m249,l171,11l102,48l47,101l12,169l,249l12,327l47,396l102,450l171,485l249,498l328,485l397,450l450,396l485,327l498,249l485,169l450,101l397,48l328,11l249,l249,xe" style="position:absolute;&#10;left:6018;&#10;top:1906;&#10;width:499;&#10;height:499;" fillcolor="#DADBF0" stroked="f" strokeweight="1.0pt">
                  <v:stroke color="#000000"/>
                </v:shape>
                <v:shape type="#_x0000_t0" id="曲线 237" o:spid="_x0000_s237" coordsize="499,499" path="m,249l12,169l47,101l102,48l171,11l249,l328,11l397,48l450,101l485,169l498,249l485,327l450,396l397,450l328,485l249,498l171,485l102,450l47,396l12,327l,249l,249xe" style="position:absolute;&#10;left:6018;&#10;top:1906;&#10;width:499;&#10;height:499;" filled="f" stroked="t" strokeweight="0.31015748pt">
                  <v:stroke color="#C0C1D6"/>
                </v:shape>
                <v:shape type="#_x0000_t75" id="Image 238" o:spid="_x0000_s238" style="position:absolute;&#10;left:6146;&#10;top:2045;&#10;width:240;&#10;height:218;" filled="f" stroked="f" strokeweight="1.0pt">
                  <v:imagedata r:id="rId26" o:title="3136283471772993423194"/>
                  <o:lock aspectratio="t"/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3"/>
        <w:rPr>
          <w:sz w:val="5"/>
        </w:rPr>
      </w:pPr>
    </w:p>
    <w:p>
      <w:pPr>
        <w:rPr>
          <w:sz w:val="5"/>
        </w:rPr>
        <w:sectPr>
          <w:pgSz w:w="11920" w:h="16840"/>
          <w:pgMar w:top="360" w:right="260" w:bottom="1060" w:left="260" w:header="0" w:footer="873" w:gutter="0"/>
          <w:docGrid w:linePitch="312" w:charSpace="0"/>
        </w:sectPr>
      </w:pPr>
    </w:p>
    <w:p>
      <w:pPr>
        <w:pStyle w:val="15"/>
        <w:spacing w:before="3"/>
        <w:rPr>
          <w:sz w:val="22"/>
        </w:rPr>
      </w:pPr>
    </w:p>
    <w:p>
      <w:pPr>
        <w:pStyle w:val="4"/>
      </w:pPr>
      <w:r>
        <w:rPr>
          <w:color w:val="272424"/>
        </w:rPr>
        <w:t>User</w:t>
      </w:r>
      <w:r>
        <w:rPr>
          <w:color w:val="272424"/>
          <w:spacing w:val="-14"/>
        </w:rPr>
        <w:t xml:space="preserve"> </w:t>
      </w:r>
      <w:r>
        <w:rPr>
          <w:color w:val="272424"/>
          <w:spacing w:val="-2"/>
        </w:rPr>
        <w:t>Registration</w:t>
      </w:r>
    </w:p>
    <w:p>
      <w:pPr>
        <w:spacing w:before="108" w:line="271" w:lineRule="auto"/>
        <w:ind w:left="488"/>
        <w:rPr>
          <w:sz w:val="16"/>
        </w:rPr>
      </w:pPr>
      <w:r>
        <w:rPr>
          <w:color w:val="272424"/>
          <w:w w:val="110"/>
          <w:sz w:val="16"/>
        </w:rPr>
        <w:t>When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new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user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registers,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the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system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checks</w:t>
      </w:r>
      <w:r>
        <w:rPr>
          <w:color w:val="272424"/>
          <w:spacing w:val="-10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for</w:t>
      </w:r>
      <w:r>
        <w:rPr>
          <w:color w:val="272424"/>
          <w:spacing w:val="-9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duplicate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email addresses, hashes the password using bcrypt with salt rounds, stores the hashed password in MongoDB, and returns a JWT token along with user information</w:t>
      </w:r>
    </w:p>
    <w:p>
      <w:pPr>
        <w:pStyle w:val="4"/>
        <w:spacing w:before="46"/>
        <w:ind w:left="441"/>
      </w:pPr>
      <w:r>
        <w:rPr>
          <w:b w:val="0"/>
        </w:rPr>
        <w:br w:type="column"/>
      </w:r>
      <w:r>
        <w:rPr>
          <w:color w:val="272424"/>
        </w:rPr>
        <w:t>User</w:t>
      </w:r>
      <w:r>
        <w:rPr>
          <w:color w:val="272424"/>
          <w:spacing w:val="-12"/>
        </w:rPr>
        <w:t xml:space="preserve"> </w:t>
      </w:r>
      <w:r>
        <w:rPr>
          <w:color w:val="272424"/>
          <w:spacing w:val="-2"/>
        </w:rPr>
        <w:t>Login</w:t>
      </w:r>
    </w:p>
    <w:p>
      <w:pPr>
        <w:spacing w:before="108" w:line="271" w:lineRule="auto"/>
        <w:ind w:left="441" w:right="509"/>
        <w:rPr>
          <w:sz w:val="16"/>
        </w:rPr>
      </w:pPr>
      <w:r>
        <mc:AlternateContent>
          <mc:Choice Requires="wps">
            <w:drawing>
              <wp:anchor distT="0" distB="0" distL="114298" distR="114298" simplePos="0" relativeHeight="100" behindDoc="0" locked="0" layoutInCell="1" hidden="0" allowOverlap="1">
                <wp:simplePos x="0" y="0"/>
                <wp:positionH relativeFrom="page">
                  <wp:posOffset>369570</wp:posOffset>
                </wp:positionH>
                <wp:positionV relativeFrom="paragraph">
                  <wp:posOffset>-387349</wp:posOffset>
                </wp:positionV>
                <wp:extent cx="3372485" cy="317500"/>
                <wp:effectExtent l="0" t="0" r="0" b="0"/>
                <wp:wrapNone/>
                <wp:docPr id="239" name="Combination 23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40" name="Combination 240"/>
                      <wpg:cNvGrpSpPr/>
                      <wpg:grpSpPr>
                        <a:xfrm rot="0">
                          <a:off x="0" y="0"/>
                          <a:ext cx="3372485" cy="317500"/>
                          <a:chOff x="0" y="0"/>
                          <a:chExt cx="3372485" cy="31750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41" name="曲线 241"/>
                        <wps:cNvSpPr/>
                        <wps:spPr>
                          <a:xfrm rot="0">
                            <a:off x="158115" y="104775"/>
                            <a:ext cx="3214370" cy="10541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301" y="0"/>
                                </a:moveTo>
                                <a:lnTo>
                                  <a:pt x="294" y="0"/>
                                </a:lnTo>
                                <a:lnTo>
                                  <a:pt x="179" y="650"/>
                                </a:lnTo>
                                <a:lnTo>
                                  <a:pt x="85" y="2602"/>
                                </a:lnTo>
                                <a:lnTo>
                                  <a:pt x="21" y="5465"/>
                                </a:lnTo>
                                <a:lnTo>
                                  <a:pt x="0" y="8978"/>
                                </a:lnTo>
                                <a:lnTo>
                                  <a:pt x="0" y="12491"/>
                                </a:lnTo>
                                <a:lnTo>
                                  <a:pt x="21" y="16004"/>
                                </a:lnTo>
                                <a:lnTo>
                                  <a:pt x="85" y="18867"/>
                                </a:lnTo>
                                <a:lnTo>
                                  <a:pt x="179" y="20819"/>
                                </a:lnTo>
                                <a:lnTo>
                                  <a:pt x="294" y="21469"/>
                                </a:lnTo>
                                <a:lnTo>
                                  <a:pt x="21301" y="21469"/>
                                </a:lnTo>
                                <a:lnTo>
                                  <a:pt x="21416" y="20819"/>
                                </a:lnTo>
                                <a:lnTo>
                                  <a:pt x="21510" y="18867"/>
                                </a:lnTo>
                                <a:lnTo>
                                  <a:pt x="21574" y="16004"/>
                                </a:lnTo>
                                <a:lnTo>
                                  <a:pt x="21595" y="12491"/>
                                </a:lnTo>
                                <a:lnTo>
                                  <a:pt x="21595" y="8978"/>
                                </a:lnTo>
                                <a:lnTo>
                                  <a:pt x="21574" y="5465"/>
                                </a:lnTo>
                                <a:lnTo>
                                  <a:pt x="21510" y="2602"/>
                                </a:lnTo>
                                <a:lnTo>
                                  <a:pt x="21416" y="650"/>
                                </a:lnTo>
                                <a:lnTo>
                                  <a:pt x="21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曲线 242"/>
                        <wps:cNvSpPr/>
                        <wps:spPr>
                          <a:xfrm rot="0">
                            <a:off x="158115" y="104775"/>
                            <a:ext cx="3214370" cy="10541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8978"/>
                                </a:moveTo>
                                <a:lnTo>
                                  <a:pt x="21" y="5465"/>
                                </a:lnTo>
                                <a:lnTo>
                                  <a:pt x="85" y="2602"/>
                                </a:lnTo>
                                <a:lnTo>
                                  <a:pt x="179" y="650"/>
                                </a:lnTo>
                                <a:lnTo>
                                  <a:pt x="294" y="0"/>
                                </a:lnTo>
                                <a:lnTo>
                                  <a:pt x="21301" y="0"/>
                                </a:lnTo>
                                <a:lnTo>
                                  <a:pt x="21416" y="650"/>
                                </a:lnTo>
                                <a:lnTo>
                                  <a:pt x="21510" y="2602"/>
                                </a:lnTo>
                                <a:lnTo>
                                  <a:pt x="21574" y="5465"/>
                                </a:lnTo>
                                <a:lnTo>
                                  <a:pt x="21595" y="8978"/>
                                </a:lnTo>
                                <a:lnTo>
                                  <a:pt x="21595" y="12491"/>
                                </a:lnTo>
                                <a:lnTo>
                                  <a:pt x="21574" y="16004"/>
                                </a:lnTo>
                                <a:lnTo>
                                  <a:pt x="21510" y="18867"/>
                                </a:lnTo>
                                <a:lnTo>
                                  <a:pt x="21416" y="20819"/>
                                </a:lnTo>
                                <a:lnTo>
                                  <a:pt x="21301" y="21469"/>
                                </a:lnTo>
                                <a:lnTo>
                                  <a:pt x="294" y="21469"/>
                                </a:lnTo>
                                <a:lnTo>
                                  <a:pt x="179" y="20819"/>
                                </a:lnTo>
                                <a:lnTo>
                                  <a:pt x="85" y="18867"/>
                                </a:lnTo>
                                <a:lnTo>
                                  <a:pt x="21" y="16004"/>
                                </a:lnTo>
                                <a:lnTo>
                                  <a:pt x="0" y="12491"/>
                                </a:lnTo>
                                <a:lnTo>
                                  <a:pt x="0" y="897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 cmpd="sng" cap="flat">
                            <a:solidFill>
                              <a:srgbClr val="C0C1D6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曲线 243"/>
                        <wps:cNvSpPr/>
                        <wps:spPr>
                          <a:xfrm rot="0">
                            <a:off x="0" y="0"/>
                            <a:ext cx="317499" cy="31750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800" y="0"/>
                                </a:moveTo>
                                <a:lnTo>
                                  <a:pt x="7387" y="561"/>
                                </a:lnTo>
                                <a:lnTo>
                                  <a:pt x="4406" y="2073"/>
                                </a:lnTo>
                                <a:lnTo>
                                  <a:pt x="2073" y="4406"/>
                                </a:lnTo>
                                <a:lnTo>
                                  <a:pt x="561" y="7387"/>
                                </a:lnTo>
                                <a:lnTo>
                                  <a:pt x="0" y="10799"/>
                                </a:lnTo>
                                <a:lnTo>
                                  <a:pt x="561" y="14212"/>
                                </a:lnTo>
                                <a:lnTo>
                                  <a:pt x="2073" y="17150"/>
                                </a:lnTo>
                                <a:lnTo>
                                  <a:pt x="4406" y="19483"/>
                                </a:lnTo>
                                <a:lnTo>
                                  <a:pt x="7387" y="21038"/>
                                </a:lnTo>
                                <a:lnTo>
                                  <a:pt x="10800" y="21556"/>
                                </a:lnTo>
                                <a:lnTo>
                                  <a:pt x="14169" y="21038"/>
                                </a:lnTo>
                                <a:lnTo>
                                  <a:pt x="17150" y="19483"/>
                                </a:lnTo>
                                <a:lnTo>
                                  <a:pt x="19483" y="17150"/>
                                </a:lnTo>
                                <a:lnTo>
                                  <a:pt x="20995" y="14212"/>
                                </a:lnTo>
                                <a:lnTo>
                                  <a:pt x="21556" y="10799"/>
                                </a:lnTo>
                                <a:lnTo>
                                  <a:pt x="20995" y="7387"/>
                                </a:lnTo>
                                <a:lnTo>
                                  <a:pt x="19483" y="4406"/>
                                </a:lnTo>
                                <a:lnTo>
                                  <a:pt x="17150" y="2073"/>
                                </a:lnTo>
                                <a:lnTo>
                                  <a:pt x="14169" y="561"/>
                                </a:lnTo>
                                <a:lnTo>
                                  <a:pt x="1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曲线 244"/>
                        <wps:cNvSpPr/>
                        <wps:spPr>
                          <a:xfrm rot="0">
                            <a:off x="0" y="0"/>
                            <a:ext cx="317499" cy="31750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10799"/>
                                </a:moveTo>
                                <a:lnTo>
                                  <a:pt x="561" y="7387"/>
                                </a:lnTo>
                                <a:lnTo>
                                  <a:pt x="2073" y="4406"/>
                                </a:lnTo>
                                <a:lnTo>
                                  <a:pt x="4406" y="2073"/>
                                </a:lnTo>
                                <a:lnTo>
                                  <a:pt x="7387" y="561"/>
                                </a:lnTo>
                                <a:lnTo>
                                  <a:pt x="10800" y="0"/>
                                </a:lnTo>
                                <a:lnTo>
                                  <a:pt x="14169" y="561"/>
                                </a:lnTo>
                                <a:lnTo>
                                  <a:pt x="17150" y="2073"/>
                                </a:lnTo>
                                <a:lnTo>
                                  <a:pt x="19483" y="4406"/>
                                </a:lnTo>
                                <a:lnTo>
                                  <a:pt x="20995" y="7387"/>
                                </a:lnTo>
                                <a:lnTo>
                                  <a:pt x="21556" y="10799"/>
                                </a:lnTo>
                                <a:lnTo>
                                  <a:pt x="20995" y="14212"/>
                                </a:lnTo>
                                <a:lnTo>
                                  <a:pt x="19483" y="17150"/>
                                </a:lnTo>
                                <a:lnTo>
                                  <a:pt x="17150" y="19483"/>
                                </a:lnTo>
                                <a:lnTo>
                                  <a:pt x="14169" y="21038"/>
                                </a:lnTo>
                                <a:lnTo>
                                  <a:pt x="10800" y="21556"/>
                                </a:lnTo>
                                <a:lnTo>
                                  <a:pt x="7387" y="21038"/>
                                </a:lnTo>
                                <a:lnTo>
                                  <a:pt x="4406" y="19483"/>
                                </a:lnTo>
                                <a:lnTo>
                                  <a:pt x="2073" y="17150"/>
                                </a:lnTo>
                                <a:lnTo>
                                  <a:pt x="561" y="14212"/>
                                </a:lnTo>
                                <a:lnTo>
                                  <a:pt x="0" y="1079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 cmpd="sng" cap="flat">
                            <a:solidFill>
                              <a:srgbClr val="C0C1D6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93980" y="81279"/>
                            <a:ext cx="127000" cy="15240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47" o:spid="_x0000_s247" coordorigin="582,2200" coordsize="5311,500" style="position:absolute;&#10;margin-left:29.1pt;&#10;margin-top:-30.499996pt;&#10;width:265.55pt;&#10;height:25.000002pt;&#10;z-index:100;&#10;mso-position-horizontal:absolute;&#10;mso-position-horizontal-relative:page;&#10;mso-position-vertical:absolute;&#10;mso-wrap-distance-left:8.999863pt;&#10;mso-wrap-distance-right:8.999863pt;">
                <v:shape type="#_x0000_t0" id="曲线 248" o:spid="_x0000_s248" coordsize="5062,166" path="m4992,l69,l41,4l20,19l5,41l,68l,95l5,122l20,144l41,159l69,164l4992,164l5018,159l5040,144l5055,122l5061,95l5061,68l5055,41l5040,19l5018,4l4992,l4992,xe" style="position:absolute;&#10;left:831;&#10;top:2365;&#10;width:5062;&#10;height:165;" fillcolor="#DADBF0" stroked="f" strokeweight="1.0pt">
                  <v:stroke color="#000000"/>
                </v:shape>
                <v:shape type="#_x0000_t0" id="曲线 249" o:spid="_x0000_s249" coordsize="5062,166" path="m,68l5,41l20,19l41,4l69,l4992,l5018,4l5040,19l5055,41l5061,68l5061,95l5055,122l5040,144l5018,159l4992,164l69,164l41,159l20,144l5,122l,95l,68l,68xe" style="position:absolute;&#10;left:831;&#10;top:2365;&#10;width:5062;&#10;height:165;" filled="f" stroked="t" strokeweight="0.31015748pt">
                  <v:stroke color="#C0C1D6"/>
                </v:shape>
                <v:shape type="#_x0000_t0" id="曲线 250" o:spid="_x0000_s250" coordsize="499,500" path="m249,l170,12l101,47l48,101l13,171l,249l13,329l48,397l101,450l170,487l249,498l327,487l396,450l450,397l485,329l498,249l485,171l450,101l396,47l327,12l249,l249,xe" style="position:absolute;&#10;left:582;&#10;top:2200;&#10;width:499;&#10;height:500;" fillcolor="#DADBF0" stroked="f" strokeweight="1.0pt">
                  <v:stroke color="#000000"/>
                </v:shape>
                <v:shape type="#_x0000_t0" id="曲线 251" o:spid="_x0000_s251" coordsize="499,500" path="m,249l13,171l48,101l101,47l170,12l249,l327,12l396,47l450,101l485,171l498,249l485,329l450,397l396,450l327,487l249,498l170,487l101,450l48,397l13,329l,249l,249xe" style="position:absolute;&#10;left:582;&#10;top:2200;&#10;width:499;&#10;height:500;" filled="f" stroked="t" strokeweight="0.31015748pt">
                  <v:stroke color="#C0C1D6"/>
                </v:shape>
                <v:shape type="#_x0000_t75" id="Image 252" o:spid="_x0000_s252" style="position:absolute;&#10;left:730;&#10;top:2328;&#10;width:200;&#10;height:240;" filled="f" stroked="f" strokeweight="1.0pt">
                  <v:imagedata r:id="rId28" o:title="1732137901772993423207"/>
                  <o:lock aspectratio="t"/>
                  <v:stroke color="#000000"/>
                </v:shape>
              </v:group>
            </w:pict>
          </mc:Fallback>
        </mc:AlternateContent>
      </w:r>
      <w:r>
        <w:rPr>
          <w:color w:val="272424"/>
          <w:w w:val="110"/>
          <w:sz w:val="16"/>
        </w:rPr>
        <w:t>Existing users provide email and password, which are verified against stored hash, and upon successful authentication,</w:t>
      </w:r>
      <w:r>
        <w:rPr>
          <w:color w:val="272424"/>
          <w:spacing w:val="-1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 new JWT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token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is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generated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and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returned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to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the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client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for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 xml:space="preserve">subsequent </w:t>
      </w:r>
      <w:r>
        <w:rPr>
          <w:color w:val="272424"/>
          <w:spacing w:val="-2"/>
          <w:w w:val="110"/>
          <w:sz w:val="16"/>
        </w:rPr>
        <w:t>requests</w:t>
      </w:r>
    </w:p>
    <w:p>
      <w:pPr>
        <w:spacing w:line="271" w:lineRule="auto"/>
        <w:rPr>
          <w:sz w:val="16"/>
        </w:rPr>
        <w:sectPr>
          <w:type w:val="continuous"/>
          <w:pgSz w:w="11920" w:h="16840"/>
          <w:pgMar w:top="500" w:right="260" w:bottom="280" w:left="260" w:header="0" w:footer="873" w:gutter="0"/>
          <w:cols w:num="2" w:space="40" w:equalWidth="0">
            <w:col w:w="5444" w:space="40"/>
            <w:col w:w="5916"/>
          </w:cols>
          <w:docGrid w:linePitch="312" w:charSpace="0"/>
        </w:sectPr>
      </w:pPr>
    </w:p>
    <w:p>
      <w:pPr>
        <w:pStyle w:val="15"/>
        <w:spacing w:before="5"/>
        <w:rPr>
          <w:sz w:val="19"/>
        </w:rPr>
      </w:pPr>
    </w:p>
    <w:p>
      <w:pPr>
        <w:pStyle w:val="15"/>
        <w:ind w:left="5754"/>
      </w:pPr>
      <w:r>
        <mc:AlternateContent>
          <mc:Choice Requires="wps">
            <w:drawing>
              <wp:inline distT="0" distB="0" distL="114298" distR="114298">
                <wp:extent cx="3371215" cy="315595"/>
                <wp:effectExtent l="0" t="0" r="0" b="0"/>
                <wp:docPr id="253" name="Combination 25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54" name="Combination 254"/>
                      <wpg:cNvGrpSpPr/>
                      <wpg:grpSpPr>
                        <a:xfrm rot="0">
                          <a:off x="0" y="0"/>
                          <a:ext cx="3371215" cy="315595"/>
                          <a:chOff x="0" y="0"/>
                          <a:chExt cx="3371215" cy="31559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55" name="曲线 255"/>
                        <wps:cNvSpPr/>
                        <wps:spPr>
                          <a:xfrm rot="0">
                            <a:off x="158114" y="104774"/>
                            <a:ext cx="3213100" cy="10541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296" y="0"/>
                                </a:moveTo>
                                <a:lnTo>
                                  <a:pt x="294" y="0"/>
                                </a:lnTo>
                                <a:lnTo>
                                  <a:pt x="179" y="650"/>
                                </a:lnTo>
                                <a:lnTo>
                                  <a:pt x="85" y="2602"/>
                                </a:lnTo>
                                <a:lnTo>
                                  <a:pt x="21" y="5465"/>
                                </a:lnTo>
                                <a:lnTo>
                                  <a:pt x="0" y="8978"/>
                                </a:lnTo>
                                <a:lnTo>
                                  <a:pt x="0" y="12491"/>
                                </a:lnTo>
                                <a:lnTo>
                                  <a:pt x="21" y="16004"/>
                                </a:lnTo>
                                <a:lnTo>
                                  <a:pt x="85" y="18867"/>
                                </a:lnTo>
                                <a:lnTo>
                                  <a:pt x="179" y="20819"/>
                                </a:lnTo>
                                <a:lnTo>
                                  <a:pt x="294" y="21469"/>
                                </a:lnTo>
                                <a:lnTo>
                                  <a:pt x="21296" y="21469"/>
                                </a:lnTo>
                                <a:lnTo>
                                  <a:pt x="21412" y="20819"/>
                                </a:lnTo>
                                <a:lnTo>
                                  <a:pt x="21510" y="18867"/>
                                </a:lnTo>
                                <a:lnTo>
                                  <a:pt x="21570" y="16004"/>
                                </a:lnTo>
                                <a:lnTo>
                                  <a:pt x="21595" y="12491"/>
                                </a:lnTo>
                                <a:lnTo>
                                  <a:pt x="21595" y="8978"/>
                                </a:lnTo>
                                <a:lnTo>
                                  <a:pt x="21570" y="5465"/>
                                </a:lnTo>
                                <a:lnTo>
                                  <a:pt x="21510" y="2602"/>
                                </a:lnTo>
                                <a:lnTo>
                                  <a:pt x="21412" y="650"/>
                                </a:lnTo>
                                <a:lnTo>
                                  <a:pt x="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曲线 256"/>
                        <wps:cNvSpPr/>
                        <wps:spPr>
                          <a:xfrm rot="0">
                            <a:off x="158114" y="104774"/>
                            <a:ext cx="3213100" cy="10541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8978"/>
                                </a:moveTo>
                                <a:lnTo>
                                  <a:pt x="21" y="5465"/>
                                </a:lnTo>
                                <a:lnTo>
                                  <a:pt x="85" y="2602"/>
                                </a:lnTo>
                                <a:lnTo>
                                  <a:pt x="179" y="650"/>
                                </a:lnTo>
                                <a:lnTo>
                                  <a:pt x="294" y="0"/>
                                </a:lnTo>
                                <a:lnTo>
                                  <a:pt x="21296" y="0"/>
                                </a:lnTo>
                                <a:lnTo>
                                  <a:pt x="21412" y="650"/>
                                </a:lnTo>
                                <a:lnTo>
                                  <a:pt x="21510" y="2602"/>
                                </a:lnTo>
                                <a:lnTo>
                                  <a:pt x="21570" y="5465"/>
                                </a:lnTo>
                                <a:lnTo>
                                  <a:pt x="21595" y="8978"/>
                                </a:lnTo>
                                <a:lnTo>
                                  <a:pt x="21595" y="12491"/>
                                </a:lnTo>
                                <a:lnTo>
                                  <a:pt x="21570" y="16004"/>
                                </a:lnTo>
                                <a:lnTo>
                                  <a:pt x="21510" y="18867"/>
                                </a:lnTo>
                                <a:lnTo>
                                  <a:pt x="21412" y="20819"/>
                                </a:lnTo>
                                <a:lnTo>
                                  <a:pt x="21296" y="21469"/>
                                </a:lnTo>
                                <a:lnTo>
                                  <a:pt x="294" y="21469"/>
                                </a:lnTo>
                                <a:lnTo>
                                  <a:pt x="179" y="20819"/>
                                </a:lnTo>
                                <a:lnTo>
                                  <a:pt x="85" y="18867"/>
                                </a:lnTo>
                                <a:lnTo>
                                  <a:pt x="21" y="16004"/>
                                </a:lnTo>
                                <a:lnTo>
                                  <a:pt x="0" y="12491"/>
                                </a:lnTo>
                                <a:lnTo>
                                  <a:pt x="0" y="897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 cmpd="sng" cap="flat">
                            <a:solidFill>
                              <a:srgbClr val="C0C1D6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曲线 257"/>
                        <wps:cNvSpPr/>
                        <wps:spPr>
                          <a:xfrm rot="0">
                            <a:off x="0" y="0"/>
                            <a:ext cx="317500" cy="31559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843" y="0"/>
                                </a:moveTo>
                                <a:lnTo>
                                  <a:pt x="10756" y="0"/>
                                </a:lnTo>
                                <a:lnTo>
                                  <a:pt x="7343" y="564"/>
                                </a:lnTo>
                                <a:lnTo>
                                  <a:pt x="4406" y="2086"/>
                                </a:lnTo>
                                <a:lnTo>
                                  <a:pt x="2073" y="4433"/>
                                </a:lnTo>
                                <a:lnTo>
                                  <a:pt x="561" y="7388"/>
                                </a:lnTo>
                                <a:lnTo>
                                  <a:pt x="0" y="10821"/>
                                </a:lnTo>
                                <a:lnTo>
                                  <a:pt x="561" y="14211"/>
                                </a:lnTo>
                                <a:lnTo>
                                  <a:pt x="2073" y="17167"/>
                                </a:lnTo>
                                <a:lnTo>
                                  <a:pt x="4406" y="19513"/>
                                </a:lnTo>
                                <a:lnTo>
                                  <a:pt x="7343" y="21035"/>
                                </a:lnTo>
                                <a:lnTo>
                                  <a:pt x="10756" y="21600"/>
                                </a:lnTo>
                                <a:lnTo>
                                  <a:pt x="10843" y="21600"/>
                                </a:lnTo>
                                <a:lnTo>
                                  <a:pt x="14212" y="21035"/>
                                </a:lnTo>
                                <a:lnTo>
                                  <a:pt x="17193" y="19513"/>
                                </a:lnTo>
                                <a:lnTo>
                                  <a:pt x="19483" y="17167"/>
                                </a:lnTo>
                                <a:lnTo>
                                  <a:pt x="21038" y="14211"/>
                                </a:lnTo>
                                <a:lnTo>
                                  <a:pt x="21556" y="10821"/>
                                </a:lnTo>
                                <a:lnTo>
                                  <a:pt x="21038" y="7388"/>
                                </a:lnTo>
                                <a:lnTo>
                                  <a:pt x="19483" y="4433"/>
                                </a:lnTo>
                                <a:lnTo>
                                  <a:pt x="17193" y="2086"/>
                                </a:lnTo>
                                <a:lnTo>
                                  <a:pt x="14212" y="564"/>
                                </a:lnTo>
                                <a:lnTo>
                                  <a:pt x="10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曲线 258"/>
                        <wps:cNvSpPr/>
                        <wps:spPr>
                          <a:xfrm rot="0">
                            <a:off x="0" y="0"/>
                            <a:ext cx="317500" cy="31559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10821"/>
                                </a:moveTo>
                                <a:lnTo>
                                  <a:pt x="561" y="7388"/>
                                </a:lnTo>
                                <a:lnTo>
                                  <a:pt x="2073" y="4433"/>
                                </a:lnTo>
                                <a:lnTo>
                                  <a:pt x="4406" y="2086"/>
                                </a:lnTo>
                                <a:lnTo>
                                  <a:pt x="7343" y="564"/>
                                </a:lnTo>
                                <a:lnTo>
                                  <a:pt x="10756" y="0"/>
                                </a:lnTo>
                                <a:lnTo>
                                  <a:pt x="10843" y="0"/>
                                </a:lnTo>
                                <a:lnTo>
                                  <a:pt x="14212" y="564"/>
                                </a:lnTo>
                                <a:lnTo>
                                  <a:pt x="17193" y="2086"/>
                                </a:lnTo>
                                <a:lnTo>
                                  <a:pt x="19483" y="4433"/>
                                </a:lnTo>
                                <a:lnTo>
                                  <a:pt x="21038" y="7388"/>
                                </a:lnTo>
                                <a:lnTo>
                                  <a:pt x="21556" y="10821"/>
                                </a:lnTo>
                                <a:lnTo>
                                  <a:pt x="21038" y="14211"/>
                                </a:lnTo>
                                <a:lnTo>
                                  <a:pt x="19483" y="17167"/>
                                </a:lnTo>
                                <a:lnTo>
                                  <a:pt x="17193" y="19513"/>
                                </a:lnTo>
                                <a:lnTo>
                                  <a:pt x="14212" y="21035"/>
                                </a:lnTo>
                                <a:lnTo>
                                  <a:pt x="10843" y="21600"/>
                                </a:lnTo>
                                <a:lnTo>
                                  <a:pt x="10756" y="21600"/>
                                </a:lnTo>
                                <a:lnTo>
                                  <a:pt x="7343" y="21035"/>
                                </a:lnTo>
                                <a:lnTo>
                                  <a:pt x="4406" y="19513"/>
                                </a:lnTo>
                                <a:lnTo>
                                  <a:pt x="2073" y="17167"/>
                                </a:lnTo>
                                <a:lnTo>
                                  <a:pt x="561" y="14211"/>
                                </a:lnTo>
                                <a:lnTo>
                                  <a:pt x="0" y="108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 cmpd="sng" cap="flat">
                            <a:solidFill>
                              <a:srgbClr val="C0C1D6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93980" y="81280"/>
                            <a:ext cx="126999" cy="15240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261" o:spid="_x0000_s261" coordorigin="6014,4429" coordsize="5309,497" style="width:265.45pt;&#10;height:24.85pt;">
                <v:shape type="#_x0000_t0" id="曲线 262" o:spid="_x0000_s262" coordsize="5060,166" path="m4988,l68,l42,5l19,20l5,42l,69l,96l5,123l19,145l42,160l68,165l4988,165l5016,160l5038,145l5052,123l5059,96l5059,69l5052,42l5038,20l5016,5l4988,l4988,xe" style="position:absolute;&#10;left:6263;&#10;top:4594;&#10;width:5060;&#10;height:165;" fillcolor="#DADBF0" stroked="f" strokeweight="1.0pt">
                  <v:stroke color="#000000"/>
                </v:shape>
                <v:shape type="#_x0000_t0" id="曲线 263" o:spid="_x0000_s263" coordsize="5060,166" path="m,69l5,42l19,20l42,5l68,l4988,l5016,5l5038,20l5052,42l5059,69l5059,96l5052,123l5038,145l5016,160l4988,165l68,165l42,160l19,145l5,123l,96l,69l,69xe" style="position:absolute;&#10;left:6263;&#10;top:4594;&#10;width:5060;&#10;height:165;" filled="f" stroked="t" strokeweight="0.31015748pt">
                  <v:stroke color="#C0C1D6"/>
                </v:shape>
                <v:shape type="#_x0000_t0" id="曲线 264" o:spid="_x0000_s264" coordsize="500,497" path="m250,l248,l169,12l102,47l47,102l12,169l,248l12,326l47,395l102,448l169,483l248,497l250,497l328,483l398,448l451,395l487,326l499,248l487,169l451,102l398,47l328,12l250,l250,xe" style="position:absolute;&#10;left:6014;&#10;top:4429;&#10;width:499;&#10;height:497;" fillcolor="#DADBF0" stroked="f" strokeweight="1.0pt">
                  <v:stroke color="#000000"/>
                </v:shape>
                <v:shape type="#_x0000_t0" id="曲线 265" o:spid="_x0000_s265" coordsize="500,497" path="m,248l12,169l47,102l102,47l169,12l248,l250,l328,12l398,47l451,102l487,169l499,248l487,326l451,395l398,448l328,483l250,497l248,497l169,483l102,448l47,395l12,326l,248l,248xe" style="position:absolute;&#10;left:6014;&#10;top:4429;&#10;width:499;&#10;height:497;" filled="f" stroked="t" strokeweight="0.31015748pt">
                  <v:stroke color="#C0C1D6"/>
                </v:shape>
                <v:shape type="#_x0000_t75" id="Image 266" o:spid="_x0000_s266" style="position:absolute;&#10;left:6162;&#10;top:4557;&#10;width:199;&#10;height:240;" filled="f" stroked="f" strokeweight="1.0pt">
                  <v:imagedata r:id="rId30" o:title="1372103871772993423217"/>
                  <o:lock aspectratio="t"/>
                  <v:stroke color="#000000"/>
                </v:shape>
                <w10:anchorLock/>
              </v:group>
            </w:pict>
          </mc:Fallback>
        </mc:AlternateContent>
      </w:r>
    </w:p>
    <w:p>
      <w:pPr>
        <w:sectPr>
          <w:type w:val="continuous"/>
          <w:pgSz w:w="11920" w:h="16840"/>
          <w:pgMar w:top="500" w:right="260" w:bottom="280" w:left="260" w:header="0" w:footer="873" w:gutter="0"/>
          <w:docGrid w:linePitch="312" w:charSpace="0"/>
        </w:sectPr>
      </w:pPr>
    </w:p>
    <w:p>
      <w:pPr>
        <w:pStyle w:val="15"/>
        <w:rPr>
          <w:sz w:val="25"/>
        </w:rPr>
      </w:pPr>
    </w:p>
    <w:p>
      <w:pPr>
        <w:pStyle w:val="4"/>
      </w:pPr>
      <w:r>
        <w:rPr>
          <w:color w:val="272424"/>
        </w:rPr>
        <w:t>Token</w:t>
      </w:r>
      <w:r>
        <w:rPr>
          <w:color w:val="272424"/>
          <w:spacing w:val="-14"/>
        </w:rPr>
        <w:t xml:space="preserve"> </w:t>
      </w:r>
      <w:r>
        <w:rPr>
          <w:color w:val="272424"/>
          <w:spacing w:val="-2"/>
        </w:rPr>
        <w:t>Generation</w:t>
      </w:r>
    </w:p>
    <w:p>
      <w:pPr>
        <w:spacing w:before="108" w:line="271" w:lineRule="auto"/>
        <w:ind w:left="488"/>
        <w:rPr>
          <w:sz w:val="16"/>
        </w:rPr>
      </w:pPr>
      <w:r>
        <w:rPr>
          <w:color w:val="272424"/>
          <w:w w:val="104"/>
          <w:sz w:val="16"/>
        </w:rPr>
        <w:t xml:space="preserve">JWT tokens contain minimal payload (user ID only), are signed with secret key, have approximately 7-day expiration time, and should be stored securely in HTTP-only cookies or client-side </w:t>
      </w:r>
      <w:r>
        <w:rPr>
          <w:color w:val="272424"/>
          <w:spacing w:val="-2"/>
          <w:w w:val="104"/>
          <w:sz w:val="16"/>
        </w:rPr>
        <w:t>storage</w:t>
      </w:r>
    </w:p>
    <w:p>
      <w:pPr>
        <w:pStyle w:val="4"/>
        <w:spacing w:before="83"/>
      </w:pPr>
      <w:r>
        <w:rPr>
          <w:b w:val="0"/>
        </w:rPr>
        <w:br w:type="column"/>
      </w:r>
      <w:r>
        <w:rPr>
          <w:color w:val="272424"/>
          <w:w w:val="95"/>
        </w:rPr>
        <w:t>Route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spacing w:val="-2"/>
        </w:rPr>
        <w:t>Protection</w:t>
      </w:r>
    </w:p>
    <w:p>
      <w:pPr>
        <w:spacing w:before="108" w:line="271" w:lineRule="auto"/>
        <w:ind w:left="488"/>
        <w:rPr>
          <w:sz w:val="16"/>
        </w:rPr>
      </w:pPr>
      <w:r>
        <mc:AlternateContent>
          <mc:Choice Requires="wps">
            <w:drawing>
              <wp:anchor distT="0" distB="0" distL="114298" distR="114298" simplePos="0" relativeHeight="101" behindDoc="0" locked="0" layoutInCell="1" hidden="0" allowOverlap="1">
                <wp:simplePos x="0" y="0"/>
                <wp:positionH relativeFrom="page">
                  <wp:posOffset>369570</wp:posOffset>
                </wp:positionH>
                <wp:positionV relativeFrom="paragraph">
                  <wp:posOffset>-387350</wp:posOffset>
                </wp:positionV>
                <wp:extent cx="3372485" cy="315595"/>
                <wp:effectExtent l="0" t="0" r="0" b="0"/>
                <wp:wrapNone/>
                <wp:docPr id="267" name="Combination 26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68" name="Combination 268"/>
                      <wpg:cNvGrpSpPr/>
                      <wpg:grpSpPr>
                        <a:xfrm rot="0">
                          <a:off x="0" y="0"/>
                          <a:ext cx="3372485" cy="315595"/>
                          <a:chOff x="0" y="0"/>
                          <a:chExt cx="3372485" cy="31559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69" name="曲线 269"/>
                        <wps:cNvSpPr/>
                        <wps:spPr>
                          <a:xfrm rot="0">
                            <a:off x="158115" y="105409"/>
                            <a:ext cx="3214370" cy="10541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301" y="0"/>
                                </a:moveTo>
                                <a:lnTo>
                                  <a:pt x="294" y="0"/>
                                </a:lnTo>
                                <a:lnTo>
                                  <a:pt x="179" y="780"/>
                                </a:lnTo>
                                <a:lnTo>
                                  <a:pt x="85" y="2602"/>
                                </a:lnTo>
                                <a:lnTo>
                                  <a:pt x="21" y="5595"/>
                                </a:lnTo>
                                <a:lnTo>
                                  <a:pt x="0" y="9108"/>
                                </a:lnTo>
                                <a:lnTo>
                                  <a:pt x="0" y="12491"/>
                                </a:lnTo>
                                <a:lnTo>
                                  <a:pt x="21" y="16004"/>
                                </a:lnTo>
                                <a:lnTo>
                                  <a:pt x="85" y="18867"/>
                                </a:lnTo>
                                <a:lnTo>
                                  <a:pt x="179" y="20819"/>
                                </a:lnTo>
                                <a:lnTo>
                                  <a:pt x="294" y="21599"/>
                                </a:lnTo>
                                <a:lnTo>
                                  <a:pt x="21301" y="21599"/>
                                </a:lnTo>
                                <a:lnTo>
                                  <a:pt x="21416" y="20819"/>
                                </a:lnTo>
                                <a:lnTo>
                                  <a:pt x="21510" y="18867"/>
                                </a:lnTo>
                                <a:lnTo>
                                  <a:pt x="21574" y="16004"/>
                                </a:lnTo>
                                <a:lnTo>
                                  <a:pt x="21595" y="12491"/>
                                </a:lnTo>
                                <a:lnTo>
                                  <a:pt x="21595" y="9108"/>
                                </a:lnTo>
                                <a:lnTo>
                                  <a:pt x="21574" y="5595"/>
                                </a:lnTo>
                                <a:lnTo>
                                  <a:pt x="21510" y="2602"/>
                                </a:lnTo>
                                <a:lnTo>
                                  <a:pt x="21416" y="780"/>
                                </a:lnTo>
                                <a:lnTo>
                                  <a:pt x="21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" name="曲线 270"/>
                        <wps:cNvSpPr/>
                        <wps:spPr>
                          <a:xfrm rot="0">
                            <a:off x="158115" y="105409"/>
                            <a:ext cx="3214370" cy="10541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9108"/>
                                </a:moveTo>
                                <a:lnTo>
                                  <a:pt x="21" y="5595"/>
                                </a:lnTo>
                                <a:lnTo>
                                  <a:pt x="85" y="2602"/>
                                </a:lnTo>
                                <a:lnTo>
                                  <a:pt x="179" y="780"/>
                                </a:lnTo>
                                <a:lnTo>
                                  <a:pt x="294" y="0"/>
                                </a:lnTo>
                                <a:lnTo>
                                  <a:pt x="21301" y="0"/>
                                </a:lnTo>
                                <a:lnTo>
                                  <a:pt x="21416" y="780"/>
                                </a:lnTo>
                                <a:lnTo>
                                  <a:pt x="21510" y="2602"/>
                                </a:lnTo>
                                <a:lnTo>
                                  <a:pt x="21574" y="5595"/>
                                </a:lnTo>
                                <a:lnTo>
                                  <a:pt x="21595" y="9108"/>
                                </a:lnTo>
                                <a:lnTo>
                                  <a:pt x="21595" y="12491"/>
                                </a:lnTo>
                                <a:lnTo>
                                  <a:pt x="21574" y="16004"/>
                                </a:lnTo>
                                <a:lnTo>
                                  <a:pt x="21510" y="18867"/>
                                </a:lnTo>
                                <a:lnTo>
                                  <a:pt x="21416" y="20819"/>
                                </a:lnTo>
                                <a:lnTo>
                                  <a:pt x="21301" y="21599"/>
                                </a:lnTo>
                                <a:lnTo>
                                  <a:pt x="294" y="21599"/>
                                </a:lnTo>
                                <a:lnTo>
                                  <a:pt x="179" y="20819"/>
                                </a:lnTo>
                                <a:lnTo>
                                  <a:pt x="85" y="18867"/>
                                </a:lnTo>
                                <a:lnTo>
                                  <a:pt x="21" y="16004"/>
                                </a:lnTo>
                                <a:lnTo>
                                  <a:pt x="0" y="12491"/>
                                </a:lnTo>
                                <a:lnTo>
                                  <a:pt x="0" y="91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 cmpd="sng" cap="flat">
                            <a:solidFill>
                              <a:srgbClr val="C0C1D6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曲线 271"/>
                        <wps:cNvSpPr/>
                        <wps:spPr>
                          <a:xfrm rot="0">
                            <a:off x="0" y="0"/>
                            <a:ext cx="317499" cy="31559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843" y="0"/>
                                </a:moveTo>
                                <a:lnTo>
                                  <a:pt x="10713" y="0"/>
                                </a:lnTo>
                                <a:lnTo>
                                  <a:pt x="7343" y="565"/>
                                </a:lnTo>
                                <a:lnTo>
                                  <a:pt x="4406" y="2086"/>
                                </a:lnTo>
                                <a:lnTo>
                                  <a:pt x="2073" y="4433"/>
                                </a:lnTo>
                                <a:lnTo>
                                  <a:pt x="561" y="7388"/>
                                </a:lnTo>
                                <a:lnTo>
                                  <a:pt x="0" y="10821"/>
                                </a:lnTo>
                                <a:lnTo>
                                  <a:pt x="561" y="14211"/>
                                </a:lnTo>
                                <a:lnTo>
                                  <a:pt x="2073" y="17210"/>
                                </a:lnTo>
                                <a:lnTo>
                                  <a:pt x="4406" y="19513"/>
                                </a:lnTo>
                                <a:lnTo>
                                  <a:pt x="7343" y="21078"/>
                                </a:lnTo>
                                <a:lnTo>
                                  <a:pt x="10713" y="21600"/>
                                </a:lnTo>
                                <a:lnTo>
                                  <a:pt x="10843" y="21600"/>
                                </a:lnTo>
                                <a:lnTo>
                                  <a:pt x="14212" y="21078"/>
                                </a:lnTo>
                                <a:lnTo>
                                  <a:pt x="17150" y="19513"/>
                                </a:lnTo>
                                <a:lnTo>
                                  <a:pt x="19483" y="17210"/>
                                </a:lnTo>
                                <a:lnTo>
                                  <a:pt x="21038" y="14211"/>
                                </a:lnTo>
                                <a:lnTo>
                                  <a:pt x="21556" y="10821"/>
                                </a:lnTo>
                                <a:lnTo>
                                  <a:pt x="21038" y="7388"/>
                                </a:lnTo>
                                <a:lnTo>
                                  <a:pt x="19483" y="4433"/>
                                </a:lnTo>
                                <a:lnTo>
                                  <a:pt x="17150" y="2086"/>
                                </a:lnTo>
                                <a:lnTo>
                                  <a:pt x="14212" y="565"/>
                                </a:lnTo>
                                <a:lnTo>
                                  <a:pt x="10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曲线 272"/>
                        <wps:cNvSpPr/>
                        <wps:spPr>
                          <a:xfrm rot="0">
                            <a:off x="0" y="0"/>
                            <a:ext cx="317499" cy="31559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10821"/>
                                </a:moveTo>
                                <a:lnTo>
                                  <a:pt x="561" y="7388"/>
                                </a:lnTo>
                                <a:lnTo>
                                  <a:pt x="2073" y="4433"/>
                                </a:lnTo>
                                <a:lnTo>
                                  <a:pt x="4406" y="2086"/>
                                </a:lnTo>
                                <a:lnTo>
                                  <a:pt x="7343" y="565"/>
                                </a:lnTo>
                                <a:lnTo>
                                  <a:pt x="10713" y="0"/>
                                </a:lnTo>
                                <a:lnTo>
                                  <a:pt x="10843" y="0"/>
                                </a:lnTo>
                                <a:lnTo>
                                  <a:pt x="14212" y="565"/>
                                </a:lnTo>
                                <a:lnTo>
                                  <a:pt x="17150" y="2086"/>
                                </a:lnTo>
                                <a:lnTo>
                                  <a:pt x="19483" y="4433"/>
                                </a:lnTo>
                                <a:lnTo>
                                  <a:pt x="21038" y="7388"/>
                                </a:lnTo>
                                <a:lnTo>
                                  <a:pt x="21556" y="10821"/>
                                </a:lnTo>
                                <a:lnTo>
                                  <a:pt x="21038" y="14211"/>
                                </a:lnTo>
                                <a:lnTo>
                                  <a:pt x="19483" y="17210"/>
                                </a:lnTo>
                                <a:lnTo>
                                  <a:pt x="17150" y="19513"/>
                                </a:lnTo>
                                <a:lnTo>
                                  <a:pt x="14212" y="21078"/>
                                </a:lnTo>
                                <a:lnTo>
                                  <a:pt x="10843" y="21600"/>
                                </a:lnTo>
                                <a:lnTo>
                                  <a:pt x="10713" y="21600"/>
                                </a:lnTo>
                                <a:lnTo>
                                  <a:pt x="7343" y="21078"/>
                                </a:lnTo>
                                <a:lnTo>
                                  <a:pt x="4406" y="19513"/>
                                </a:lnTo>
                                <a:lnTo>
                                  <a:pt x="2073" y="17210"/>
                                </a:lnTo>
                                <a:lnTo>
                                  <a:pt x="561" y="14211"/>
                                </a:lnTo>
                                <a:lnTo>
                                  <a:pt x="0" y="108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 cmpd="sng" cap="flat">
                            <a:solidFill>
                              <a:srgbClr val="C0C1D6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92710" y="81915"/>
                            <a:ext cx="130174" cy="15049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75" o:spid="_x0000_s275" coordorigin="582,4693" coordsize="5311,497" style="position:absolute;&#10;margin-left:29.1pt;&#10;margin-top:-30.500008pt;&#10;width:265.55pt;&#10;height:24.85pt;&#10;z-index:101;&#10;mso-position-horizontal:absolute;&#10;mso-position-horizontal-relative:page;&#10;mso-position-vertical:absolute;&#10;mso-wrap-distance-left:8.999863pt;&#10;mso-wrap-distance-right:8.999863pt;">
                <v:shape type="#_x0000_t0" id="曲线 276" o:spid="_x0000_s276" coordsize="5062,166" path="m4992,l69,l41,6l20,20l5,43l,70l,96l5,123l20,145l41,160l69,165l4992,165l5018,160l5040,145l5055,123l5061,96l5061,70l5055,43l5040,20l5018,6l4992,l4992,xe" style="position:absolute;&#10;left:831;&#10;top:4859;&#10;width:5062;&#10;height:165;" fillcolor="#DADBF0" stroked="f" strokeweight="1.0pt">
                  <v:stroke color="#000000"/>
                </v:shape>
                <v:shape type="#_x0000_t0" id="曲线 277" o:spid="_x0000_s277" coordsize="5062,166" path="m,70l5,43l20,20l41,6l69,l4992,l5018,6l5040,20l5055,43l5061,70l5061,96l5055,123l5040,145l5018,160l4992,165l69,165l41,160l20,145l5,123l,96l,70l,70xe" style="position:absolute;&#10;left:831;&#10;top:4859;&#10;width:5062;&#10;height:165;" filled="f" stroked="t" strokeweight="0.31015748pt">
                  <v:stroke color="#C0C1D6"/>
                </v:shape>
                <v:shape type="#_x0000_t0" id="曲线 278" o:spid="_x0000_s278" coordsize="499,497" path="m250,l247,l169,13l101,48l48,102l13,170l,249l13,327l48,396l101,449l169,485l247,497l250,497l328,485l396,449l450,396l486,327l498,249l486,170l450,102l396,48l328,13l250,l250,xe" style="position:absolute;&#10;left:582;&#10;top:4693;&#10;width:499;&#10;height:497;" fillcolor="#DADBF0" stroked="f" strokeweight="1.0pt">
                  <v:stroke color="#000000"/>
                </v:shape>
                <v:shape type="#_x0000_t0" id="曲线 279" o:spid="_x0000_s279" coordsize="499,497" path="m,249l13,170l48,102l101,48l169,13l247,l250,l328,13l396,48l450,102l486,170l498,249l486,327l450,396l396,449l328,485l250,497l247,497l169,485l101,449l48,396l13,327l,249l,249xe" style="position:absolute;&#10;left:582;&#10;top:4693;&#10;width:499;&#10;height:497;" filled="f" stroked="t" strokeweight="0.31015748pt">
                  <v:stroke color="#C0C1D6"/>
                </v:shape>
                <v:shape type="#_x0000_t75" id="Image 280" o:spid="_x0000_s280" style="position:absolute;&#10;left:728;&#10;top:4822;&#10;width:204;&#10;height:236;" filled="f" stroked="f" strokeweight="1.0pt">
                  <v:imagedata r:id="rId32" o:title="5607149541772993423229"/>
                  <o:lock aspectratio="t"/>
                  <v:stroke color="#000000"/>
                </v:shape>
              </v:group>
            </w:pict>
          </mc:Fallback>
        </mc:AlternateContent>
      </w:r>
      <w:r>
        <w:rPr>
          <w:color w:val="272424"/>
          <w:w w:val="104"/>
          <w:sz w:val="16"/>
        </w:rPr>
        <w:t>Middleware intercepts requests to protected endpoints, verifies Authorization header contains valid Bearer token, validates token signature and expiration, and attaches user ID to request object</w:t>
      </w:r>
    </w:p>
    <w:p>
      <w:pPr>
        <w:spacing w:line="271" w:lineRule="auto"/>
        <w:rPr>
          <w:sz w:val="16"/>
        </w:rPr>
        <w:sectPr>
          <w:type w:val="continuous"/>
          <w:pgSz w:w="11920" w:h="16840"/>
          <w:pgMar w:top="500" w:right="260" w:bottom="280" w:left="260" w:header="0" w:footer="873" w:gutter="0"/>
          <w:cols w:num="2" w:space="148" w:equalWidth="0">
            <w:col w:w="5289" w:space="148"/>
            <w:col w:w="5963"/>
          </w:cols>
          <w:docGrid w:linePitch="312" w:charSpace="0"/>
        </w:sectPr>
      </w:pPr>
    </w:p>
    <w:p>
      <w:pPr>
        <w:pStyle w:val="15"/>
        <w:spacing w:before="5"/>
        <w:rPr>
          <w:sz w:val="17"/>
        </w:rPr>
      </w:pPr>
    </w:p>
    <w:p>
      <w:pPr>
        <w:spacing w:before="92"/>
        <w:ind w:left="322"/>
        <w:rPr>
          <w:rFonts w:ascii="Tahoma" w:hAnsi="Tahoma"/>
          <w:b/>
          <w:sz w:val="24"/>
        </w:rPr>
      </w:pPr>
      <w:r>
        <w:rPr>
          <w:rFonts w:ascii="Tahoma" w:hAnsi="Tahoma"/>
          <w:b/>
          <w:w w:val="95"/>
          <w:sz w:val="24"/>
        </w:rPr>
        <w:t>JWT</w:t>
      </w:r>
      <w:r>
        <w:rPr>
          <w:rFonts w:ascii="Tahoma" w:hAnsi="Tahoma"/>
          <w:b/>
          <w:spacing w:val="-2"/>
          <w:sz w:val="24"/>
        </w:rPr>
        <w:t xml:space="preserve"> </w:t>
      </w:r>
      <w:r>
        <w:rPr>
          <w:rFonts w:ascii="Tahoma" w:hAnsi="Tahoma"/>
          <w:b/>
          <w:w w:val="95"/>
          <w:sz w:val="24"/>
        </w:rPr>
        <w:t>Implementation</w:t>
      </w:r>
      <w:r>
        <w:rPr>
          <w:rFonts w:ascii="Tahoma" w:hAnsi="Tahoma"/>
          <w:b/>
          <w:spacing w:val="7"/>
          <w:sz w:val="24"/>
        </w:rPr>
        <w:t xml:space="preserve"> </w:t>
      </w:r>
      <w:r>
        <w:rPr>
          <w:rFonts w:ascii="Tahoma" w:hAnsi="Tahoma"/>
          <w:b/>
          <w:spacing w:val="-2"/>
          <w:w w:val="95"/>
          <w:sz w:val="24"/>
        </w:rPr>
        <w:t>Details</w:t>
      </w:r>
    </w:p>
    <w:p>
      <w:pPr>
        <w:pStyle w:val="15"/>
        <w:spacing w:before="7"/>
        <w:rPr>
          <w:rFonts w:ascii="Tahoma" w:hAnsi="Tahoma"/>
          <w:b/>
          <w:sz w:val="15"/>
        </w:rPr>
      </w:pPr>
      <w:r>
        <mc:AlternateContent>
          <mc:Choice Requires="wps">
            <w:drawing>
              <wp:anchor distT="0" distB="0" distL="0" distR="0" simplePos="0" relativeHeight="102" behindDoc="1" locked="0" layoutInCell="1" hidden="0" allowOverlap="1">
                <wp:simplePos x="0" y="0"/>
                <wp:positionH relativeFrom="page">
                  <wp:posOffset>363855</wp:posOffset>
                </wp:positionH>
                <wp:positionV relativeFrom="paragraph">
                  <wp:posOffset>134619</wp:posOffset>
                </wp:positionV>
                <wp:extent cx="6833870" cy="902335"/>
                <wp:effectExtent l="0" t="0" r="0" b="0"/>
                <wp:wrapTopAndBottom/>
                <wp:docPr id="281" name="Combination 28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82" name="Combination 282"/>
                      <wpg:cNvGrpSpPr/>
                      <wpg:grpSpPr>
                        <a:xfrm rot="0">
                          <a:off x="0" y="0"/>
                          <a:ext cx="6833870" cy="902335"/>
                          <a:chOff x="0" y="0"/>
                          <a:chExt cx="6833870" cy="90233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83" name="曲线 283"/>
                        <wps:cNvSpPr/>
                        <wps:spPr>
                          <a:xfrm rot="0">
                            <a:off x="0" y="0"/>
                            <a:ext cx="6833870" cy="90233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7" y="167"/>
                                </a:moveTo>
                                <a:lnTo>
                                  <a:pt x="21575" y="0"/>
                                </a:lnTo>
                                <a:lnTo>
                                  <a:pt x="21439" y="0"/>
                                </a:lnTo>
                                <a:lnTo>
                                  <a:pt x="154" y="0"/>
                                </a:lnTo>
                                <a:lnTo>
                                  <a:pt x="22" y="0"/>
                                </a:lnTo>
                                <a:lnTo>
                                  <a:pt x="0" y="167"/>
                                </a:lnTo>
                                <a:lnTo>
                                  <a:pt x="0" y="380"/>
                                </a:lnTo>
                                <a:lnTo>
                                  <a:pt x="0" y="21432"/>
                                </a:lnTo>
                                <a:lnTo>
                                  <a:pt x="22" y="21600"/>
                                </a:lnTo>
                                <a:lnTo>
                                  <a:pt x="154" y="21600"/>
                                </a:lnTo>
                                <a:lnTo>
                                  <a:pt x="21439" y="21600"/>
                                </a:lnTo>
                                <a:lnTo>
                                  <a:pt x="21575" y="21600"/>
                                </a:lnTo>
                                <a:lnTo>
                                  <a:pt x="21597" y="21432"/>
                                </a:lnTo>
                                <a:lnTo>
                                  <a:pt x="21597" y="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Text box 284"/>
                        <wps:cNvSpPr/>
                        <wps:spPr>
                          <a:xfrm rot="0">
                            <a:off x="106045" y="117475"/>
                            <a:ext cx="1403350" cy="71247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285">
                          <w:txbxContent>
                            <w:p>
                              <w:pPr>
                                <w:spacing w:line="160" w:lineRule="exact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token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6"/>
                                </w:rPr>
                                <w:t>jwt.sign(</w:t>
                              </w:r>
                            </w:p>
                            <w:p>
                              <w:pPr>
                                <w:spacing w:before="52" w:line="307" w:lineRule="auto"/>
                                <w:ind w:left="175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 xml:space="preserve">{ id: user._id },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6"/>
                                </w:rPr>
                                <w:t>process.env.JWT_SECRET,</w:t>
                              </w:r>
                            </w:p>
                            <w:p>
                              <w:pPr>
                                <w:spacing w:before="1"/>
                                <w:ind w:left="175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expiresIn: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'7d'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3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6" name="Text box 286"/>
                        <wps:cNvSpPr/>
                        <wps:spPr>
                          <a:xfrm rot="0">
                            <a:off x="1773555" y="269875"/>
                            <a:ext cx="791845" cy="40703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287">
                          <w:txbxContent>
                            <w:p>
                              <w:pPr>
                                <w:spacing w:line="160" w:lineRule="exact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6"/>
                                </w:rPr>
                                <w:t>Payload</w:t>
                              </w:r>
                            </w:p>
                            <w:p>
                              <w:pPr>
                                <w:spacing w:before="52"/>
                                <w:ind w:left="88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Secret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6"/>
                                </w:rPr>
                                <w:t>key</w:t>
                              </w:r>
                            </w:p>
                            <w:p>
                              <w:pPr>
                                <w:spacing w:before="53"/>
                                <w:ind w:left="87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6"/>
                                </w:rPr>
                                <w:t>Expiration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88" o:spid="_x0000_s288" coordorigin="573,7280" coordsize="10762,1421" style="position:absolute;&#10;margin-left:28.650002pt;&#10;margin-top:10.5999975pt;&#10;width:538.1pt;&#10;height:71.05001pt;&#10;z-index:102;&#10;mso-position-horizontal:absolute;&#10;mso-position-horizontal-relative:page;&#10;mso-position-vertical:absolute;&#10;mso-wrap-distance-left:0.0pt;&#10;mso-wrap-distance-right:0.0pt;">
                <v:shape type="#_x0000_t0" id="曲线 289" o:spid="_x0000_s289" coordsize="10762,1421" path="m10761,10l10750,l10682,l76,l11,l,10l,24l,1410l11,1421l76,1421l10682,1421l10750,1421l10761,1410l10761,10l10761,10xe" style="position:absolute;&#10;left:573;&#10;top:7280;&#10;width:10762;&#10;height:1421;" fillcolor="#F1F1F1" stroked="f" strokeweight="1.0pt">
                  <v:stroke color="#000000"/>
                </v:shape>
                <v:shape type="#_x0000_t202" id="Text box 290" o:spid="_x0000_s290" style="position:absolute;&#10;left:740;&#10;top:7465;&#10;width:2210;&#10;height:1121;&#10;mso-wrap-style:square;" filled="f" stroked="f" strokeweight="1.0pt">
                  <v:textbox id="881" inset="0mm,0mm,0mm,0mm" o:insetmode="custom" style="layout-flow:horizontal;&#10;v-text-anchor:top;">
                    <w:txbxContent>
                      <w:p>
                        <w:pPr>
                          <w:spacing w:line="160" w:lineRule="exact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const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token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6"/>
                          </w:rPr>
                          <w:t>jwt.sign(</w:t>
                        </w:r>
                      </w:p>
                      <w:p>
                        <w:pPr>
                          <w:spacing w:before="52" w:line="307" w:lineRule="auto"/>
                          <w:ind w:left="175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 xml:space="preserve">{ id: user._id },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6"/>
                          </w:rPr>
                          <w:t>process.env.JWT_SECRET,</w:t>
                        </w:r>
                      </w:p>
                      <w:p>
                        <w:pPr>
                          <w:spacing w:before="1"/>
                          <w:ind w:left="175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{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expiresIn: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'7d'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before="53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6"/>
                          </w:rPr>
                          <w:t>);</w:t>
                        </w:r>
                      </w:p>
                    </w:txbxContent>
                  </v:textbox>
                  <v:stroke color="#000000"/>
                </v:shape>
                <v:shape type="#_x0000_t202" id="Text box 291" o:spid="_x0000_s291" style="position:absolute;&#10;left:3366;&#10;top:7705;&#10;width:1246;&#10;height:641;&#10;mso-wrap-style:square;" filled="f" stroked="f" strokeweight="1.0pt">
                  <v:textbox id="882" inset="0mm,0mm,0mm,0mm" o:insetmode="custom" style="layout-flow:horizontal;&#10;v-text-anchor:top;">
                    <w:txbxContent>
                      <w:p>
                        <w:pPr>
                          <w:spacing w:line="160" w:lineRule="exact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6"/>
                          </w:rPr>
                          <w:t>Payload</w:t>
                        </w:r>
                      </w:p>
                      <w:p>
                        <w:pPr>
                          <w:spacing w:before="52"/>
                          <w:ind w:left="88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Secret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6"/>
                          </w:rPr>
                          <w:t>key</w:t>
                        </w:r>
                      </w:p>
                      <w:p>
                        <w:pPr>
                          <w:spacing w:before="53"/>
                          <w:ind w:left="87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6"/>
                          </w:rPr>
                          <w:t>Expiration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rPr>
          <w:rFonts w:ascii="Tahoma" w:hAnsi="Tahoma"/>
          <w:b/>
          <w:sz w:val="8"/>
        </w:rPr>
      </w:pPr>
    </w:p>
    <w:p>
      <w:pPr>
        <w:spacing w:before="93"/>
        <w:ind w:left="322"/>
        <w:rPr>
          <w:rFonts w:ascii="Tahoma" w:hAnsi="Tahoma"/>
          <w:b/>
          <w:sz w:val="24"/>
        </w:rPr>
      </w:pPr>
      <w:r>
        <w:rPr>
          <w:rFonts w:ascii="Tahoma" w:hAnsi="Tahoma"/>
          <w:b/>
          <w:w w:val="95"/>
          <w:sz w:val="24"/>
        </w:rPr>
        <w:t>Authorization</w:t>
      </w:r>
      <w:r>
        <w:rPr>
          <w:rFonts w:ascii="Tahoma" w:hAnsi="Tahoma"/>
          <w:b/>
          <w:spacing w:val="26"/>
          <w:sz w:val="24"/>
        </w:rPr>
        <w:t xml:space="preserve"> </w:t>
      </w:r>
      <w:r>
        <w:rPr>
          <w:rFonts w:ascii="Tahoma" w:hAnsi="Tahoma"/>
          <w:b/>
          <w:w w:val="95"/>
          <w:sz w:val="24"/>
        </w:rPr>
        <w:t>Header</w:t>
      </w:r>
      <w:r>
        <w:rPr>
          <w:rFonts w:ascii="Tahoma" w:hAnsi="Tahoma"/>
          <w:b/>
          <w:spacing w:val="11"/>
          <w:sz w:val="24"/>
        </w:rPr>
        <w:t xml:space="preserve"> </w:t>
      </w:r>
      <w:r>
        <w:rPr>
          <w:rFonts w:ascii="Tahoma" w:hAnsi="Tahoma"/>
          <w:b/>
          <w:spacing w:val="-2"/>
          <w:w w:val="95"/>
          <w:sz w:val="24"/>
        </w:rPr>
        <w:t>Format</w:t>
      </w:r>
    </w:p>
    <w:p>
      <w:pPr>
        <w:pStyle w:val="15"/>
        <w:spacing w:before="6"/>
        <w:rPr>
          <w:rFonts w:ascii="Tahoma" w:hAnsi="Tahoma"/>
          <w:b/>
          <w:sz w:val="15"/>
        </w:rPr>
      </w:pPr>
      <w:r>
        <mc:AlternateContent>
          <mc:Choice Requires="wps">
            <w:drawing>
              <wp:anchor distT="0" distB="0" distL="0" distR="0" simplePos="0" relativeHeight="103" behindDoc="1" locked="0" layoutInCell="1" hidden="0" allowOverlap="1">
                <wp:simplePos x="0" y="0"/>
                <wp:positionH relativeFrom="page">
                  <wp:posOffset>363855</wp:posOffset>
                </wp:positionH>
                <wp:positionV relativeFrom="paragraph">
                  <wp:posOffset>133985</wp:posOffset>
                </wp:positionV>
                <wp:extent cx="6833870" cy="306705"/>
                <wp:effectExtent l="0" t="0" r="0" b="0"/>
                <wp:wrapTopAndBottom/>
                <wp:docPr id="292" name="Combination 29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93" name="Combination 293"/>
                      <wpg:cNvGrpSpPr/>
                      <wpg:grpSpPr>
                        <a:xfrm rot="0">
                          <a:off x="0" y="0"/>
                          <a:ext cx="6833870" cy="306705"/>
                          <a:chOff x="0" y="0"/>
                          <a:chExt cx="6833870" cy="30670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94" name="曲线 294"/>
                        <wps:cNvSpPr/>
                        <wps:spPr>
                          <a:xfrm rot="0">
                            <a:off x="0" y="0"/>
                            <a:ext cx="6833870" cy="30670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7" y="491"/>
                                </a:moveTo>
                                <a:lnTo>
                                  <a:pt x="21575" y="0"/>
                                </a:lnTo>
                                <a:lnTo>
                                  <a:pt x="21439" y="0"/>
                                </a:lnTo>
                                <a:lnTo>
                                  <a:pt x="154" y="0"/>
                                </a:lnTo>
                                <a:lnTo>
                                  <a:pt x="22" y="0"/>
                                </a:lnTo>
                                <a:lnTo>
                                  <a:pt x="0" y="491"/>
                                </a:lnTo>
                                <a:lnTo>
                                  <a:pt x="0" y="1118"/>
                                </a:lnTo>
                                <a:lnTo>
                                  <a:pt x="0" y="21063"/>
                                </a:lnTo>
                                <a:lnTo>
                                  <a:pt x="22" y="21555"/>
                                </a:lnTo>
                                <a:lnTo>
                                  <a:pt x="154" y="21555"/>
                                </a:lnTo>
                                <a:lnTo>
                                  <a:pt x="21439" y="21555"/>
                                </a:lnTo>
                                <a:lnTo>
                                  <a:pt x="21575" y="21555"/>
                                </a:lnTo>
                                <a:lnTo>
                                  <a:pt x="21597" y="21063"/>
                                </a:lnTo>
                                <a:lnTo>
                                  <a:pt x="21597" y="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Text box 295"/>
                        <wps:cNvSpPr/>
                        <wps:spPr>
                          <a:xfrm rot="0">
                            <a:off x="0" y="0"/>
                            <a:ext cx="6833870" cy="30670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296">
                          <w:txbxContent>
                            <w:p>
                              <w:pPr>
                                <w:rPr>
                                  <w:rFonts w:ascii="Tahoma" w:hAnsi="Tahoma"/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ind w:left="166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Authorization: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Bearer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6"/>
                                </w:rPr>
                                <w:t>&lt;JWT_TOKEN&gt;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97" o:spid="_x0000_s297" coordorigin="573,9672" coordsize="10762,483" style="position:absolute;&#10;margin-left:28.650002pt;&#10;margin-top:10.550011pt;&#10;width:538.1pt;&#10;height:24.150002pt;&#10;z-index:103;&#10;mso-position-horizontal:absolute;&#10;mso-position-horizontal-relative:page;&#10;mso-position-vertical:absolute;&#10;mso-wrap-distance-left:0.0pt;&#10;mso-wrap-distance-right:0.0pt;">
                <v:shape type="#_x0000_t0" id="曲线 298" o:spid="_x0000_s298" coordsize="10762,483" path="m10761,10l10750,l10682,l76,l11,l,10l,24l,470l11,481l76,481l10682,481l10750,481l10761,470l10761,10l10761,10xe" style="position:absolute;&#10;left:573;&#10;top:9672;&#10;width:10762;&#10;height:483;" fillcolor="#F1F1F1" stroked="f" strokeweight="1.0pt">
                  <v:stroke color="#000000"/>
                </v:shape>
                <v:shape type="#_x0000_t202" id="Text box 299" o:spid="_x0000_s299" style="position:absolute;&#10;left:573;&#10;top:9672;&#10;width:10762;&#10;height:483;&#10;mso-wrap-style:square;" filled="f" stroked="f" strokeweight="1.0pt">
                  <v:textbox id="883" inset="0mm,0mm,0mm,0mm" o:insetmode="custom" style="layout-flow:horizontal;&#10;v-text-anchor:top;">
                    <w:txbxContent>
                      <w:p>
                        <w:pPr>
                          <w:rPr>
                            <w:rFonts w:ascii="Tahoma" w:hAnsi="Tahoma"/>
                            <w:b/>
                            <w:sz w:val="13"/>
                          </w:rPr>
                        </w:pPr>
                      </w:p>
                      <w:p>
                        <w:pPr>
                          <w:ind w:left="166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Authorization: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Bearer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6"/>
                          </w:rPr>
                          <w:t>&lt;JWT_TOKEN&gt;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4" behindDoc="1" locked="0" layoutInCell="1" hidden="0" allowOverlap="1">
                <wp:simplePos x="0" y="0"/>
                <wp:positionH relativeFrom="page">
                  <wp:posOffset>368300</wp:posOffset>
                </wp:positionH>
                <wp:positionV relativeFrom="paragraph">
                  <wp:posOffset>530225</wp:posOffset>
                </wp:positionV>
                <wp:extent cx="6823075" cy="678180"/>
                <wp:effectExtent l="0" t="0" r="0" b="0"/>
                <wp:wrapTopAndBottom/>
                <wp:docPr id="300" name="Combination 30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01" name="Combination 301"/>
                      <wpg:cNvGrpSpPr/>
                      <wpg:grpSpPr>
                        <a:xfrm rot="0">
                          <a:off x="0" y="0"/>
                          <a:ext cx="6823075" cy="678180"/>
                          <a:chOff x="0" y="0"/>
                          <a:chExt cx="6823075" cy="6781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02" name="曲线 302"/>
                        <wps:cNvSpPr/>
                        <wps:spPr>
                          <a:xfrm rot="0">
                            <a:off x="0" y="0"/>
                            <a:ext cx="6823075" cy="67818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459" y="0"/>
                                </a:moveTo>
                                <a:lnTo>
                                  <a:pt x="140" y="0"/>
                                </a:lnTo>
                                <a:lnTo>
                                  <a:pt x="84" y="101"/>
                                </a:lnTo>
                                <a:lnTo>
                                  <a:pt x="40" y="404"/>
                                </a:lnTo>
                                <a:lnTo>
                                  <a:pt x="10" y="869"/>
                                </a:lnTo>
                                <a:lnTo>
                                  <a:pt x="0" y="1415"/>
                                </a:lnTo>
                                <a:lnTo>
                                  <a:pt x="0" y="20184"/>
                                </a:lnTo>
                                <a:lnTo>
                                  <a:pt x="10" y="20730"/>
                                </a:lnTo>
                                <a:lnTo>
                                  <a:pt x="40" y="21195"/>
                                </a:lnTo>
                                <a:lnTo>
                                  <a:pt x="84" y="21478"/>
                                </a:lnTo>
                                <a:lnTo>
                                  <a:pt x="140" y="21599"/>
                                </a:lnTo>
                                <a:lnTo>
                                  <a:pt x="21459" y="21599"/>
                                </a:lnTo>
                                <a:lnTo>
                                  <a:pt x="21513" y="21478"/>
                                </a:lnTo>
                                <a:lnTo>
                                  <a:pt x="21557" y="21195"/>
                                </a:lnTo>
                                <a:lnTo>
                                  <a:pt x="21587" y="20730"/>
                                </a:lnTo>
                                <a:lnTo>
                                  <a:pt x="21600" y="20184"/>
                                </a:lnTo>
                                <a:lnTo>
                                  <a:pt x="21600" y="1415"/>
                                </a:lnTo>
                                <a:lnTo>
                                  <a:pt x="21587" y="869"/>
                                </a:lnTo>
                                <a:lnTo>
                                  <a:pt x="21557" y="404"/>
                                </a:lnTo>
                                <a:lnTo>
                                  <a:pt x="21513" y="101"/>
                                </a:lnTo>
                                <a:lnTo>
                                  <a:pt x="21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EA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06680" y="151129"/>
                            <a:ext cx="131444" cy="10540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05" name="Text box 305"/>
                        <wps:cNvSpPr/>
                        <wps:spPr>
                          <a:xfrm rot="0">
                            <a:off x="0" y="0"/>
                            <a:ext cx="6823075" cy="6781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306">
                          <w:txbxContent>
                            <w:p>
                              <w:pPr>
                                <w:spacing w:before="8"/>
                                <w:rPr>
                                  <w:rFonts w:ascii="Tahoma" w:hAnsi="Tahoma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1" w:lineRule="auto"/>
                                <w:ind w:left="541" w:right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104"/>
                                  <w:sz w:val="16"/>
                                </w:rPr>
                                <w:t>Common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6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104"/>
                                  <w:sz w:val="16"/>
                                </w:rPr>
                                <w:t>Security Mistakes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6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104"/>
                                  <w:sz w:val="16"/>
                                </w:rPr>
                                <w:t xml:space="preserve">to Avoid: </w:t>
                              </w:r>
                              <w:r>
                                <w:rPr>
                                  <w:w w:val="104"/>
                                  <w:sz w:val="16"/>
                                </w:rPr>
                                <w:t>Never store tokens in localStorage (vulnerable to XSS), always validate token signature server-side, implement proper error handling for invalid/missing tokens, use HTTPS in production, rotate JWT secrets periodically, and consider implementing token revocation mechanisms.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307" o:spid="_x0000_s307" coordorigin="580,10296" coordsize="10745,1068" style="position:absolute;&#10;margin-left:29.0pt;&#10;margin-top:41.75002pt;&#10;width:537.25pt;&#10;height:53.40001pt;&#10;z-index:104;&#10;mso-position-horizontal:absolute;&#10;mso-position-horizontal-relative:page;&#10;mso-position-vertical:absolute;&#10;mso-wrap-distance-left:0.0pt;&#10;mso-wrap-distance-right:0.0pt;">
                <v:shape type="#_x0000_t0" id="曲线 308" o:spid="_x0000_s308" coordsize="10745,1068" path="m10675,l69,l41,4l20,19l5,42l,69l,998l5,1024l20,1048l41,1062l69,1067l10675,1067l10701,1062l10724,1048l10739,1024l10745,998l10745,69l10739,42l10724,19l10701,4l10675,l10675,xe" style="position:absolute;&#10;left:580;&#10;top:10296;&#10;width:10745;&#10;height:1068;" fillcolor="#C6C8EA" stroked="f" strokeweight="1.0pt">
                  <v:stroke color="#000000"/>
                </v:shape>
                <v:shape type="#_x0000_t75" id="Image 309" o:spid="_x0000_s309" alt="preencoded.png" style="position:absolute;&#10;left:748;&#10;top:10534;&#10;width:206;&#10;height:165;" filled="f" stroked="f" strokeweight="1.0pt">
                  <v:imagedata r:id="rId34" o:title="8484623291772993423248"/>
                  <o:lock aspectratio="t"/>
                  <v:stroke color="#000000"/>
                </v:shape>
                <v:shape type="#_x0000_t202" id="Text box 310" o:spid="_x0000_s310" style="position:absolute;&#10;left:580;&#10;top:10296;&#10;width:10745;&#10;height:1068;&#10;mso-wrap-style:square;" filled="f" stroked="f" strokeweight="1.0pt">
                  <v:textbox id="885" inset="0mm,0mm,0mm,0mm" o:insetmode="custom" style="layout-flow:horizontal;&#10;v-text-anchor:top;">
                    <w:txbxContent>
                      <w:p>
                        <w:pPr>
                          <w:spacing w:before="8"/>
                          <w:rPr>
                            <w:rFonts w:ascii="Tahoma" w:hAnsi="Tahoma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71" w:lineRule="auto"/>
                          <w:ind w:left="541" w:right="384"/>
                          <w:rPr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104"/>
                            <w:sz w:val="16"/>
                          </w:rPr>
                          <w:t>Common</w:t>
                        </w:r>
                        <w:r>
                          <w:rPr>
                            <w:rFonts w:ascii="Tahoma" w:hAnsi="Tahoma"/>
                            <w:b/>
                            <w:spacing w:val="-6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w w:val="104"/>
                            <w:sz w:val="16"/>
                          </w:rPr>
                          <w:t>Security Mistakes</w:t>
                        </w:r>
                        <w:r>
                          <w:rPr>
                            <w:rFonts w:ascii="Tahoma" w:hAnsi="Tahoma"/>
                            <w:b/>
                            <w:spacing w:val="-6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w w:val="104"/>
                            <w:sz w:val="16"/>
                          </w:rPr>
                          <w:t xml:space="preserve">to Avoid: </w:t>
                        </w:r>
                        <w:r>
                          <w:rPr>
                            <w:w w:val="104"/>
                            <w:sz w:val="16"/>
                          </w:rPr>
                          <w:t>Never store tokens in localStorage (vulnerable to XSS), always validate token signature server-side, implement proper error handling for invalid/missing tokens, use HTTPS in production, rotate JWT secrets periodically, and consider implementing token revocation mechanisms.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8"/>
        <w:rPr>
          <w:rFonts w:ascii="Tahoma" w:hAnsi="Tahoma"/>
          <w:b/>
          <w:sz w:val="9"/>
        </w:rPr>
      </w:pPr>
    </w:p>
    <w:p>
      <w:pPr>
        <w:pStyle w:val="15"/>
        <w:spacing w:before="2"/>
        <w:rPr>
          <w:rFonts w:ascii="Tahoma" w:hAnsi="Tahoma"/>
          <w:b/>
          <w:sz w:val="8"/>
        </w:rPr>
      </w:pPr>
    </w:p>
    <w:p>
      <w:pPr>
        <w:spacing w:before="93"/>
        <w:ind w:left="322"/>
        <w:rPr>
          <w:rFonts w:ascii="Tahoma" w:hAnsi="Tahoma"/>
          <w:b/>
          <w:sz w:val="24"/>
        </w:rPr>
      </w:pPr>
      <w:r>
        <w:rPr>
          <w:rFonts w:ascii="Tahoma" w:hAnsi="Tahoma"/>
          <w:b/>
          <w:w w:val="95"/>
          <w:sz w:val="24"/>
        </w:rPr>
        <w:t>Additional</w:t>
      </w:r>
      <w:r>
        <w:rPr>
          <w:rFonts w:ascii="Tahoma" w:hAnsi="Tahoma"/>
          <w:b/>
          <w:spacing w:val="22"/>
          <w:sz w:val="24"/>
        </w:rPr>
        <w:t xml:space="preserve"> </w:t>
      </w:r>
      <w:r>
        <w:rPr>
          <w:rFonts w:ascii="Tahoma" w:hAnsi="Tahoma"/>
          <w:b/>
          <w:w w:val="95"/>
          <w:sz w:val="24"/>
        </w:rPr>
        <w:t>Security</w:t>
      </w:r>
      <w:r>
        <w:rPr>
          <w:rFonts w:ascii="Tahoma" w:hAnsi="Tahoma"/>
          <w:b/>
          <w:spacing w:val="18"/>
          <w:sz w:val="24"/>
        </w:rPr>
        <w:t xml:space="preserve"> </w:t>
      </w:r>
      <w:r>
        <w:rPr>
          <w:rFonts w:ascii="Tahoma" w:hAnsi="Tahoma"/>
          <w:b/>
          <w:spacing w:val="-2"/>
          <w:w w:val="95"/>
          <w:sz w:val="24"/>
        </w:rPr>
        <w:t>Measures</w:t>
      </w:r>
    </w:p>
    <w:p>
      <w:pPr>
        <w:pStyle w:val="16"/>
        <w:numPr>
          <w:ilvl w:val="0"/>
          <w:numId w:val="8"/>
        </w:numPr>
        <w:tabs>
          <w:tab w:val="left" w:pos="862"/>
          <w:tab w:val="left" w:pos="863"/>
        </w:tabs>
        <w:spacing w:before="219"/>
        <w:ind w:left="862" w:hanging="541"/>
        <w:rPr>
          <w:sz w:val="16"/>
        </w:rPr>
      </w:pPr>
      <w:r>
        <w:rPr>
          <w:color w:val="272424"/>
          <w:w w:val="104"/>
          <w:sz w:val="16"/>
        </w:rPr>
        <w:t>Rate</w:t>
      </w:r>
      <w:r>
        <w:rPr>
          <w:color w:val="272424"/>
          <w:spacing w:val="-2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limiting</w:t>
      </w:r>
      <w:r>
        <w:rPr>
          <w:color w:val="272424"/>
          <w:spacing w:val="-1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on</w:t>
      </w:r>
      <w:r>
        <w:rPr>
          <w:color w:val="272424"/>
          <w:spacing w:val="1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authentication</w:t>
      </w:r>
      <w:r>
        <w:rPr>
          <w:color w:val="272424"/>
          <w:spacing w:val="-4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endpoints</w:t>
      </w:r>
      <w:r>
        <w:rPr>
          <w:color w:val="272424"/>
          <w:spacing w:val="-6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to</w:t>
      </w:r>
      <w:r>
        <w:rPr>
          <w:color w:val="272424"/>
          <w:spacing w:val="1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prevent</w:t>
      </w:r>
      <w:r>
        <w:rPr>
          <w:color w:val="272424"/>
          <w:spacing w:val="-1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brute-force</w:t>
      </w:r>
      <w:r>
        <w:rPr>
          <w:color w:val="272424"/>
          <w:spacing w:val="-4"/>
          <w:w w:val="104"/>
          <w:sz w:val="16"/>
        </w:rPr>
        <w:t xml:space="preserve"> </w:t>
      </w:r>
      <w:r>
        <w:rPr>
          <w:color w:val="272424"/>
          <w:spacing w:val="-2"/>
          <w:w w:val="104"/>
          <w:sz w:val="16"/>
        </w:rPr>
        <w:t>attacks</w:t>
      </w:r>
    </w:p>
    <w:p>
      <w:pPr>
        <w:pStyle w:val="16"/>
        <w:numPr>
          <w:ilvl w:val="0"/>
          <w:numId w:val="8"/>
        </w:numPr>
        <w:tabs>
          <w:tab w:val="left" w:pos="862"/>
          <w:tab w:val="left" w:pos="863"/>
        </w:tabs>
        <w:spacing w:before="28"/>
        <w:ind w:left="862" w:hanging="541"/>
        <w:rPr>
          <w:sz w:val="16"/>
        </w:rPr>
      </w:pPr>
      <w:r>
        <w:rPr>
          <w:color w:val="272424"/>
          <w:w w:val="104"/>
          <w:sz w:val="16"/>
        </w:rPr>
        <w:t>Helmet</w:t>
      </w:r>
      <w:r>
        <w:rPr>
          <w:color w:val="272424"/>
          <w:spacing w:val="7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middleware</w:t>
      </w:r>
      <w:r>
        <w:rPr>
          <w:color w:val="272424"/>
          <w:spacing w:val="6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for</w:t>
      </w:r>
      <w:r>
        <w:rPr>
          <w:color w:val="272424"/>
          <w:spacing w:val="13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setting</w:t>
      </w:r>
      <w:r>
        <w:rPr>
          <w:color w:val="272424"/>
          <w:spacing w:val="11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security</w:t>
      </w:r>
      <w:r>
        <w:rPr>
          <w:color w:val="272424"/>
          <w:spacing w:val="12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HTTP</w:t>
      </w:r>
      <w:r>
        <w:rPr>
          <w:color w:val="272424"/>
          <w:spacing w:val="7"/>
          <w:w w:val="104"/>
          <w:sz w:val="16"/>
        </w:rPr>
        <w:t xml:space="preserve"> </w:t>
      </w:r>
      <w:r>
        <w:rPr>
          <w:color w:val="272424"/>
          <w:spacing w:val="-2"/>
          <w:w w:val="104"/>
          <w:sz w:val="16"/>
        </w:rPr>
        <w:t>headers</w:t>
      </w:r>
    </w:p>
    <w:p>
      <w:pPr>
        <w:pStyle w:val="16"/>
        <w:numPr>
          <w:ilvl w:val="0"/>
          <w:numId w:val="8"/>
        </w:numPr>
        <w:tabs>
          <w:tab w:val="left" w:pos="862"/>
          <w:tab w:val="left" w:pos="863"/>
        </w:tabs>
        <w:ind w:left="862" w:hanging="541"/>
        <w:rPr>
          <w:sz w:val="16"/>
        </w:rPr>
      </w:pPr>
      <w:r>
        <w:rPr>
          <w:color w:val="272424"/>
          <w:w w:val="104"/>
          <w:sz w:val="16"/>
        </w:rPr>
        <w:t>Environment</w:t>
      </w:r>
      <w:r>
        <w:rPr>
          <w:color w:val="272424"/>
          <w:spacing w:val="-6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variable</w:t>
      </w:r>
      <w:r>
        <w:rPr>
          <w:color w:val="272424"/>
          <w:spacing w:val="-2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validation</w:t>
      </w:r>
      <w:r>
        <w:rPr>
          <w:color w:val="272424"/>
          <w:spacing w:val="-4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on</w:t>
      </w:r>
      <w:r>
        <w:rPr>
          <w:color w:val="272424"/>
          <w:spacing w:val="1"/>
          <w:w w:val="104"/>
          <w:sz w:val="16"/>
        </w:rPr>
        <w:t xml:space="preserve"> </w:t>
      </w:r>
      <w:r>
        <w:rPr>
          <w:color w:val="272424"/>
          <w:spacing w:val="-2"/>
          <w:w w:val="104"/>
          <w:sz w:val="16"/>
        </w:rPr>
        <w:t>startup</w:t>
      </w:r>
    </w:p>
    <w:p>
      <w:pPr>
        <w:pStyle w:val="16"/>
        <w:numPr>
          <w:ilvl w:val="0"/>
          <w:numId w:val="8"/>
        </w:numPr>
        <w:tabs>
          <w:tab w:val="left" w:pos="862"/>
          <w:tab w:val="left" w:pos="863"/>
        </w:tabs>
        <w:ind w:left="862" w:hanging="541"/>
        <w:rPr>
          <w:sz w:val="16"/>
        </w:rPr>
      </w:pPr>
      <w:r>
        <w:rPr>
          <w:color w:val="272424"/>
          <w:w w:val="104"/>
          <w:sz w:val="16"/>
        </w:rPr>
        <w:t>Input</w:t>
      </w:r>
      <w:r>
        <w:rPr>
          <w:color w:val="272424"/>
          <w:spacing w:val="4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validation</w:t>
      </w:r>
      <w:r>
        <w:rPr>
          <w:color w:val="272424"/>
          <w:spacing w:val="2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using</w:t>
      </w:r>
      <w:r>
        <w:rPr>
          <w:color w:val="272424"/>
          <w:spacing w:val="1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express-validator or</w:t>
      </w:r>
      <w:r>
        <w:rPr>
          <w:color w:val="272424"/>
          <w:spacing w:val="10"/>
          <w:w w:val="104"/>
          <w:sz w:val="16"/>
        </w:rPr>
        <w:t xml:space="preserve"> </w:t>
      </w:r>
      <w:r>
        <w:rPr>
          <w:color w:val="272424"/>
          <w:spacing w:val="-5"/>
          <w:w w:val="104"/>
          <w:sz w:val="16"/>
        </w:rPr>
        <w:t>Zod</w:t>
      </w:r>
    </w:p>
    <w:p>
      <w:pPr>
        <w:pStyle w:val="16"/>
        <w:numPr>
          <w:ilvl w:val="0"/>
          <w:numId w:val="8"/>
        </w:numPr>
        <w:tabs>
          <w:tab w:val="left" w:pos="862"/>
          <w:tab w:val="left" w:pos="863"/>
        </w:tabs>
        <w:ind w:left="862" w:hanging="541"/>
        <w:rPr>
          <w:sz w:val="16"/>
        </w:rPr>
      </w:pPr>
      <w:r>
        <w:rPr>
          <w:color w:val="272424"/>
          <w:w w:val="104"/>
          <w:sz w:val="16"/>
        </w:rPr>
        <w:t>Password strength</w:t>
      </w:r>
      <w:r>
        <w:rPr>
          <w:color w:val="272424"/>
          <w:spacing w:val="1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requirements (minimum</w:t>
      </w:r>
      <w:r>
        <w:rPr>
          <w:color w:val="272424"/>
          <w:spacing w:val="5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8</w:t>
      </w:r>
      <w:r>
        <w:rPr>
          <w:color w:val="272424"/>
          <w:spacing w:val="4"/>
          <w:w w:val="104"/>
          <w:sz w:val="16"/>
        </w:rPr>
        <w:t xml:space="preserve"> </w:t>
      </w:r>
      <w:r>
        <w:rPr>
          <w:color w:val="272424"/>
          <w:spacing w:val="-2"/>
          <w:w w:val="104"/>
          <w:sz w:val="16"/>
        </w:rPr>
        <w:t>characters)</w:t>
      </w:r>
    </w:p>
    <w:p>
      <w:pPr>
        <w:pStyle w:val="16"/>
        <w:numPr>
          <w:ilvl w:val="0"/>
          <w:numId w:val="8"/>
        </w:numPr>
        <w:tabs>
          <w:tab w:val="left" w:pos="862"/>
          <w:tab w:val="left" w:pos="863"/>
        </w:tabs>
        <w:ind w:left="862" w:hanging="541"/>
        <w:rPr>
          <w:sz w:val="16"/>
        </w:rPr>
      </w:pPr>
      <w:r>
        <w:rPr>
          <w:color w:val="272424"/>
          <w:w w:val="104"/>
          <w:sz w:val="16"/>
        </w:rPr>
        <w:t>Proper</w:t>
      </w:r>
      <w:r>
        <w:rPr>
          <w:color w:val="272424"/>
          <w:spacing w:val="4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error</w:t>
      </w:r>
      <w:r>
        <w:rPr>
          <w:color w:val="272424"/>
          <w:spacing w:val="6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handling</w:t>
      </w:r>
      <w:r>
        <w:rPr>
          <w:color w:val="272424"/>
          <w:spacing w:val="1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that</w:t>
      </w:r>
      <w:r>
        <w:rPr>
          <w:color w:val="272424"/>
          <w:spacing w:val="3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doesn't leak</w:t>
      </w:r>
      <w:r>
        <w:rPr>
          <w:color w:val="272424"/>
          <w:spacing w:val="6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 xml:space="preserve">sensitive </w:t>
      </w:r>
      <w:r>
        <w:rPr>
          <w:color w:val="272424"/>
          <w:spacing w:val="-2"/>
          <w:w w:val="104"/>
          <w:sz w:val="16"/>
        </w:rPr>
        <w:t>information</w:t>
      </w:r>
    </w:p>
    <w:p>
      <w:pPr>
        <w:rPr>
          <w:sz w:val="16"/>
        </w:rPr>
        <w:sectPr>
          <w:type w:val="continuous"/>
          <w:pgSz w:w="11920" w:h="16840"/>
          <w:pgMar w:top="500" w:right="260" w:bottom="280" w:left="260" w:header="0" w:footer="873" w:gutter="0"/>
          <w:docGrid w:linePitch="312" w:charSpace="0"/>
        </w:sectPr>
      </w:pPr>
    </w:p>
    <w:p>
      <w:pPr>
        <w:pStyle w:val="2"/>
        <w:spacing w:before="71"/>
        <w:ind w:left="122"/>
      </w:pPr>
      <w:r>
        <w:rPr>
          <w:w w:val="95"/>
        </w:rPr>
        <w:t>API</w:t>
      </w:r>
      <w:r>
        <w:rPr>
          <w:spacing w:val="-16"/>
          <w:w w:val="95"/>
        </w:rPr>
        <w:t xml:space="preserve"> </w:t>
      </w:r>
      <w:r>
        <w:rPr>
          <w:w w:val="95"/>
        </w:rPr>
        <w:t>Design</w:t>
      </w:r>
      <w:r>
        <w:rPr>
          <w:spacing w:val="-19"/>
          <w:w w:val="95"/>
        </w:rPr>
        <w:t xml:space="preserve"> </w:t>
      </w:r>
      <w:r>
        <w:rPr>
          <w:w w:val="95"/>
        </w:rPr>
        <w:t>&amp;</w:t>
      </w:r>
      <w:r>
        <w:rPr>
          <w:spacing w:val="-13"/>
          <w:w w:val="95"/>
        </w:rPr>
        <w:t xml:space="preserve"> </w:t>
      </w:r>
      <w:r>
        <w:rPr>
          <w:spacing w:val="-2"/>
          <w:w w:val="95"/>
        </w:rPr>
        <w:t>Endpoints</w:t>
      </w:r>
    </w:p>
    <w:p>
      <w:pPr>
        <w:spacing w:before="138"/>
        <w:ind w:left="122"/>
        <w:rPr>
          <w:sz w:val="10"/>
        </w:rPr>
      </w:pPr>
      <w:r>
        <w:rPr>
          <w:color w:val="272424"/>
          <w:w w:val="104"/>
          <w:sz w:val="10"/>
        </w:rPr>
        <w:t>The</w:t>
      </w:r>
      <w:r>
        <w:rPr>
          <w:color w:val="272424"/>
          <w:spacing w:val="5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RESTful</w:t>
      </w:r>
      <w:r>
        <w:rPr>
          <w:color w:val="272424"/>
          <w:spacing w:val="9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API</w:t>
      </w:r>
      <w:r>
        <w:rPr>
          <w:color w:val="272424"/>
          <w:spacing w:val="7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follows</w:t>
      </w:r>
      <w:r>
        <w:rPr>
          <w:color w:val="272424"/>
          <w:spacing w:val="4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standard</w:t>
      </w:r>
      <w:r>
        <w:rPr>
          <w:color w:val="272424"/>
          <w:spacing w:val="7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conventions</w:t>
      </w:r>
      <w:r>
        <w:rPr>
          <w:color w:val="272424"/>
          <w:spacing w:val="2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with</w:t>
      </w:r>
      <w:r>
        <w:rPr>
          <w:color w:val="272424"/>
          <w:spacing w:val="11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clear</w:t>
      </w:r>
      <w:r>
        <w:rPr>
          <w:color w:val="272424"/>
          <w:spacing w:val="6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endpoint patterns</w:t>
      </w:r>
      <w:r>
        <w:rPr>
          <w:color w:val="272424"/>
          <w:spacing w:val="4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and</w:t>
      </w:r>
      <w:r>
        <w:rPr>
          <w:color w:val="272424"/>
          <w:spacing w:val="7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consistent response</w:t>
      </w:r>
      <w:r>
        <w:rPr>
          <w:color w:val="272424"/>
          <w:spacing w:val="1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formats.</w:t>
      </w:r>
      <w:r>
        <w:rPr>
          <w:color w:val="272424"/>
          <w:spacing w:val="5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All</w:t>
      </w:r>
      <w:r>
        <w:rPr>
          <w:color w:val="272424"/>
          <w:spacing w:val="9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endpoints</w:t>
      </w:r>
      <w:r>
        <w:rPr>
          <w:color w:val="272424"/>
          <w:spacing w:val="1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use</w:t>
      </w:r>
      <w:r>
        <w:rPr>
          <w:color w:val="272424"/>
          <w:spacing w:val="13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JSON</w:t>
      </w:r>
      <w:r>
        <w:rPr>
          <w:color w:val="272424"/>
          <w:spacing w:val="6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for</w:t>
      </w:r>
      <w:r>
        <w:rPr>
          <w:color w:val="272424"/>
          <w:spacing w:val="8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request</w:t>
      </w:r>
      <w:r>
        <w:rPr>
          <w:color w:val="272424"/>
          <w:spacing w:val="5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and</w:t>
      </w:r>
      <w:r>
        <w:rPr>
          <w:color w:val="272424"/>
          <w:spacing w:val="7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response</w:t>
      </w:r>
      <w:r>
        <w:rPr>
          <w:color w:val="272424"/>
          <w:spacing w:val="-4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bodies,</w:t>
      </w:r>
      <w:r>
        <w:rPr>
          <w:color w:val="272424"/>
          <w:spacing w:val="5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with</w:t>
      </w:r>
      <w:r>
        <w:rPr>
          <w:color w:val="272424"/>
          <w:spacing w:val="12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error</w:t>
      </w:r>
      <w:r>
        <w:rPr>
          <w:color w:val="272424"/>
          <w:spacing w:val="8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responses</w:t>
      </w:r>
      <w:r>
        <w:rPr>
          <w:color w:val="272424"/>
          <w:spacing w:val="-3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following</w:t>
      </w:r>
      <w:r>
        <w:rPr>
          <w:color w:val="272424"/>
          <w:spacing w:val="-1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standardized</w:t>
      </w:r>
      <w:r>
        <w:rPr>
          <w:color w:val="272424"/>
          <w:spacing w:val="2"/>
          <w:w w:val="104"/>
          <w:sz w:val="10"/>
        </w:rPr>
        <w:t xml:space="preserve"> </w:t>
      </w:r>
      <w:r>
        <w:rPr>
          <w:color w:val="272424"/>
          <w:spacing w:val="-2"/>
          <w:w w:val="104"/>
          <w:sz w:val="10"/>
        </w:rPr>
        <w:t>structure.</w:t>
      </w:r>
    </w:p>
    <w:p>
      <w:pPr>
        <w:pStyle w:val="15"/>
        <w:spacing w:before="5"/>
        <w:rPr>
          <w:sz w:val="15"/>
        </w:rPr>
      </w:pPr>
    </w:p>
    <w:p>
      <w:pPr>
        <w:ind w:left="122"/>
        <w:rPr>
          <w:rFonts w:ascii="Tahoma" w:hAnsi="Tahoma"/>
          <w:b/>
          <w:sz w:val="16"/>
        </w:rPr>
      </w:pPr>
      <w:r>
        <w:rPr>
          <w:rFonts w:ascii="Tahoma" w:hAnsi="Tahoma"/>
          <w:b/>
          <w:w w:val="95"/>
          <w:sz w:val="16"/>
        </w:rPr>
        <w:t>Base</w:t>
      </w:r>
      <w:r>
        <w:rPr>
          <w:rFonts w:ascii="Tahoma" w:hAnsi="Tahoma"/>
          <w:b/>
          <w:spacing w:val="-2"/>
          <w:w w:val="95"/>
          <w:sz w:val="16"/>
        </w:rPr>
        <w:t xml:space="preserve"> </w:t>
      </w:r>
      <w:r>
        <w:rPr>
          <w:rFonts w:ascii="Tahoma" w:hAnsi="Tahoma"/>
          <w:b/>
          <w:w w:val="95"/>
          <w:sz w:val="16"/>
        </w:rPr>
        <w:t>URL</w:t>
      </w:r>
      <w:r>
        <w:rPr>
          <w:rFonts w:ascii="Tahoma" w:hAnsi="Tahoma"/>
          <w:b/>
          <w:spacing w:val="1"/>
          <w:sz w:val="16"/>
        </w:rPr>
        <w:t xml:space="preserve"> </w:t>
      </w:r>
      <w:r>
        <w:rPr>
          <w:rFonts w:ascii="Tahoma" w:hAnsi="Tahoma"/>
          <w:b/>
          <w:spacing w:val="-2"/>
          <w:w w:val="95"/>
          <w:sz w:val="16"/>
        </w:rPr>
        <w:t>Structure</w:t>
      </w:r>
    </w:p>
    <w:p>
      <w:pPr>
        <w:pStyle w:val="15"/>
        <w:spacing w:before="6"/>
        <w:rPr>
          <w:rFonts w:ascii="Tahoma" w:hAnsi="Tahoma"/>
          <w:b/>
          <w:sz w:val="6"/>
        </w:rPr>
      </w:pPr>
      <w:r>
        <mc:AlternateContent>
          <mc:Choice Requires="wps">
            <w:drawing>
              <wp:anchor distT="0" distB="0" distL="0" distR="0" simplePos="0" relativeHeight="105" behindDoc="1" locked="0" layoutInCell="1" hidden="0" allowOverlap="1">
                <wp:simplePos x="0" y="0"/>
                <wp:positionH relativeFrom="page">
                  <wp:posOffset>239395</wp:posOffset>
                </wp:positionH>
                <wp:positionV relativeFrom="paragraph">
                  <wp:posOffset>65405</wp:posOffset>
                </wp:positionV>
                <wp:extent cx="7084060" cy="187960"/>
                <wp:effectExtent l="0" t="0" r="0" b="0"/>
                <wp:wrapTopAndBottom/>
                <wp:docPr id="311" name="Text box 31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84060" cy="187960"/>
                        </a:xfrm>
                        <a:prstGeom prst="rect"/>
                        <a:solidFill>
                          <a:srgbClr val="F1F1F1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txbx id="312">
                        <w:txbxContent>
                          <w:p>
                            <w:pPr>
                              <w:pStyle w:val="15"/>
                              <w:spacing w:before="10"/>
                              <w:rPr>
                                <w:rFonts w:ascii="Tahoma" w:hAnsi="Tahoma"/>
                                <w:b/>
                                <w:color w:val="000000"/>
                                <w:sz w:val="7"/>
                              </w:rPr>
                            </w:pPr>
                          </w:p>
                          <w:p>
                            <w:pPr>
                              <w:ind w:lef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http://localhost:5000/api/v1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Text box 313" o:spid="_x0000_s313" fillcolor="#F1F1F1" stroked="f" strokeweight="1.0pt" style="position:absolute;&#10;margin-left:18.85pt;&#10;margin-top:5.15pt;&#10;width:557.8pt;&#10;height:14.800001pt;&#10;z-index:105;&#10;mso-position-horizontal:absolute;&#10;mso-position-horizontal-relative:page;&#10;mso-position-vertical:absolute;&#10;mso-wrap-distance-left:0.0pt;&#10;mso-wrap-distance-right:0.0pt;&#10;mso-wrap-style:square;">
                <v:stroke color="#000000"/>
                <v:textbox id="886" inset="0mm,0mm,0mm,0mm" o:insetmode="custom" style="layout-flow:horizontal;&#10;v-text-anchor:top;">
                  <w:txbxContent>
                    <w:p>
                      <w:pPr>
                        <w:pStyle w:val="15"/>
                        <w:spacing w:before="10"/>
                        <w:rPr>
                          <w:rFonts w:ascii="Tahoma" w:hAnsi="Tahoma"/>
                          <w:b/>
                          <w:color w:val="000000"/>
                          <w:sz w:val="7"/>
                        </w:rPr>
                      </w:pPr>
                    </w:p>
                    <w:p>
                      <w:pPr>
                        <w:ind w:lef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http://localhost:5000/api/v1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72"/>
        <w:ind w:left="122"/>
        <w:rPr>
          <w:rFonts w:ascii="Tahoma" w:hAnsi="Tahoma"/>
          <w:b/>
          <w:sz w:val="16"/>
        </w:rPr>
      </w:pPr>
      <w:r>
        <w:rPr>
          <w:rFonts w:ascii="Tahoma" w:hAnsi="Tahoma"/>
          <w:b/>
          <w:w w:val="95"/>
          <w:sz w:val="16"/>
        </w:rPr>
        <w:t>Authentication</w:t>
      </w:r>
      <w:r>
        <w:rPr>
          <w:rFonts w:ascii="Tahoma" w:hAnsi="Tahoma"/>
          <w:b/>
          <w:spacing w:val="18"/>
          <w:sz w:val="16"/>
        </w:rPr>
        <w:t xml:space="preserve"> </w:t>
      </w:r>
      <w:r>
        <w:rPr>
          <w:rFonts w:ascii="Tahoma" w:hAnsi="Tahoma"/>
          <w:b/>
          <w:spacing w:val="-2"/>
          <w:sz w:val="16"/>
        </w:rPr>
        <w:t>Endpoints</w:t>
      </w:r>
    </w:p>
    <w:p>
      <w:pPr>
        <w:pStyle w:val="15"/>
        <w:spacing w:before="10"/>
        <w:rPr>
          <w:rFonts w:ascii="Tahoma" w:hAnsi="Tahoma"/>
          <w:b/>
          <w:sz w:val="7"/>
        </w:rPr>
      </w:pPr>
    </w:p>
    <w:tbl>
      <w:tblPr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8"/>
        <w:gridCol w:w="3478"/>
        <w:gridCol w:w="5972"/>
      </w:tblGrid>
      <w:tr>
        <w:trPr>
          <w:trHeight w:val="204"/>
        </w:trPr>
        <w:tc>
          <w:tcPr>
            <w:tcW w:w="169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17"/>
              <w:spacing w:before="40"/>
              <w:ind w:left="114"/>
              <w:rPr>
                <w:rFonts w:ascii="Tahoma" w:hAnsi="Tahoma"/>
                <w:b/>
                <w:sz w:val="10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0"/>
              </w:rPr>
              <w:t>Method</w:t>
            </w:r>
          </w:p>
        </w:tc>
        <w:tc>
          <w:tcPr>
            <w:tcW w:w="3478" w:type="dxa"/>
            <w:tcBorders>
              <w:top w:val="single" w:sz="8" w:space="0" w:color="000000"/>
            </w:tcBorders>
          </w:tcPr>
          <w:p>
            <w:pPr>
              <w:pStyle w:val="17"/>
              <w:spacing w:before="40"/>
              <w:ind w:left="1213"/>
              <w:rPr>
                <w:rFonts w:ascii="Tahoma" w:hAnsi="Tahoma"/>
                <w:b/>
                <w:sz w:val="10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0"/>
              </w:rPr>
              <w:t>Endpoint</w:t>
            </w:r>
          </w:p>
        </w:tc>
        <w:tc>
          <w:tcPr>
            <w:tcW w:w="597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17"/>
              <w:spacing w:before="40"/>
              <w:ind w:left="1622"/>
              <w:rPr>
                <w:rFonts w:ascii="Tahoma" w:hAnsi="Tahoma"/>
                <w:b/>
                <w:sz w:val="10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0"/>
              </w:rPr>
              <w:t>Description</w:t>
            </w:r>
          </w:p>
        </w:tc>
      </w:tr>
      <w:tr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  <w:shd w:val="clear" w:color="auto" w:fill="F5F5F5"/>
          </w:tcPr>
          <w:p>
            <w:pPr>
              <w:pStyle w:val="17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78" w:type="dxa"/>
            <w:shd w:val="clear" w:color="auto" w:fill="F5F5F5"/>
          </w:tcPr>
          <w:p>
            <w:pPr>
              <w:pStyle w:val="17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4"/>
                <w:sz w:val="10"/>
              </w:rPr>
              <w:t>/auth/register</w:t>
            </w:r>
          </w:p>
        </w:tc>
        <w:tc>
          <w:tcPr>
            <w:tcW w:w="5972" w:type="dxa"/>
            <w:tcBorders>
              <w:right w:val="single" w:sz="8" w:space="0" w:color="000000"/>
            </w:tcBorders>
            <w:shd w:val="clear" w:color="auto" w:fill="F5F5F5"/>
          </w:tcPr>
          <w:p>
            <w:pPr>
              <w:pStyle w:val="17"/>
              <w:spacing w:before="36"/>
              <w:ind w:left="1622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Register</w:t>
            </w:r>
            <w:r>
              <w:rPr>
                <w:color w:val="272424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new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user</w:t>
            </w:r>
            <w:r>
              <w:rPr>
                <w:color w:val="272424"/>
                <w:spacing w:val="2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account</w:t>
            </w:r>
          </w:p>
        </w:tc>
      </w:tr>
      <w:tr>
        <w:trPr>
          <w:trHeight w:val="204"/>
        </w:trPr>
        <w:tc>
          <w:tcPr>
            <w:tcW w:w="169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17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78" w:type="dxa"/>
            <w:tcBorders>
              <w:bottom w:val="single" w:sz="8" w:space="0" w:color="000000"/>
            </w:tcBorders>
          </w:tcPr>
          <w:p>
            <w:pPr>
              <w:pStyle w:val="17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sz w:val="10"/>
              </w:rPr>
              <w:t>/auth/login</w:t>
            </w:r>
          </w:p>
        </w:tc>
        <w:tc>
          <w:tcPr>
            <w:tcW w:w="597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17"/>
              <w:spacing w:before="36"/>
              <w:ind w:left="1622"/>
              <w:rPr>
                <w:sz w:val="10"/>
              </w:rPr>
            </w:pPr>
            <w:r>
              <w:rPr>
                <w:color w:val="272424"/>
                <w:w w:val="104"/>
                <w:sz w:val="10"/>
              </w:rPr>
              <w:t>Authenticate</w:t>
            </w:r>
            <w:r>
              <w:rPr>
                <w:color w:val="272424"/>
                <w:spacing w:val="3"/>
                <w:w w:val="104"/>
                <w:sz w:val="10"/>
              </w:rPr>
              <w:t xml:space="preserve"> </w:t>
            </w:r>
            <w:r>
              <w:rPr>
                <w:color w:val="272424"/>
                <w:w w:val="104"/>
                <w:sz w:val="10"/>
              </w:rPr>
              <w:t>and</w:t>
            </w:r>
            <w:r>
              <w:rPr>
                <w:color w:val="272424"/>
                <w:spacing w:val="-1"/>
                <w:w w:val="104"/>
                <w:sz w:val="10"/>
              </w:rPr>
              <w:t xml:space="preserve"> </w:t>
            </w:r>
            <w:r>
              <w:rPr>
                <w:color w:val="272424"/>
                <w:w w:val="104"/>
                <w:sz w:val="10"/>
              </w:rPr>
              <w:t>get</w:t>
            </w:r>
            <w:r>
              <w:rPr>
                <w:color w:val="272424"/>
                <w:spacing w:val="1"/>
                <w:w w:val="104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0"/>
              </w:rPr>
              <w:t>token</w:t>
            </w:r>
          </w:p>
        </w:tc>
      </w:tr>
    </w:tbl>
    <w:p>
      <w:pPr>
        <w:spacing w:before="64"/>
        <w:ind w:left="122"/>
        <w:rPr>
          <w:rFonts w:ascii="Tahoma" w:hAnsi="Tahoma"/>
          <w:b/>
          <w:sz w:val="16"/>
        </w:rPr>
      </w:pPr>
      <w:r>
        <w:rPr>
          <w:rFonts w:ascii="Tahoma" w:hAnsi="Tahoma"/>
          <w:b/>
          <w:w w:val="95"/>
          <w:sz w:val="16"/>
        </w:rPr>
        <w:t>Products</w:t>
      </w:r>
      <w:r>
        <w:rPr>
          <w:rFonts w:ascii="Tahoma" w:hAnsi="Tahoma"/>
          <w:b/>
          <w:spacing w:val="25"/>
          <w:sz w:val="16"/>
        </w:rPr>
        <w:t xml:space="preserve"> </w:t>
      </w:r>
      <w:r>
        <w:rPr>
          <w:rFonts w:ascii="Tahoma" w:hAnsi="Tahoma"/>
          <w:b/>
          <w:w w:val="95"/>
          <w:sz w:val="16"/>
        </w:rPr>
        <w:t>Endpoints</w:t>
      </w:r>
      <w:r>
        <w:rPr>
          <w:rFonts w:ascii="Tahoma" w:hAnsi="Tahoma"/>
          <w:b/>
          <w:spacing w:val="11"/>
          <w:sz w:val="16"/>
        </w:rPr>
        <w:t xml:space="preserve"> </w:t>
      </w:r>
      <w:r>
        <w:rPr>
          <w:rFonts w:ascii="Tahoma" w:hAnsi="Tahoma"/>
          <w:b/>
          <w:spacing w:val="-2"/>
          <w:w w:val="95"/>
          <w:sz w:val="16"/>
        </w:rPr>
        <w:t>(Protected)</w:t>
      </w:r>
    </w:p>
    <w:p>
      <w:pPr>
        <w:pStyle w:val="15"/>
        <w:spacing w:before="10"/>
        <w:rPr>
          <w:rFonts w:ascii="Tahoma" w:hAnsi="Tahoma"/>
          <w:b/>
          <w:sz w:val="7"/>
        </w:rPr>
      </w:pPr>
    </w:p>
    <w:tbl>
      <w:tblPr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8"/>
        <w:gridCol w:w="3459"/>
        <w:gridCol w:w="5990"/>
      </w:tblGrid>
      <w:tr>
        <w:trPr>
          <w:trHeight w:val="204"/>
        </w:trPr>
        <w:tc>
          <w:tcPr>
            <w:tcW w:w="169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17"/>
              <w:spacing w:before="40"/>
              <w:ind w:left="114"/>
              <w:rPr>
                <w:rFonts w:ascii="Tahoma" w:hAnsi="Tahoma"/>
                <w:b/>
                <w:sz w:val="10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0"/>
              </w:rPr>
              <w:t>Method</w:t>
            </w:r>
          </w:p>
        </w:tc>
        <w:tc>
          <w:tcPr>
            <w:tcW w:w="3459" w:type="dxa"/>
            <w:tcBorders>
              <w:top w:val="single" w:sz="8" w:space="0" w:color="000000"/>
            </w:tcBorders>
          </w:tcPr>
          <w:p>
            <w:pPr>
              <w:pStyle w:val="17"/>
              <w:spacing w:before="40"/>
              <w:ind w:left="1213"/>
              <w:rPr>
                <w:rFonts w:ascii="Tahoma" w:hAnsi="Tahoma"/>
                <w:b/>
                <w:sz w:val="10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0"/>
              </w:rPr>
              <w:t>Endpoint</w:t>
            </w:r>
          </w:p>
        </w:tc>
        <w:tc>
          <w:tcPr>
            <w:tcW w:w="599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17"/>
              <w:spacing w:before="40"/>
              <w:ind w:left="1641"/>
              <w:rPr>
                <w:rFonts w:ascii="Tahoma" w:hAnsi="Tahoma"/>
                <w:b/>
                <w:sz w:val="10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0"/>
              </w:rPr>
              <w:t>Description</w:t>
            </w:r>
          </w:p>
        </w:tc>
      </w:tr>
      <w:tr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  <w:shd w:val="clear" w:color="auto" w:fill="F5F5F5"/>
          </w:tcPr>
          <w:p>
            <w:pPr>
              <w:pStyle w:val="17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59" w:type="dxa"/>
            <w:shd w:val="clear" w:color="auto" w:fill="F5F5F5"/>
          </w:tcPr>
          <w:p>
            <w:pPr>
              <w:pStyle w:val="17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/products</w:t>
            </w:r>
          </w:p>
        </w:tc>
        <w:tc>
          <w:tcPr>
            <w:tcW w:w="5990" w:type="dxa"/>
            <w:tcBorders>
              <w:right w:val="single" w:sz="8" w:space="0" w:color="000000"/>
            </w:tcBorders>
            <w:shd w:val="clear" w:color="auto" w:fill="F5F5F5"/>
          </w:tcPr>
          <w:p>
            <w:pPr>
              <w:pStyle w:val="17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w w:val="110"/>
                <w:sz w:val="10"/>
              </w:rPr>
              <w:t>Create</w:t>
            </w:r>
            <w:r>
              <w:rPr>
                <w:color w:val="272424"/>
                <w:spacing w:val="-6"/>
                <w:w w:val="110"/>
                <w:sz w:val="10"/>
              </w:rPr>
              <w:t xml:space="preserve"> </w:t>
            </w:r>
            <w:r>
              <w:rPr>
                <w:color w:val="272424"/>
                <w:w w:val="110"/>
                <w:sz w:val="10"/>
              </w:rPr>
              <w:t>new</w:t>
            </w:r>
            <w:r>
              <w:rPr>
                <w:color w:val="272424"/>
                <w:spacing w:val="-4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</w:tcPr>
          <w:p>
            <w:pPr>
              <w:pStyle w:val="17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GET</w:t>
            </w:r>
          </w:p>
        </w:tc>
        <w:tc>
          <w:tcPr>
            <w:tcW w:w="3459" w:type="dxa"/>
          </w:tcPr>
          <w:p>
            <w:pPr>
              <w:pStyle w:val="17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/products</w:t>
            </w:r>
          </w:p>
        </w:tc>
        <w:tc>
          <w:tcPr>
            <w:tcW w:w="5990" w:type="dxa"/>
            <w:tcBorders>
              <w:right w:val="single" w:sz="8" w:space="0" w:color="000000"/>
            </w:tcBorders>
          </w:tcPr>
          <w:p>
            <w:pPr>
              <w:pStyle w:val="17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List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products</w:t>
            </w:r>
            <w:r>
              <w:rPr>
                <w:color w:val="272424"/>
                <w:spacing w:val="3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with</w:t>
            </w:r>
            <w:r>
              <w:rPr>
                <w:color w:val="272424"/>
                <w:spacing w:val="5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search</w:t>
            </w:r>
          </w:p>
        </w:tc>
      </w:tr>
      <w:tr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  <w:shd w:val="clear" w:color="auto" w:fill="F5F5F5"/>
          </w:tcPr>
          <w:p>
            <w:pPr>
              <w:pStyle w:val="17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GET</w:t>
            </w:r>
          </w:p>
        </w:tc>
        <w:tc>
          <w:tcPr>
            <w:tcW w:w="3459" w:type="dxa"/>
            <w:shd w:val="clear" w:color="auto" w:fill="F5F5F5"/>
          </w:tcPr>
          <w:p>
            <w:pPr>
              <w:pStyle w:val="17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4"/>
                <w:sz w:val="10"/>
              </w:rPr>
              <w:t>/products/:id</w:t>
            </w:r>
          </w:p>
        </w:tc>
        <w:tc>
          <w:tcPr>
            <w:tcW w:w="5990" w:type="dxa"/>
            <w:tcBorders>
              <w:right w:val="single" w:sz="8" w:space="0" w:color="000000"/>
            </w:tcBorders>
            <w:shd w:val="clear" w:color="auto" w:fill="F5F5F5"/>
          </w:tcPr>
          <w:p>
            <w:pPr>
              <w:pStyle w:val="17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w w:val="110"/>
                <w:sz w:val="10"/>
              </w:rPr>
              <w:t>Get</w:t>
            </w:r>
            <w:r>
              <w:rPr>
                <w:color w:val="272424"/>
                <w:spacing w:val="-3"/>
                <w:w w:val="110"/>
                <w:sz w:val="10"/>
              </w:rPr>
              <w:t xml:space="preserve"> </w:t>
            </w:r>
            <w:r>
              <w:rPr>
                <w:color w:val="272424"/>
                <w:w w:val="110"/>
                <w:sz w:val="10"/>
              </w:rPr>
              <w:t>specific</w:t>
            </w:r>
            <w:r>
              <w:rPr>
                <w:color w:val="272424"/>
                <w:spacing w:val="-1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</w:tcPr>
          <w:p>
            <w:pPr>
              <w:pStyle w:val="17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PUT</w:t>
            </w:r>
          </w:p>
        </w:tc>
        <w:tc>
          <w:tcPr>
            <w:tcW w:w="3459" w:type="dxa"/>
          </w:tcPr>
          <w:p>
            <w:pPr>
              <w:pStyle w:val="17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4"/>
                <w:sz w:val="10"/>
              </w:rPr>
              <w:t>/products/:id</w:t>
            </w:r>
          </w:p>
        </w:tc>
        <w:tc>
          <w:tcPr>
            <w:tcW w:w="5990" w:type="dxa"/>
            <w:tcBorders>
              <w:right w:val="single" w:sz="8" w:space="0" w:color="000000"/>
            </w:tcBorders>
          </w:tcPr>
          <w:p>
            <w:pPr>
              <w:pStyle w:val="17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w w:val="104"/>
                <w:sz w:val="10"/>
              </w:rPr>
              <w:t>Update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>
        <w:trPr>
          <w:trHeight w:val="207"/>
        </w:trPr>
        <w:tc>
          <w:tcPr>
            <w:tcW w:w="1698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5F5F5"/>
          </w:tcPr>
          <w:p>
            <w:pPr>
              <w:pStyle w:val="17"/>
              <w:spacing w:before="37"/>
              <w:ind w:left="114"/>
              <w:rPr>
                <w:sz w:val="10"/>
              </w:rPr>
            </w:pPr>
            <w:r>
              <w:rPr>
                <w:color w:val="272424"/>
                <w:spacing w:val="-2"/>
                <w:w w:val="115"/>
                <w:sz w:val="10"/>
              </w:rPr>
              <w:t>DELETE</w:t>
            </w:r>
          </w:p>
        </w:tc>
        <w:tc>
          <w:tcPr>
            <w:tcW w:w="3459" w:type="dxa"/>
            <w:tcBorders>
              <w:bottom w:val="single" w:sz="8" w:space="0" w:color="000000"/>
            </w:tcBorders>
            <w:shd w:val="clear" w:color="auto" w:fill="F5F5F5"/>
          </w:tcPr>
          <w:p>
            <w:pPr>
              <w:pStyle w:val="17"/>
              <w:spacing w:before="37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4"/>
                <w:sz w:val="10"/>
              </w:rPr>
              <w:t>/products/:id</w:t>
            </w:r>
          </w:p>
        </w:tc>
        <w:tc>
          <w:tcPr>
            <w:tcW w:w="59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>
            <w:pPr>
              <w:pStyle w:val="17"/>
              <w:spacing w:before="37"/>
              <w:ind w:left="1641"/>
              <w:rPr>
                <w:sz w:val="10"/>
              </w:rPr>
            </w:pPr>
            <w:r>
              <w:rPr>
                <w:color w:val="272424"/>
                <w:w w:val="104"/>
                <w:sz w:val="10"/>
              </w:rPr>
              <w:t>Delete</w:t>
            </w:r>
            <w:r>
              <w:rPr>
                <w:color w:val="272424"/>
                <w:spacing w:val="-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</w:tbl>
    <w:p>
      <w:pPr>
        <w:spacing w:before="65"/>
        <w:ind w:left="122"/>
        <w:rPr>
          <w:rFonts w:ascii="Tahoma" w:hAnsi="Tahoma"/>
          <w:b/>
          <w:sz w:val="16"/>
        </w:rPr>
      </w:pPr>
      <w:r>
        <w:rPr>
          <w:rFonts w:ascii="Tahoma" w:hAnsi="Tahoma"/>
          <w:b/>
          <w:w w:val="95"/>
          <w:sz w:val="16"/>
        </w:rPr>
        <w:t>Request/Response</w:t>
      </w:r>
      <w:r>
        <w:rPr>
          <w:rFonts w:ascii="Tahoma" w:hAnsi="Tahoma"/>
          <w:b/>
          <w:spacing w:val="10"/>
          <w:sz w:val="16"/>
        </w:rPr>
        <w:t xml:space="preserve"> </w:t>
      </w:r>
      <w:r>
        <w:rPr>
          <w:rFonts w:ascii="Tahoma" w:hAnsi="Tahoma"/>
          <w:b/>
          <w:spacing w:val="-2"/>
          <w:w w:val="95"/>
          <w:sz w:val="16"/>
        </w:rPr>
        <w:t>Examples</w:t>
      </w:r>
    </w:p>
    <w:p>
      <w:pPr>
        <w:spacing w:before="46"/>
        <w:ind w:left="122"/>
        <w:rPr>
          <w:rFonts w:ascii="Tahoma" w:hAnsi="Tahoma"/>
          <w:b/>
          <w:sz w:val="13"/>
        </w:rPr>
      </w:pPr>
      <w:r>
        <w:rPr>
          <w:rFonts w:ascii="Tahoma" w:hAnsi="Tahoma"/>
          <w:b/>
          <w:w w:val="95"/>
          <w:sz w:val="13"/>
        </w:rPr>
        <w:t>Register</w:t>
      </w:r>
      <w:r>
        <w:rPr>
          <w:rFonts w:ascii="Tahoma" w:hAnsi="Tahoma"/>
          <w:b/>
          <w:spacing w:val="-2"/>
          <w:w w:val="95"/>
          <w:sz w:val="13"/>
        </w:rPr>
        <w:t xml:space="preserve"> Request</w:t>
      </w:r>
    </w:p>
    <w:p>
      <w:pPr>
        <w:pStyle w:val="15"/>
        <w:spacing w:before="5"/>
        <w:rPr>
          <w:rFonts w:ascii="Tahoma" w:hAnsi="Tahoma"/>
          <w:b/>
          <w:sz w:val="5"/>
        </w:rPr>
      </w:pPr>
      <w:r>
        <mc:AlternateContent>
          <mc:Choice Requires="wps">
            <w:drawing>
              <wp:anchor distT="0" distB="0" distL="0" distR="0" simplePos="0" relativeHeight="106" behindDoc="1" locked="0" layoutInCell="1" hidden="0" allowOverlap="1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687705"/>
                <wp:effectExtent l="0" t="0" r="0" b="0"/>
                <wp:wrapTopAndBottom/>
                <wp:docPr id="314" name="Text box 31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84060" cy="687705"/>
                        </a:xfrm>
                        <a:prstGeom prst="rect"/>
                        <a:solidFill>
                          <a:srgbClr val="F1F1F1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txbx id="315">
                        <w:txbxContent>
                          <w:p>
                            <w:pPr>
                              <w:pStyle w:val="15"/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ind w:lef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POST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http://localhost:5000/api/v1/auth/register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spacing w:before="22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"Content-Type: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application/json"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spacing w:before="23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-d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'{</w:t>
                            </w:r>
                          </w:p>
                          <w:p>
                            <w:pPr>
                              <w:spacing w:before="24"/>
                              <w:ind w:left="330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"name":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"Alice",</w:t>
                            </w:r>
                          </w:p>
                          <w:p>
                            <w:pPr>
                              <w:spacing w:before="22" w:line="286" w:lineRule="auto"/>
                              <w:ind w:left="330" w:right="9225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"email":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fldChar w:fldCharType="begin"/>
                            </w:r>
                            <w:r>
                              <w:instrText>HYPERLINK "mailto:alice@example.com"</w:instrTex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fldChar w:fldCharType="separate"/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"alice@example.com",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fldChar w:fldCharType="end"/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 xml:space="preserve"> "password": "Secret@123"</w:t>
                            </w:r>
                          </w:p>
                          <w:p>
                            <w:pPr>
                              <w:spacing w:before="2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}'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Text box 316" o:spid="_x0000_s316" fillcolor="#F1F1F1" stroked="f" strokeweight="1.0pt" style="position:absolute;&#10;margin-left:18.85pt;&#10;margin-top:4.5pt;&#10;width:557.8pt;&#10;height:54.15pt;&#10;z-index:106;&#10;mso-position-horizontal:absolute;&#10;mso-position-horizontal-relative:page;&#10;mso-position-vertical:absolute;&#10;mso-wrap-distance-left:0.0pt;&#10;mso-wrap-distance-right:0.0pt;&#10;mso-wrap-style:square;">
                <v:stroke color="#000000"/>
                <v:textbox id="887" inset="0mm,0mm,0mm,0mm" o:insetmode="custom" style="layout-flow:horizontal;&#10;v-text-anchor:top;">
                  <w:txbxContent>
                    <w:p>
                      <w:pPr>
                        <w:pStyle w:val="15"/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pPr>
                    </w:p>
                    <w:p>
                      <w:pPr>
                        <w:ind w:lef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curl</w:t>
                      </w:r>
                      <w:r>
                        <w:rPr>
                          <w:rFonts w:ascii="Consolas" w:hAnsi="Consolas"/>
                          <w:color w:val="272424"/>
                          <w:spacing w:val="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-X</w:t>
                      </w:r>
                      <w:r>
                        <w:rPr>
                          <w:rFonts w:ascii="Consolas" w:hAnsi="Consolas"/>
                          <w:color w:val="272424"/>
                          <w:spacing w:val="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POST</w:t>
                      </w:r>
                      <w:r>
                        <w:rPr>
                          <w:rFonts w:ascii="Consolas" w:hAnsi="Consolas"/>
                          <w:color w:val="272424"/>
                          <w:spacing w:val="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http://localhost:5000/api/v1/auth/register</w:t>
                      </w:r>
                      <w:r>
                        <w:rPr>
                          <w:rFonts w:ascii="Consolas" w:hAnsi="Consolas"/>
                          <w:color w:val="272424"/>
                          <w:spacing w:val="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spacing w:before="22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 w:hAns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"Content-Type:</w:t>
                      </w:r>
                      <w:r>
                        <w:rPr>
                          <w:rFonts w:ascii="Consolas" w:hAns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application/json"</w:t>
                      </w:r>
                      <w:r>
                        <w:rPr>
                          <w:rFonts w:ascii="Consolas" w:hAns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spacing w:before="23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-d</w:t>
                      </w:r>
                      <w:r>
                        <w:rPr>
                          <w:rFonts w:ascii="Consolas" w:hAnsi="Consolas"/>
                          <w:color w:val="272424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'{</w:t>
                      </w:r>
                    </w:p>
                    <w:p>
                      <w:pPr>
                        <w:spacing w:before="24"/>
                        <w:ind w:left="330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"name":</w:t>
                      </w:r>
                      <w:r>
                        <w:rPr>
                          <w:rFonts w:ascii="Consolas" w:hAnsi="Consolas"/>
                          <w:color w:val="272424"/>
                          <w:spacing w:val="-6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"Alice",</w:t>
                      </w:r>
                    </w:p>
                    <w:p>
                      <w:pPr>
                        <w:spacing w:before="22" w:line="286" w:lineRule="auto"/>
                        <w:ind w:left="330" w:right="9225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"email":</w:t>
                      </w:r>
                      <w:r>
                        <w:rPr>
                          <w:rFonts w:ascii="Consolas" w:hAns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fldChar w:fldCharType="begin"/>
                      </w:r>
                      <w:r>
                        <w:instrText>HYPERLINK "mailto:alice@example.com"</w:instrTex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fldChar w:fldCharType="separate"/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"alice@example.com",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fldChar w:fldCharType="end"/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 xml:space="preserve"> "password": "Secret@123"</w:t>
                      </w:r>
                    </w:p>
                    <w:p>
                      <w:pPr>
                        <w:spacing w:before="2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}'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86"/>
        <w:ind w:left="122"/>
        <w:rPr>
          <w:rFonts w:ascii="Tahoma" w:hAnsi="Tahoma"/>
          <w:b/>
          <w:sz w:val="13"/>
        </w:rPr>
      </w:pPr>
      <w:r>
        <w:rPr>
          <w:rFonts w:ascii="Tahoma" w:hAnsi="Tahoma"/>
          <w:b/>
          <w:sz w:val="13"/>
        </w:rPr>
        <w:t>Register</w:t>
      </w:r>
      <w:r>
        <w:rPr>
          <w:rFonts w:ascii="Tahoma" w:hAnsi="Tahoma"/>
          <w:b/>
          <w:spacing w:val="-9"/>
          <w:sz w:val="13"/>
        </w:rPr>
        <w:t xml:space="preserve"> </w:t>
      </w:r>
      <w:r>
        <w:rPr>
          <w:rFonts w:ascii="Tahoma" w:hAnsi="Tahoma"/>
          <w:b/>
          <w:sz w:val="13"/>
        </w:rPr>
        <w:t>Success</w:t>
      </w:r>
      <w:r>
        <w:rPr>
          <w:rFonts w:ascii="Tahoma" w:hAnsi="Tahoma"/>
          <w:b/>
          <w:spacing w:val="-6"/>
          <w:sz w:val="13"/>
        </w:rPr>
        <w:t xml:space="preserve"> </w:t>
      </w:r>
      <w:r>
        <w:rPr>
          <w:rFonts w:ascii="Tahoma" w:hAnsi="Tahoma"/>
          <w:b/>
          <w:spacing w:val="-2"/>
          <w:sz w:val="13"/>
        </w:rPr>
        <w:t>Response</w:t>
      </w:r>
    </w:p>
    <w:p>
      <w:pPr>
        <w:pStyle w:val="15"/>
        <w:spacing w:before="6"/>
        <w:rPr>
          <w:rFonts w:ascii="Tahoma" w:hAnsi="Tahoma"/>
          <w:b/>
          <w:sz w:val="5"/>
        </w:rPr>
      </w:pPr>
      <w:r>
        <mc:AlternateContent>
          <mc:Choice Requires="wps">
            <w:drawing>
              <wp:anchor distT="0" distB="0" distL="0" distR="0" simplePos="0" relativeHeight="107" behindDoc="1" locked="0" layoutInCell="1" hidden="0" allowOverlap="1">
                <wp:simplePos x="0" y="0"/>
                <wp:positionH relativeFrom="page">
                  <wp:posOffset>239395</wp:posOffset>
                </wp:positionH>
                <wp:positionV relativeFrom="paragraph">
                  <wp:posOffset>57785</wp:posOffset>
                </wp:positionV>
                <wp:extent cx="7084060" cy="853440"/>
                <wp:effectExtent l="0" t="0" r="0" b="0"/>
                <wp:wrapTopAndBottom/>
                <wp:docPr id="317" name="Text box 31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84060" cy="853440"/>
                        </a:xfrm>
                        <a:prstGeom prst="rect"/>
                        <a:solidFill>
                          <a:srgbClr val="F1F1F1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txbx id="318">
                        <w:txbxContent>
                          <w:p>
                            <w:pPr>
                              <w:pStyle w:val="15"/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ind w:lef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{</w:t>
                            </w:r>
                          </w:p>
                          <w:p>
                            <w:pPr>
                              <w:spacing w:before="22" w:line="288" w:lineRule="auto"/>
                              <w:ind w:left="219" w:right="9005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"message": "Register successful", "token":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"eyJhbGciOiJIUzI1NiIs...", "user": {</w:t>
                            </w:r>
                          </w:p>
                          <w:p>
                            <w:pPr>
                              <w:spacing w:line="286" w:lineRule="auto"/>
                              <w:ind w:left="330" w:right="9005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"id":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"64a1b2c3d4e5f6g7h8i9j0k1", "name": "Alice",</w:t>
                            </w:r>
                          </w:p>
                          <w:p>
                            <w:pPr>
                              <w:ind w:left="330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"email":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fldChar w:fldCharType="begin"/>
                            </w:r>
                            <w:r>
                              <w:instrText>HYPERLINK "mailto:alice@example.com"</w:instrTex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fldChar w:fldCharType="separate"/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"alice@example.com"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fldChar w:fldCharType="end"/>
                            </w:r>
                          </w:p>
                          <w:p>
                            <w:pPr>
                              <w:spacing w:before="23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}</w:t>
                            </w:r>
                          </w:p>
                          <w:p>
                            <w:pPr>
                              <w:spacing w:before="22"/>
                              <w:ind w:lef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}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Text box 319" o:spid="_x0000_s319" fillcolor="#F1F1F1" stroked="f" strokeweight="1.0pt" style="position:absolute;&#10;margin-left:18.85pt;&#10;margin-top:4.55pt;&#10;width:557.8pt;&#10;height:67.2pt;&#10;z-index:107;&#10;mso-position-horizontal:absolute;&#10;mso-position-horizontal-relative:page;&#10;mso-position-vertical:absolute;&#10;mso-wrap-distance-left:0.0pt;&#10;mso-wrap-distance-right:0.0pt;&#10;mso-wrap-style:square;">
                <v:stroke color="#000000"/>
                <v:textbox id="888" inset="0mm,0mm,0mm,0mm" o:insetmode="custom" style="layout-flow:horizontal;&#10;v-text-anchor:top;">
                  <w:txbxContent>
                    <w:p>
                      <w:pPr>
                        <w:pStyle w:val="15"/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pPr>
                    </w:p>
                    <w:p>
                      <w:pPr>
                        <w:ind w:lef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{</w:t>
                      </w:r>
                    </w:p>
                    <w:p>
                      <w:pPr>
                        <w:spacing w:before="22" w:line="288" w:lineRule="auto"/>
                        <w:ind w:left="219" w:right="9005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"message": "Register successful", "token":</w:t>
                      </w:r>
                      <w:r>
                        <w:rPr>
                          <w:rFonts w:ascii="Consolas" w:hAns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"eyJhbGciOiJIUzI1NiIs...", "user": {</w:t>
                      </w:r>
                    </w:p>
                    <w:p>
                      <w:pPr>
                        <w:spacing w:line="286" w:lineRule="auto"/>
                        <w:ind w:left="330" w:right="9005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"id":</w:t>
                      </w:r>
                      <w:r>
                        <w:rPr>
                          <w:rFonts w:ascii="Consolas" w:hAns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"64a1b2c3d4e5f6g7h8i9j0k1", "name": "Alice",</w:t>
                      </w:r>
                    </w:p>
                    <w:p>
                      <w:pPr>
                        <w:ind w:left="330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"email":</w:t>
                      </w:r>
                      <w:r>
                        <w:rPr>
                          <w:rFonts w:ascii="Consolas" w:hAns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fldChar w:fldCharType="begin"/>
                      </w:r>
                      <w:r>
                        <w:instrText>HYPERLINK "mailto:alice@example.com"</w:instrTex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fldChar w:fldCharType="separate"/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"alice@example.com"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fldChar w:fldCharType="end"/>
                      </w:r>
                    </w:p>
                    <w:p>
                      <w:pPr>
                        <w:spacing w:before="23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}</w:t>
                      </w:r>
                    </w:p>
                    <w:p>
                      <w:pPr>
                        <w:spacing w:before="22"/>
                        <w:ind w:lef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86"/>
        <w:ind w:left="122"/>
        <w:rPr>
          <w:rFonts w:ascii="Tahoma" w:hAnsi="Tahoma"/>
          <w:b/>
          <w:sz w:val="13"/>
        </w:rPr>
      </w:pPr>
      <w:r>
        <w:rPr>
          <w:rFonts w:ascii="Tahoma" w:hAnsi="Tahoma"/>
          <w:b/>
          <w:w w:val="95"/>
          <w:sz w:val="13"/>
        </w:rPr>
        <w:t>Login</w:t>
      </w:r>
      <w:r>
        <w:rPr>
          <w:rFonts w:ascii="Tahoma" w:hAnsi="Tahoma"/>
          <w:b/>
          <w:spacing w:val="-1"/>
          <w:w w:val="95"/>
          <w:sz w:val="13"/>
        </w:rPr>
        <w:t xml:space="preserve"> </w:t>
      </w:r>
      <w:r>
        <w:rPr>
          <w:rFonts w:ascii="Tahoma" w:hAnsi="Tahoma"/>
          <w:b/>
          <w:spacing w:val="-2"/>
          <w:sz w:val="13"/>
        </w:rPr>
        <w:t>Request</w:t>
      </w:r>
    </w:p>
    <w:p>
      <w:pPr>
        <w:pStyle w:val="15"/>
        <w:spacing w:before="6"/>
        <w:rPr>
          <w:rFonts w:ascii="Tahoma" w:hAnsi="Tahoma"/>
          <w:b/>
          <w:sz w:val="5"/>
        </w:rPr>
      </w:pPr>
      <w:r>
        <mc:AlternateContent>
          <mc:Choice Requires="wps">
            <w:drawing>
              <wp:anchor distT="0" distB="0" distL="0" distR="0" simplePos="0" relativeHeight="108" behindDoc="1" locked="0" layoutInCell="1" hidden="0" allowOverlap="1">
                <wp:simplePos x="0" y="0"/>
                <wp:positionH relativeFrom="page">
                  <wp:posOffset>239395</wp:posOffset>
                </wp:positionH>
                <wp:positionV relativeFrom="paragraph">
                  <wp:posOffset>57785</wp:posOffset>
                </wp:positionV>
                <wp:extent cx="7084060" cy="603885"/>
                <wp:effectExtent l="0" t="0" r="0" b="0"/>
                <wp:wrapTopAndBottom/>
                <wp:docPr id="320" name="Text box 32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84060" cy="603885"/>
                        </a:xfrm>
                        <a:prstGeom prst="rect"/>
                        <a:solidFill>
                          <a:srgbClr val="F1F1F1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txbx id="321">
                        <w:txbxContent>
                          <w:p>
                            <w:pPr>
                              <w:pStyle w:val="15"/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ind w:lef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POST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http://localhost:5000/api/v1/auth/login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spacing w:before="22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"Content-Type: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application/json"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spacing w:before="22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-d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'{</w:t>
                            </w:r>
                          </w:p>
                          <w:p>
                            <w:pPr>
                              <w:spacing w:before="24" w:line="286" w:lineRule="auto"/>
                              <w:ind w:left="330" w:right="9225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"email":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fldChar w:fldCharType="begin"/>
                            </w:r>
                            <w:r>
                              <w:instrText>HYPERLINK "mailto:alice@example.com"</w:instrTex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fldChar w:fldCharType="separate"/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"alice@example.com",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fldChar w:fldCharType="end"/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 xml:space="preserve"> "password": "Secret@123"</w:t>
                            </w:r>
                          </w:p>
                          <w:p>
                            <w:pPr>
                              <w:spacing w:line="117" w:lineRule="exact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}'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Text box 322" o:spid="_x0000_s322" fillcolor="#F1F1F1" stroked="f" strokeweight="1.0pt" style="position:absolute;&#10;margin-left:18.85pt;&#10;margin-top:4.55pt;&#10;width:557.8pt;&#10;height:47.55pt;&#10;z-index:108;&#10;mso-position-horizontal:absolute;&#10;mso-position-horizontal-relative:page;&#10;mso-position-vertical:absolute;&#10;mso-wrap-distance-left:0.0pt;&#10;mso-wrap-distance-right:0.0pt;&#10;mso-wrap-style:square;">
                <v:stroke color="#000000"/>
                <v:textbox id="889" inset="0mm,0mm,0mm,0mm" o:insetmode="custom" style="layout-flow:horizontal;&#10;v-text-anchor:top;">
                  <w:txbxContent>
                    <w:p>
                      <w:pPr>
                        <w:pStyle w:val="15"/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pPr>
                    </w:p>
                    <w:p>
                      <w:pPr>
                        <w:ind w:lef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curl</w:t>
                      </w:r>
                      <w:r>
                        <w:rPr>
                          <w:rFonts w:ascii="Consolas" w:hAns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-X</w:t>
                      </w:r>
                      <w:r>
                        <w:rPr>
                          <w:rFonts w:ascii="Consolas" w:hAns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POST</w:t>
                      </w:r>
                      <w:r>
                        <w:rPr>
                          <w:rFonts w:ascii="Consolas" w:hAns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http://localhost:5000/api/v1/auth/login</w:t>
                      </w:r>
                      <w:r>
                        <w:rPr>
                          <w:rFonts w:ascii="Consolas" w:hAns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spacing w:before="22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 w:hAns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"Content-Type:</w:t>
                      </w:r>
                      <w:r>
                        <w:rPr>
                          <w:rFonts w:ascii="Consolas" w:hAns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application/json"</w:t>
                      </w:r>
                      <w:r>
                        <w:rPr>
                          <w:rFonts w:ascii="Consolas" w:hAns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spacing w:before="22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-d</w:t>
                      </w:r>
                      <w:r>
                        <w:rPr>
                          <w:rFonts w:ascii="Consolas" w:hAnsi="Consolas"/>
                          <w:color w:val="272424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'{</w:t>
                      </w:r>
                    </w:p>
                    <w:p>
                      <w:pPr>
                        <w:spacing w:before="24" w:line="286" w:lineRule="auto"/>
                        <w:ind w:left="330" w:right="9225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"email":</w:t>
                      </w:r>
                      <w:r>
                        <w:rPr>
                          <w:rFonts w:ascii="Consolas" w:hAns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fldChar w:fldCharType="begin"/>
                      </w:r>
                      <w:r>
                        <w:instrText>HYPERLINK "mailto:alice@example.com"</w:instrTex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fldChar w:fldCharType="separate"/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"alice@example.com",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fldChar w:fldCharType="end"/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 xml:space="preserve"> "password": "Secret@123"</w:t>
                      </w:r>
                    </w:p>
                    <w:p>
                      <w:pPr>
                        <w:spacing w:line="117" w:lineRule="exact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}'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87"/>
        <w:ind w:left="122"/>
        <w:rPr>
          <w:rFonts w:ascii="Tahoma" w:hAnsi="Tahoma"/>
          <w:b/>
          <w:sz w:val="13"/>
        </w:rPr>
      </w:pPr>
      <w:r>
        <w:rPr>
          <w:rFonts w:ascii="Tahoma" w:hAnsi="Tahoma"/>
          <w:b/>
          <w:w w:val="95"/>
          <w:sz w:val="13"/>
        </w:rPr>
        <w:t>Products</w:t>
      </w:r>
      <w:r>
        <w:rPr>
          <w:rFonts w:ascii="Tahoma" w:hAnsi="Tahoma"/>
          <w:b/>
          <w:spacing w:val="9"/>
          <w:sz w:val="13"/>
        </w:rPr>
        <w:t xml:space="preserve"> </w:t>
      </w:r>
      <w:r>
        <w:rPr>
          <w:rFonts w:ascii="Tahoma" w:hAnsi="Tahoma"/>
          <w:b/>
          <w:w w:val="95"/>
          <w:sz w:val="13"/>
        </w:rPr>
        <w:t>Create</w:t>
      </w:r>
      <w:r>
        <w:rPr>
          <w:rFonts w:ascii="Tahoma" w:hAnsi="Tahoma"/>
          <w:b/>
          <w:spacing w:val="10"/>
          <w:sz w:val="13"/>
        </w:rPr>
        <w:t xml:space="preserve"> </w:t>
      </w:r>
      <w:r>
        <w:rPr>
          <w:rFonts w:ascii="Tahoma" w:hAnsi="Tahoma"/>
          <w:b/>
          <w:w w:val="95"/>
          <w:sz w:val="13"/>
        </w:rPr>
        <w:t>Request</w:t>
      </w:r>
      <w:r>
        <w:rPr>
          <w:rFonts w:ascii="Tahoma" w:hAnsi="Tahoma"/>
          <w:b/>
          <w:spacing w:val="11"/>
          <w:sz w:val="13"/>
        </w:rPr>
        <w:t xml:space="preserve"> </w:t>
      </w:r>
      <w:r>
        <w:rPr>
          <w:rFonts w:ascii="Tahoma" w:hAnsi="Tahoma"/>
          <w:b/>
          <w:spacing w:val="-2"/>
          <w:w w:val="95"/>
          <w:sz w:val="13"/>
        </w:rPr>
        <w:t>(Protected)</w:t>
      </w:r>
    </w:p>
    <w:p>
      <w:pPr>
        <w:pStyle w:val="15"/>
        <w:spacing w:before="5"/>
        <w:rPr>
          <w:rFonts w:ascii="Tahoma" w:hAnsi="Tahoma"/>
          <w:b/>
          <w:sz w:val="5"/>
        </w:rPr>
      </w:pPr>
      <w:r>
        <mc:AlternateContent>
          <mc:Choice Requires="wps">
            <w:drawing>
              <wp:anchor distT="0" distB="0" distL="0" distR="0" simplePos="0" relativeHeight="109" behindDoc="1" locked="0" layoutInCell="1" hidden="0" allowOverlap="1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853440"/>
                <wp:effectExtent l="0" t="0" r="0" b="0"/>
                <wp:wrapTopAndBottom/>
                <wp:docPr id="323" name="Text box 32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84060" cy="853440"/>
                        </a:xfrm>
                        <a:prstGeom prst="rect"/>
                        <a:solidFill>
                          <a:srgbClr val="F1F1F1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txbx id="324">
                        <w:txbxContent>
                          <w:p>
                            <w:pPr>
                              <w:pStyle w:val="15"/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ind w:lef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POST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http://localhost:5000/api/v1/products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spacing w:before="22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"Authorization: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Bearer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&lt;JWT_TOKEN&gt;"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spacing w:before="23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"Content-Type: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application/json"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spacing w:before="24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-d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'{</w:t>
                            </w:r>
                          </w:p>
                          <w:p>
                            <w:pPr>
                              <w:spacing w:before="22"/>
                              <w:ind w:left="330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"name":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"Laptop",</w:t>
                            </w:r>
                          </w:p>
                          <w:p>
                            <w:pPr>
                              <w:spacing w:before="22"/>
                              <w:ind w:left="330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"price":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999.99,</w:t>
                            </w:r>
                          </w:p>
                          <w:p>
                            <w:pPr>
                              <w:spacing w:before="25"/>
                              <w:ind w:left="330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"quantity":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10,</w:t>
                            </w:r>
                          </w:p>
                          <w:p>
                            <w:pPr>
                              <w:spacing w:before="22"/>
                              <w:ind w:left="330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"description":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"High-performance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laptop"</w:t>
                            </w:r>
                          </w:p>
                          <w:p>
                            <w:pPr>
                              <w:spacing w:before="22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}'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Text box 325" o:spid="_x0000_s325" fillcolor="#F1F1F1" stroked="f" strokeweight="1.0pt" style="position:absolute;&#10;margin-left:18.85pt;&#10;margin-top:4.5pt;&#10;width:557.8pt;&#10;height:67.2pt;&#10;z-index:109;&#10;mso-position-horizontal:absolute;&#10;mso-position-horizontal-relative:page;&#10;mso-position-vertical:absolute;&#10;mso-wrap-distance-left:0.0pt;&#10;mso-wrap-distance-right:0.0pt;&#10;mso-wrap-style:square;">
                <v:stroke color="#000000"/>
                <v:textbox id="890" inset="0mm,0mm,0mm,0mm" o:insetmode="custom" style="layout-flow:horizontal;&#10;v-text-anchor:top;">
                  <w:txbxContent>
                    <w:p>
                      <w:pPr>
                        <w:pStyle w:val="15"/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pPr>
                    </w:p>
                    <w:p>
                      <w:pPr>
                        <w:ind w:lef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curl</w:t>
                      </w:r>
                      <w:r>
                        <w:rPr>
                          <w:rFonts w:ascii="Consolas" w:hAnsi="Consolas"/>
                          <w:color w:val="272424"/>
                          <w:spacing w:val="-16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-X</w:t>
                      </w:r>
                      <w:r>
                        <w:rPr>
                          <w:rFonts w:ascii="Consolas" w:hAns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POST</w:t>
                      </w:r>
                      <w:r>
                        <w:rPr>
                          <w:rFonts w:ascii="Consolas" w:hAns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http://localhost:5000/api/v1/products</w:t>
                      </w:r>
                      <w:r>
                        <w:rPr>
                          <w:rFonts w:ascii="Consolas" w:hAns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spacing w:before="22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 w:hAnsi="Consolas"/>
                          <w:color w:val="272424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"Authorization:</w:t>
                      </w:r>
                      <w:r>
                        <w:rPr>
                          <w:rFonts w:ascii="Consolas" w:hAns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Bearer</w:t>
                      </w:r>
                      <w:r>
                        <w:rPr>
                          <w:rFonts w:ascii="Consolas" w:hAns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&lt;JWT_TOKEN&gt;"</w:t>
                      </w:r>
                      <w:r>
                        <w:rPr>
                          <w:rFonts w:ascii="Consolas" w:hAnsi="Consolas"/>
                          <w:color w:val="272424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spacing w:before="23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 w:hAns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"Content-Type:</w:t>
                      </w:r>
                      <w:r>
                        <w:rPr>
                          <w:rFonts w:ascii="Consolas" w:hAns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application/json"</w:t>
                      </w:r>
                      <w:r>
                        <w:rPr>
                          <w:rFonts w:ascii="Consolas" w:hAns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spacing w:before="24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-d</w:t>
                      </w:r>
                      <w:r>
                        <w:rPr>
                          <w:rFonts w:ascii="Consolas" w:hAnsi="Consolas"/>
                          <w:color w:val="272424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'{</w:t>
                      </w:r>
                    </w:p>
                    <w:p>
                      <w:pPr>
                        <w:spacing w:before="22"/>
                        <w:ind w:left="330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"name":</w:t>
                      </w:r>
                      <w:r>
                        <w:rPr>
                          <w:rFonts w:ascii="Consolas" w:hAnsi="Consolas"/>
                          <w:color w:val="272424"/>
                          <w:spacing w:val="-6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"Laptop",</w:t>
                      </w:r>
                    </w:p>
                    <w:p>
                      <w:pPr>
                        <w:spacing w:before="22"/>
                        <w:ind w:left="330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"price":</w:t>
                      </w:r>
                      <w:r>
                        <w:rPr>
                          <w:rFonts w:ascii="Consolas" w:hAns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999.99,</w:t>
                      </w:r>
                    </w:p>
                    <w:p>
                      <w:pPr>
                        <w:spacing w:before="25"/>
                        <w:ind w:left="330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"quantity":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10,</w:t>
                      </w:r>
                    </w:p>
                    <w:p>
                      <w:pPr>
                        <w:spacing w:before="22"/>
                        <w:ind w:left="330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"description":</w:t>
                      </w:r>
                      <w:r>
                        <w:rPr>
                          <w:rFonts w:ascii="Consolas" w:hAnsi="Consolas"/>
                          <w:color w:val="272424"/>
                          <w:spacing w:val="1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"High-performance</w:t>
                      </w:r>
                      <w:r>
                        <w:rPr>
                          <w:rFonts w:ascii="Consolas" w:hAnsi="Consolas"/>
                          <w:color w:val="272424"/>
                          <w:spacing w:val="1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laptop"</w:t>
                      </w:r>
                    </w:p>
                    <w:p>
                      <w:pPr>
                        <w:spacing w:before="22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}'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87"/>
        <w:ind w:left="122"/>
        <w:rPr>
          <w:rFonts w:ascii="Tahoma" w:hAnsi="Tahoma"/>
          <w:b/>
          <w:sz w:val="13"/>
        </w:rPr>
      </w:pPr>
      <w:r>
        <w:rPr>
          <w:rFonts w:ascii="Tahoma" w:hAnsi="Tahoma"/>
          <w:b/>
          <w:w w:val="95"/>
          <w:sz w:val="13"/>
        </w:rPr>
        <w:t>Products</w:t>
      </w:r>
      <w:r>
        <w:rPr>
          <w:rFonts w:ascii="Tahoma" w:hAnsi="Tahoma"/>
          <w:b/>
          <w:spacing w:val="2"/>
          <w:sz w:val="13"/>
        </w:rPr>
        <w:t xml:space="preserve"> </w:t>
      </w:r>
      <w:r>
        <w:rPr>
          <w:rFonts w:ascii="Tahoma" w:hAnsi="Tahoma"/>
          <w:b/>
          <w:w w:val="95"/>
          <w:sz w:val="13"/>
        </w:rPr>
        <w:t>List</w:t>
      </w:r>
      <w:r>
        <w:rPr>
          <w:rFonts w:ascii="Tahoma" w:hAnsi="Tahoma"/>
          <w:b/>
          <w:spacing w:val="3"/>
          <w:sz w:val="13"/>
        </w:rPr>
        <w:t xml:space="preserve"> </w:t>
      </w:r>
      <w:r>
        <w:rPr>
          <w:rFonts w:ascii="Tahoma" w:hAnsi="Tahoma"/>
          <w:b/>
          <w:w w:val="95"/>
          <w:sz w:val="13"/>
        </w:rPr>
        <w:t>Request</w:t>
      </w:r>
      <w:r>
        <w:rPr>
          <w:rFonts w:ascii="Tahoma" w:hAnsi="Tahoma"/>
          <w:b/>
          <w:spacing w:val="3"/>
          <w:sz w:val="13"/>
        </w:rPr>
        <w:t xml:space="preserve"> </w:t>
      </w:r>
      <w:r>
        <w:rPr>
          <w:rFonts w:ascii="Tahoma" w:hAnsi="Tahoma"/>
          <w:b/>
          <w:w w:val="95"/>
          <w:sz w:val="13"/>
        </w:rPr>
        <w:t>(With</w:t>
      </w:r>
      <w:r>
        <w:rPr>
          <w:rFonts w:ascii="Tahoma" w:hAnsi="Tahoma"/>
          <w:b/>
          <w:spacing w:val="-2"/>
          <w:sz w:val="13"/>
        </w:rPr>
        <w:t xml:space="preserve"> </w:t>
      </w:r>
      <w:r>
        <w:rPr>
          <w:rFonts w:ascii="Tahoma" w:hAnsi="Tahoma"/>
          <w:b/>
          <w:spacing w:val="-2"/>
          <w:w w:val="95"/>
          <w:sz w:val="13"/>
        </w:rPr>
        <w:t>Search)</w:t>
      </w:r>
    </w:p>
    <w:p>
      <w:pPr>
        <w:pStyle w:val="15"/>
        <w:spacing w:before="5"/>
        <w:rPr>
          <w:rFonts w:ascii="Tahoma" w:hAnsi="Tahoma"/>
          <w:b/>
          <w:sz w:val="5"/>
        </w:rPr>
      </w:pPr>
      <w:r>
        <mc:AlternateContent>
          <mc:Choice Requires="wps">
            <w:drawing>
              <wp:anchor distT="0" distB="0" distL="0" distR="0" simplePos="0" relativeHeight="110" behindDoc="1" locked="0" layoutInCell="1" hidden="0" allowOverlap="1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271780"/>
                <wp:effectExtent l="0" t="0" r="0" b="0"/>
                <wp:wrapTopAndBottom/>
                <wp:docPr id="326" name="Text box 32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84060" cy="271780"/>
                        </a:xfrm>
                        <a:prstGeom prst="rect"/>
                        <a:solidFill>
                          <a:srgbClr val="F1F1F1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txbx id="327">
                        <w:txbxContent>
                          <w:p>
                            <w:pPr>
                              <w:pStyle w:val="15"/>
                              <w:spacing w:before="1"/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ind w:lef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GET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"http://localhost:5000/api/v1/products?keyword=laptop&amp;page=1&amp;limit=10"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spacing w:before="22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"Authorization: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Bearer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&lt;JWT_TOKEN&gt;"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Text box 328" o:spid="_x0000_s328" fillcolor="#F1F1F1" stroked="f" strokeweight="1.0pt" style="position:absolute;&#10;margin-left:18.85pt;&#10;margin-top:4.5pt;&#10;width:557.8pt;&#10;height:21.4pt;&#10;z-index:110;&#10;mso-position-horizontal:absolute;&#10;mso-position-horizontal-relative:page;&#10;mso-position-vertical:absolute;&#10;mso-wrap-distance-left:0.0pt;&#10;mso-wrap-distance-right:0.0pt;&#10;mso-wrap-style:square;">
                <v:stroke color="#000000"/>
                <v:textbox id="891" inset="0mm,0mm,0mm,0mm" o:insetmode="custom" style="layout-flow:horizontal;&#10;v-text-anchor:top;">
                  <w:txbxContent>
                    <w:p>
                      <w:pPr>
                        <w:pStyle w:val="15"/>
                        <w:spacing w:before="1"/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pPr>
                    </w:p>
                    <w:p>
                      <w:pPr>
                        <w:ind w:lef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curl</w:t>
                      </w:r>
                      <w:r>
                        <w:rPr>
                          <w:rFonts w:ascii="Consolas" w:hAnsi="Consolas"/>
                          <w:color w:val="272424"/>
                          <w:spacing w:val="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-X</w:t>
                      </w:r>
                      <w:r>
                        <w:rPr>
                          <w:rFonts w:ascii="Consolas" w:hAnsi="Consolas"/>
                          <w:color w:val="272424"/>
                          <w:spacing w:val="1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GET</w:t>
                      </w:r>
                      <w:r>
                        <w:rPr>
                          <w:rFonts w:ascii="Consolas" w:hAnsi="Consolas"/>
                          <w:color w:val="272424"/>
                          <w:spacing w:val="1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"http://localhost:5000/api/v1/products?keyword=laptop&amp;page=1&amp;limit=10"</w:t>
                      </w:r>
                      <w:r>
                        <w:rPr>
                          <w:rFonts w:ascii="Consolas" w:hAnsi="Consolas"/>
                          <w:color w:val="272424"/>
                          <w:spacing w:val="1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spacing w:before="22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"Authorization:</w:t>
                      </w:r>
                      <w:r>
                        <w:rPr>
                          <w:rFonts w:ascii="Consolas" w:hAns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Bearer</w:t>
                      </w:r>
                      <w:r>
                        <w:rPr>
                          <w:rFonts w:ascii="Consolas" w:hAns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&lt;JWT_TOKEN&gt;"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87"/>
        <w:ind w:left="122"/>
        <w:rPr>
          <w:rFonts w:ascii="Tahoma" w:hAnsi="Tahoma"/>
          <w:b/>
          <w:sz w:val="13"/>
        </w:rPr>
      </w:pPr>
      <w:r>
        <w:rPr>
          <w:rFonts w:ascii="Tahoma" w:hAnsi="Tahoma"/>
          <w:b/>
          <w:w w:val="95"/>
          <w:sz w:val="13"/>
        </w:rPr>
        <w:t>Standard</w:t>
      </w:r>
      <w:r>
        <w:rPr>
          <w:rFonts w:ascii="Tahoma" w:hAnsi="Tahoma"/>
          <w:b/>
          <w:spacing w:val="-1"/>
          <w:w w:val="95"/>
          <w:sz w:val="13"/>
        </w:rPr>
        <w:t xml:space="preserve"> </w:t>
      </w:r>
      <w:r>
        <w:rPr>
          <w:rFonts w:ascii="Tahoma" w:hAnsi="Tahoma"/>
          <w:b/>
          <w:w w:val="95"/>
          <w:sz w:val="13"/>
        </w:rPr>
        <w:t>Error</w:t>
      </w:r>
      <w:r>
        <w:rPr>
          <w:rFonts w:ascii="Tahoma" w:hAnsi="Tahoma"/>
          <w:b/>
          <w:spacing w:val="-2"/>
          <w:sz w:val="13"/>
        </w:rPr>
        <w:t xml:space="preserve"> </w:t>
      </w:r>
      <w:r>
        <w:rPr>
          <w:rFonts w:ascii="Tahoma" w:hAnsi="Tahoma"/>
          <w:b/>
          <w:spacing w:val="-2"/>
          <w:w w:val="95"/>
          <w:sz w:val="13"/>
        </w:rPr>
        <w:t>Response</w:t>
      </w:r>
    </w:p>
    <w:p>
      <w:pPr>
        <w:pStyle w:val="15"/>
        <w:spacing w:before="5"/>
        <w:rPr>
          <w:rFonts w:ascii="Tahoma" w:hAnsi="Tahoma"/>
          <w:b/>
          <w:sz w:val="5"/>
        </w:rPr>
      </w:pPr>
      <w:r>
        <mc:AlternateContent>
          <mc:Choice Requires="wps">
            <w:drawing>
              <wp:anchor distT="0" distB="0" distL="0" distR="0" simplePos="0" relativeHeight="111" behindDoc="1" locked="0" layoutInCell="1" hidden="0" allowOverlap="1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520065"/>
                <wp:effectExtent l="0" t="0" r="0" b="0"/>
                <wp:wrapTopAndBottom/>
                <wp:docPr id="329" name="Text box 32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84060" cy="520065"/>
                        </a:xfrm>
                        <a:prstGeom prst="rect"/>
                        <a:solidFill>
                          <a:srgbClr val="F1F1F1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txbx id="330">
                        <w:txbxContent>
                          <w:p>
                            <w:pPr>
                              <w:pStyle w:val="15"/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ind w:lef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{</w:t>
                            </w:r>
                          </w:p>
                          <w:p>
                            <w:pPr>
                              <w:spacing w:before="22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"success":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false,</w:t>
                            </w:r>
                          </w:p>
                          <w:p>
                            <w:pPr>
                              <w:spacing w:before="23" w:line="290" w:lineRule="auto"/>
                              <w:ind w:left="219" w:right="9225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"message":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"Product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not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found", "code": 404</w:t>
                            </w:r>
                          </w:p>
                          <w:p>
                            <w:pPr>
                              <w:spacing w:line="115" w:lineRule="exact"/>
                              <w:ind w:lef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}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Text box 331" o:spid="_x0000_s331" fillcolor="#F1F1F1" stroked="f" strokeweight="1.0pt" style="position:absolute;&#10;margin-left:18.85pt;&#10;margin-top:4.5pt;&#10;width:557.8pt;&#10;height:40.95pt;&#10;z-index:111;&#10;mso-position-horizontal:absolute;&#10;mso-position-horizontal-relative:page;&#10;mso-position-vertical:absolute;&#10;mso-wrap-distance-left:0.0pt;&#10;mso-wrap-distance-right:0.0pt;&#10;mso-wrap-style:square;">
                <v:stroke color="#000000"/>
                <v:textbox id="892" inset="0mm,0mm,0mm,0mm" o:insetmode="custom" style="layout-flow:horizontal;&#10;v-text-anchor:top;">
                  <w:txbxContent>
                    <w:p>
                      <w:pPr>
                        <w:pStyle w:val="15"/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pPr>
                    </w:p>
                    <w:p>
                      <w:pPr>
                        <w:ind w:lef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{</w:t>
                      </w:r>
                    </w:p>
                    <w:p>
                      <w:pPr>
                        <w:spacing w:before="22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"success":</w:t>
                      </w:r>
                      <w:r>
                        <w:rPr>
                          <w:rFonts w:ascii="Consolas" w:hAnsi="Consolas"/>
                          <w:color w:val="272424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false,</w:t>
                      </w:r>
                    </w:p>
                    <w:p>
                      <w:pPr>
                        <w:spacing w:before="23" w:line="290" w:lineRule="auto"/>
                        <w:ind w:left="219" w:right="9225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"message":</w:t>
                      </w:r>
                      <w:r>
                        <w:rPr>
                          <w:rFonts w:ascii="Consolas" w:hAns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"Product</w:t>
                      </w:r>
                      <w:r>
                        <w:rPr>
                          <w:rFonts w:ascii="Consolas" w:hAns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not</w:t>
                      </w:r>
                      <w:r>
                        <w:rPr>
                          <w:rFonts w:ascii="Consolas" w:hAns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found", "code": 404</w:t>
                      </w:r>
                    </w:p>
                    <w:p>
                      <w:pPr>
                        <w:spacing w:line="115" w:lineRule="exact"/>
                        <w:ind w:lef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75"/>
        <w:ind w:left="122"/>
        <w:rPr>
          <w:rFonts w:ascii="Tahoma" w:hAnsi="Tahoma"/>
          <w:b/>
          <w:sz w:val="16"/>
        </w:rPr>
      </w:pPr>
      <w:r>
        <w:rPr>
          <w:rFonts w:ascii="Tahoma" w:hAnsi="Tahoma"/>
          <w:b/>
          <w:w w:val="95"/>
          <w:sz w:val="16"/>
        </w:rPr>
        <w:t>API</w:t>
      </w:r>
      <w:r>
        <w:rPr>
          <w:rFonts w:ascii="Tahoma" w:hAnsi="Tahoma"/>
          <w:b/>
          <w:spacing w:val="-2"/>
          <w:sz w:val="16"/>
        </w:rPr>
        <w:t xml:space="preserve"> </w:t>
      </w:r>
      <w:r>
        <w:rPr>
          <w:rFonts w:ascii="Tahoma" w:hAnsi="Tahoma"/>
          <w:b/>
          <w:w w:val="95"/>
          <w:sz w:val="16"/>
        </w:rPr>
        <w:t>Design</w:t>
      </w:r>
      <w:r>
        <w:rPr>
          <w:rFonts w:ascii="Tahoma" w:hAnsi="Tahoma"/>
          <w:b/>
          <w:spacing w:val="-1"/>
          <w:sz w:val="16"/>
        </w:rPr>
        <w:t xml:space="preserve"> </w:t>
      </w:r>
      <w:r>
        <w:rPr>
          <w:rFonts w:ascii="Tahoma" w:hAnsi="Tahoma"/>
          <w:b/>
          <w:w w:val="95"/>
          <w:sz w:val="16"/>
        </w:rPr>
        <w:t>Best</w:t>
      </w:r>
      <w:r>
        <w:rPr>
          <w:rFonts w:ascii="Tahoma" w:hAnsi="Tahoma"/>
          <w:b/>
          <w:spacing w:val="-3"/>
          <w:w w:val="95"/>
          <w:sz w:val="16"/>
        </w:rPr>
        <w:t xml:space="preserve"> </w:t>
      </w:r>
      <w:r>
        <w:rPr>
          <w:rFonts w:ascii="Tahoma" w:hAnsi="Tahoma"/>
          <w:b/>
          <w:spacing w:val="-2"/>
          <w:w w:val="95"/>
          <w:sz w:val="16"/>
        </w:rPr>
        <w:t>Practices</w:t>
      </w:r>
    </w:p>
    <w:p>
      <w:pPr>
        <w:pStyle w:val="15"/>
        <w:spacing w:before="11"/>
        <w:rPr>
          <w:rFonts w:ascii="Tahoma" w:hAnsi="Tahoma"/>
          <w:b/>
          <w:sz w:val="5"/>
        </w:rPr>
      </w:pPr>
      <w:r>
        <mc:AlternateContent>
          <mc:Choice Requires="wps">
            <w:drawing>
              <wp:anchor distT="0" distB="0" distL="0" distR="0" simplePos="0" relativeHeight="112" behindDoc="1" locked="0" layoutInCell="1" hidden="0" allowOverlap="1">
                <wp:simplePos x="0" y="0"/>
                <wp:positionH relativeFrom="page">
                  <wp:posOffset>234315</wp:posOffset>
                </wp:positionH>
                <wp:positionV relativeFrom="paragraph">
                  <wp:posOffset>64135</wp:posOffset>
                </wp:positionV>
                <wp:extent cx="7086599" cy="768984"/>
                <wp:effectExtent l="0" t="0" r="0" b="0"/>
                <wp:wrapTopAndBottom/>
                <wp:docPr id="332" name="Combination 33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33" name="Combination 333"/>
                      <wpg:cNvGrpSpPr/>
                      <wpg:grpSpPr>
                        <a:xfrm rot="0">
                          <a:off x="0" y="0"/>
                          <a:ext cx="7086599" cy="768984"/>
                          <a:chOff x="0" y="0"/>
                          <a:chExt cx="7086599" cy="76898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34" name="曲线 334"/>
                        <wps:cNvSpPr/>
                        <wps:spPr>
                          <a:xfrm rot="0">
                            <a:off x="8254" y="634"/>
                            <a:ext cx="3522345" cy="36576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2250"/>
                                </a:moveTo>
                                <a:lnTo>
                                  <a:pt x="15" y="1387"/>
                                </a:lnTo>
                                <a:lnTo>
                                  <a:pt x="66" y="674"/>
                                </a:lnTo>
                                <a:lnTo>
                                  <a:pt x="140" y="187"/>
                                </a:lnTo>
                                <a:lnTo>
                                  <a:pt x="229" y="0"/>
                                </a:lnTo>
                                <a:lnTo>
                                  <a:pt x="21366" y="0"/>
                                </a:lnTo>
                                <a:lnTo>
                                  <a:pt x="21455" y="187"/>
                                </a:lnTo>
                                <a:lnTo>
                                  <a:pt x="21529" y="674"/>
                                </a:lnTo>
                                <a:lnTo>
                                  <a:pt x="21580" y="1387"/>
                                </a:lnTo>
                                <a:lnTo>
                                  <a:pt x="21596" y="2250"/>
                                </a:lnTo>
                                <a:lnTo>
                                  <a:pt x="21596" y="19387"/>
                                </a:lnTo>
                                <a:lnTo>
                                  <a:pt x="21580" y="20250"/>
                                </a:lnTo>
                                <a:lnTo>
                                  <a:pt x="21529" y="20962"/>
                                </a:lnTo>
                                <a:lnTo>
                                  <a:pt x="21455" y="21449"/>
                                </a:lnTo>
                                <a:lnTo>
                                  <a:pt x="21366" y="21599"/>
                                </a:lnTo>
                                <a:lnTo>
                                  <a:pt x="229" y="21599"/>
                                </a:lnTo>
                                <a:lnTo>
                                  <a:pt x="140" y="21449"/>
                                </a:lnTo>
                                <a:lnTo>
                                  <a:pt x="66" y="20962"/>
                                </a:lnTo>
                                <a:lnTo>
                                  <a:pt x="15" y="20250"/>
                                </a:lnTo>
                                <a:lnTo>
                                  <a:pt x="0" y="19387"/>
                                </a:lnTo>
                                <a:lnTo>
                                  <a:pt x="0" y="22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 cmpd="sng" cap="flat">
                            <a:solidFill>
                              <a:srgbClr val="C0C1D6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" name="曲线 335"/>
                        <wps:cNvSpPr/>
                        <wps:spPr>
                          <a:xfrm rot="0">
                            <a:off x="0" y="0"/>
                            <a:ext cx="32384" cy="36576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6517" y="0"/>
                                </a:moveTo>
                                <a:lnTo>
                                  <a:pt x="4658" y="0"/>
                                </a:lnTo>
                                <a:lnTo>
                                  <a:pt x="0" y="412"/>
                                </a:lnTo>
                                <a:lnTo>
                                  <a:pt x="0" y="937"/>
                                </a:lnTo>
                                <a:lnTo>
                                  <a:pt x="0" y="21187"/>
                                </a:lnTo>
                                <a:lnTo>
                                  <a:pt x="4658" y="21599"/>
                                </a:lnTo>
                                <a:lnTo>
                                  <a:pt x="16517" y="21599"/>
                                </a:lnTo>
                                <a:lnTo>
                                  <a:pt x="21176" y="21187"/>
                                </a:lnTo>
                                <a:lnTo>
                                  <a:pt x="21176" y="412"/>
                                </a:lnTo>
                                <a:lnTo>
                                  <a:pt x="16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曲线 336"/>
                        <wps:cNvSpPr/>
                        <wps:spPr>
                          <a:xfrm rot="0">
                            <a:off x="3564255" y="634"/>
                            <a:ext cx="3522344" cy="36576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2250"/>
                                </a:moveTo>
                                <a:lnTo>
                                  <a:pt x="19" y="1387"/>
                                </a:lnTo>
                                <a:lnTo>
                                  <a:pt x="66" y="674"/>
                                </a:lnTo>
                                <a:lnTo>
                                  <a:pt x="140" y="187"/>
                                </a:lnTo>
                                <a:lnTo>
                                  <a:pt x="229" y="0"/>
                                </a:lnTo>
                                <a:lnTo>
                                  <a:pt x="21366" y="0"/>
                                </a:lnTo>
                                <a:lnTo>
                                  <a:pt x="21455" y="187"/>
                                </a:lnTo>
                                <a:lnTo>
                                  <a:pt x="21529" y="674"/>
                                </a:lnTo>
                                <a:lnTo>
                                  <a:pt x="21580" y="1387"/>
                                </a:lnTo>
                                <a:lnTo>
                                  <a:pt x="21596" y="2250"/>
                                </a:lnTo>
                                <a:lnTo>
                                  <a:pt x="21596" y="19387"/>
                                </a:lnTo>
                                <a:lnTo>
                                  <a:pt x="21580" y="20250"/>
                                </a:lnTo>
                                <a:lnTo>
                                  <a:pt x="21529" y="20962"/>
                                </a:lnTo>
                                <a:lnTo>
                                  <a:pt x="21455" y="21449"/>
                                </a:lnTo>
                                <a:lnTo>
                                  <a:pt x="21366" y="21599"/>
                                </a:lnTo>
                                <a:lnTo>
                                  <a:pt x="229" y="21599"/>
                                </a:lnTo>
                                <a:lnTo>
                                  <a:pt x="140" y="21449"/>
                                </a:lnTo>
                                <a:lnTo>
                                  <a:pt x="66" y="20962"/>
                                </a:lnTo>
                                <a:lnTo>
                                  <a:pt x="19" y="20250"/>
                                </a:lnTo>
                                <a:lnTo>
                                  <a:pt x="0" y="19387"/>
                                </a:lnTo>
                                <a:lnTo>
                                  <a:pt x="0" y="22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 cmpd="sng" cap="flat">
                            <a:solidFill>
                              <a:srgbClr val="C0C1D6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" name="曲线 337"/>
                        <wps:cNvSpPr/>
                        <wps:spPr>
                          <a:xfrm rot="0">
                            <a:off x="3555365" y="0"/>
                            <a:ext cx="32385" cy="36576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6517" y="0"/>
                                </a:moveTo>
                                <a:lnTo>
                                  <a:pt x="4658" y="0"/>
                                </a:lnTo>
                                <a:lnTo>
                                  <a:pt x="0" y="412"/>
                                </a:lnTo>
                                <a:lnTo>
                                  <a:pt x="0" y="937"/>
                                </a:lnTo>
                                <a:lnTo>
                                  <a:pt x="0" y="21187"/>
                                </a:lnTo>
                                <a:lnTo>
                                  <a:pt x="4658" y="21599"/>
                                </a:lnTo>
                                <a:lnTo>
                                  <a:pt x="16517" y="21599"/>
                                </a:lnTo>
                                <a:lnTo>
                                  <a:pt x="21176" y="21187"/>
                                </a:lnTo>
                                <a:lnTo>
                                  <a:pt x="21176" y="412"/>
                                </a:lnTo>
                                <a:lnTo>
                                  <a:pt x="16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" name="曲线 338"/>
                        <wps:cNvSpPr/>
                        <wps:spPr>
                          <a:xfrm rot="0">
                            <a:off x="8254" y="401319"/>
                            <a:ext cx="3522345" cy="3676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2201"/>
                                </a:moveTo>
                                <a:lnTo>
                                  <a:pt x="15" y="1342"/>
                                </a:lnTo>
                                <a:lnTo>
                                  <a:pt x="66" y="634"/>
                                </a:lnTo>
                                <a:lnTo>
                                  <a:pt x="140" y="149"/>
                                </a:lnTo>
                                <a:lnTo>
                                  <a:pt x="229" y="0"/>
                                </a:lnTo>
                                <a:lnTo>
                                  <a:pt x="21366" y="0"/>
                                </a:lnTo>
                                <a:lnTo>
                                  <a:pt x="21455" y="149"/>
                                </a:lnTo>
                                <a:lnTo>
                                  <a:pt x="21529" y="634"/>
                                </a:lnTo>
                                <a:lnTo>
                                  <a:pt x="21580" y="1342"/>
                                </a:lnTo>
                                <a:lnTo>
                                  <a:pt x="21596" y="2201"/>
                                </a:lnTo>
                                <a:lnTo>
                                  <a:pt x="21596" y="19324"/>
                                </a:lnTo>
                                <a:lnTo>
                                  <a:pt x="21580" y="20219"/>
                                </a:lnTo>
                                <a:lnTo>
                                  <a:pt x="21529" y="20928"/>
                                </a:lnTo>
                                <a:lnTo>
                                  <a:pt x="21455" y="21376"/>
                                </a:lnTo>
                                <a:lnTo>
                                  <a:pt x="21366" y="21562"/>
                                </a:lnTo>
                                <a:lnTo>
                                  <a:pt x="229" y="21562"/>
                                </a:lnTo>
                                <a:lnTo>
                                  <a:pt x="140" y="21376"/>
                                </a:lnTo>
                                <a:lnTo>
                                  <a:pt x="66" y="20928"/>
                                </a:lnTo>
                                <a:lnTo>
                                  <a:pt x="15" y="20219"/>
                                </a:lnTo>
                                <a:lnTo>
                                  <a:pt x="0" y="19324"/>
                                </a:lnTo>
                                <a:lnTo>
                                  <a:pt x="0" y="220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 cmpd="sng" cap="flat">
                            <a:solidFill>
                              <a:srgbClr val="C0C1D6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" name="曲线 339"/>
                        <wps:cNvSpPr/>
                        <wps:spPr>
                          <a:xfrm rot="0">
                            <a:off x="0" y="400684"/>
                            <a:ext cx="32384" cy="3676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6517" y="0"/>
                                </a:moveTo>
                                <a:lnTo>
                                  <a:pt x="4658" y="0"/>
                                </a:lnTo>
                                <a:lnTo>
                                  <a:pt x="0" y="447"/>
                                </a:lnTo>
                                <a:lnTo>
                                  <a:pt x="0" y="969"/>
                                </a:lnTo>
                                <a:lnTo>
                                  <a:pt x="0" y="21189"/>
                                </a:lnTo>
                                <a:lnTo>
                                  <a:pt x="4658" y="21599"/>
                                </a:lnTo>
                                <a:lnTo>
                                  <a:pt x="16517" y="21599"/>
                                </a:lnTo>
                                <a:lnTo>
                                  <a:pt x="21176" y="21189"/>
                                </a:lnTo>
                                <a:lnTo>
                                  <a:pt x="21176" y="447"/>
                                </a:lnTo>
                                <a:lnTo>
                                  <a:pt x="16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曲线 340"/>
                        <wps:cNvSpPr/>
                        <wps:spPr>
                          <a:xfrm rot="0">
                            <a:off x="3564255" y="401319"/>
                            <a:ext cx="3522344" cy="3676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2201"/>
                                </a:moveTo>
                                <a:lnTo>
                                  <a:pt x="19" y="1342"/>
                                </a:lnTo>
                                <a:lnTo>
                                  <a:pt x="66" y="634"/>
                                </a:lnTo>
                                <a:lnTo>
                                  <a:pt x="140" y="149"/>
                                </a:lnTo>
                                <a:lnTo>
                                  <a:pt x="233" y="0"/>
                                </a:lnTo>
                                <a:lnTo>
                                  <a:pt x="21366" y="0"/>
                                </a:lnTo>
                                <a:lnTo>
                                  <a:pt x="21455" y="149"/>
                                </a:lnTo>
                                <a:lnTo>
                                  <a:pt x="21529" y="634"/>
                                </a:lnTo>
                                <a:lnTo>
                                  <a:pt x="21580" y="1342"/>
                                </a:lnTo>
                                <a:lnTo>
                                  <a:pt x="21596" y="2201"/>
                                </a:lnTo>
                                <a:lnTo>
                                  <a:pt x="21596" y="19324"/>
                                </a:lnTo>
                                <a:lnTo>
                                  <a:pt x="21580" y="20219"/>
                                </a:lnTo>
                                <a:lnTo>
                                  <a:pt x="21529" y="20928"/>
                                </a:lnTo>
                                <a:lnTo>
                                  <a:pt x="21455" y="21376"/>
                                </a:lnTo>
                                <a:lnTo>
                                  <a:pt x="21366" y="21562"/>
                                </a:lnTo>
                                <a:lnTo>
                                  <a:pt x="233" y="21562"/>
                                </a:lnTo>
                                <a:lnTo>
                                  <a:pt x="140" y="21376"/>
                                </a:lnTo>
                                <a:lnTo>
                                  <a:pt x="66" y="20928"/>
                                </a:lnTo>
                                <a:lnTo>
                                  <a:pt x="19" y="20219"/>
                                </a:lnTo>
                                <a:lnTo>
                                  <a:pt x="0" y="19324"/>
                                </a:lnTo>
                                <a:lnTo>
                                  <a:pt x="0" y="220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 cmpd="sng" cap="flat">
                            <a:solidFill>
                              <a:srgbClr val="C0C1D6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" name="曲线 341"/>
                        <wps:cNvSpPr/>
                        <wps:spPr>
                          <a:xfrm rot="0">
                            <a:off x="3555365" y="400684"/>
                            <a:ext cx="32385" cy="3676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6517" y="0"/>
                                </a:moveTo>
                                <a:lnTo>
                                  <a:pt x="4658" y="0"/>
                                </a:lnTo>
                                <a:lnTo>
                                  <a:pt x="0" y="447"/>
                                </a:lnTo>
                                <a:lnTo>
                                  <a:pt x="0" y="969"/>
                                </a:lnTo>
                                <a:lnTo>
                                  <a:pt x="0" y="21189"/>
                                </a:lnTo>
                                <a:lnTo>
                                  <a:pt x="4658" y="21599"/>
                                </a:lnTo>
                                <a:lnTo>
                                  <a:pt x="16517" y="21599"/>
                                </a:lnTo>
                                <a:lnTo>
                                  <a:pt x="21176" y="21189"/>
                                </a:lnTo>
                                <a:lnTo>
                                  <a:pt x="21176" y="447"/>
                                </a:lnTo>
                                <a:lnTo>
                                  <a:pt x="16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" name="Text box 342"/>
                        <wps:cNvSpPr/>
                        <wps:spPr>
                          <a:xfrm rot="0">
                            <a:off x="109219" y="83184"/>
                            <a:ext cx="2778760" cy="20637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343">
                          <w:txbxContent>
                            <w:p>
                              <w:pPr>
                                <w:spacing w:line="152" w:lineRule="exact"/>
                                <w:rPr>
                                  <w:rFonts w:ascii="Tahoma" w:hAns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w w:val="95"/>
                                  <w:sz w:val="13"/>
                                </w:rPr>
                                <w:t>Consistent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w w:val="95"/>
                                  <w:sz w:val="13"/>
                                </w:rPr>
                                <w:t>Response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2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w w:val="95"/>
                                  <w:sz w:val="13"/>
                                </w:rPr>
                                <w:t>Format</w:t>
                              </w:r>
                            </w:p>
                            <w:p>
                              <w:pPr>
                                <w:spacing w:before="40" w:line="13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All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responses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follow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predictable structure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1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success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flag,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message,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data/error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4" name="Text box 344"/>
                        <wps:cNvSpPr/>
                        <wps:spPr>
                          <a:xfrm rot="0">
                            <a:off x="3665220" y="83184"/>
                            <a:ext cx="2329180" cy="20637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345">
                          <w:txbxContent>
                            <w:p>
                              <w:pPr>
                                <w:spacing w:line="152" w:lineRule="exact"/>
                                <w:rPr>
                                  <w:rFonts w:ascii="Tahoma" w:hAns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Versioned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Endpoints</w:t>
                              </w:r>
                            </w:p>
                            <w:p>
                              <w:pPr>
                                <w:spacing w:before="40" w:line="13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10"/>
                                </w:rPr>
                                <w:t>/api/v1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0"/>
                                </w:rPr>
                                <w:t>prefix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0"/>
                                </w:rPr>
                                <w:t>allows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0"/>
                                </w:rPr>
                                <w:t>for future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0"/>
                                </w:rPr>
                                <w:t>API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0"/>
                                </w:rPr>
                                <w:t>versioning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0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0"/>
                                </w:rPr>
                                <w:t>without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0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0"/>
                                </w:rPr>
                                <w:t>breaking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0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0"/>
                                </w:rPr>
                                <w:t>existing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0"/>
                                </w:rPr>
                                <w:t>clients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6" name="Text box 346"/>
                        <wps:cNvSpPr/>
                        <wps:spPr>
                          <a:xfrm rot="0">
                            <a:off x="109219" y="485139"/>
                            <a:ext cx="2651760" cy="20637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347">
                          <w:txbxContent>
                            <w:p>
                              <w:pPr>
                                <w:spacing w:line="152" w:lineRule="exact"/>
                                <w:rPr>
                                  <w:rFonts w:ascii="Tahoma" w:hAns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13"/>
                                </w:rPr>
                                <w:t>HTTP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13"/>
                                </w:rPr>
                                <w:t>Status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Codes</w:t>
                              </w:r>
                            </w:p>
                            <w:p>
                              <w:pPr>
                                <w:spacing w:before="40" w:line="13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Proper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status codes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(200,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201,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400,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401,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404,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500)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indicate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operation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success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or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failure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8" name="Text box 348"/>
                        <wps:cNvSpPr/>
                        <wps:spPr>
                          <a:xfrm rot="0">
                            <a:off x="3665220" y="485139"/>
                            <a:ext cx="2300604" cy="20637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349">
                          <w:txbxContent>
                            <w:p>
                              <w:pPr>
                                <w:spacing w:line="152" w:lineRule="exact"/>
                                <w:rPr>
                                  <w:rFonts w:ascii="Tahoma" w:hAns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w w:val="90"/>
                                  <w:sz w:val="13"/>
                                </w:rPr>
                                <w:t>Idempotent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1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Operations</w:t>
                              </w:r>
                            </w:p>
                            <w:p>
                              <w:pPr>
                                <w:spacing w:before="40" w:line="13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PUT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DELETE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methods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are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idempotent,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safe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retry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without</w:t>
                              </w:r>
                              <w:r>
                                <w:rPr>
                                  <w:color w:val="272424"/>
                                  <w:spacing w:val="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side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effects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350" o:spid="_x0000_s350" coordorigin="369,13781" coordsize="11160,1210" style="position:absolute;&#10;margin-left:18.45pt;&#10;margin-top:5.050018pt;&#10;width:558.0pt;&#10;height:60.549995pt;&#10;z-index:112;&#10;mso-position-horizontal:absolute;&#10;mso-position-horizontal-relative:page;&#10;mso-position-vertical:absolute;&#10;mso-wrap-distance-left:0.0pt;&#10;mso-wrap-distance-right:0.0pt;">
                <v:shape type="#_x0000_t0" id="曲线 351" o:spid="_x0000_s351" coordsize="5547,576" path="m,59l3,36l16,17l35,4l59,l5487,l5510,4l5528,17l5542,36l5546,59l5546,516l5542,539l5528,558l5510,571l5487,575l59,575l35,571l16,558l3,539l,516l,59l,59xe" style="position:absolute;&#10;left:382;&#10;top:13782;&#10;width:5547;&#10;height:575;" filled="f" stroked="t" strokeweight="0.6202362pt">
                  <v:stroke color="#C0C1D6"/>
                </v:shape>
                <v:shape type="#_x0000_t0" id="曲线 352" o:spid="_x0000_s352" coordsize="50,576" path="m38,l11,l,10l,24l,564l11,575l38,575l49,564l49,10l38,l38,xe" style="position:absolute;&#10;left:369;&#10;top:13781;&#10;width:50;&#10;height:575;" fillcolor="#4850BB" stroked="f" strokeweight="1.0pt">
                  <v:stroke color="#000000"/>
                </v:shape>
                <v:shape type="#_x0000_t0" id="曲线 353" o:spid="_x0000_s353" coordsize="5546,576" path="m,59l5,36l17,17l35,4l58,l5486,l5509,4l5528,17l5541,36l5545,59l5545,516l5541,539l5528,558l5509,571l5486,575l58,575l35,571l17,558l5,539l,516l,59l,59xe" style="position:absolute;&#10;left:5982;&#10;top:13782;&#10;width:5546;&#10;height:575;" filled="f" stroked="t" strokeweight="0.6202362pt">
                  <v:stroke color="#C0C1D6"/>
                </v:shape>
                <v:shape type="#_x0000_t0" id="曲线 354" o:spid="_x0000_s354" coordsize="51,576" path="m38,l10,l,10l,24l,564l10,575l38,575l49,564l49,10l38,l38,xe" style="position:absolute;&#10;left:5968;&#10;top:13781;&#10;width:51;&#10;height:575;" fillcolor="#4850BB" stroked="f" strokeweight="1.0pt">
                  <v:stroke color="#000000"/>
                </v:shape>
                <v:shape type="#_x0000_t0" id="曲线 355" o:spid="_x0000_s355" coordsize="5547,579" path="m,58l3,35l16,17l35,3l59,l5487,l5510,3l5528,17l5542,35l5546,58l5546,518l5542,541l5528,561l5510,572l5487,577l59,577l35,572l16,561l3,541l,518l,58l,58xe" style="position:absolute;&#10;left:382;&#10;top:14413;&#10;width:5547;&#10;height:578;" filled="f" stroked="t" strokeweight="0.6202362pt">
                  <v:stroke color="#C0C1D6"/>
                </v:shape>
                <v:shape type="#_x0000_t0" id="曲线 356" o:spid="_x0000_s356" coordsize="50,579" path="m38,l11,l,12l,26l,568l11,578l38,578l49,568l49,12l38,l38,xe" style="position:absolute;&#10;left:369;&#10;top:14412;&#10;width:50;&#10;height:578;" fillcolor="#4850BB" stroked="f" strokeweight="1.0pt">
                  <v:stroke color="#000000"/>
                </v:shape>
                <v:shape type="#_x0000_t0" id="曲线 357" o:spid="_x0000_s357" coordsize="5546,579" path="m,58l5,35l17,17l35,3l59,l5486,l5509,3l5528,17l5541,35l5545,58l5545,518l5541,541l5528,561l5509,572l5486,577l59,577l35,572l17,561l5,541l,518l,58l,58xe" style="position:absolute;&#10;left:5982;&#10;top:14413;&#10;width:5546;&#10;height:578;" filled="f" stroked="t" strokeweight="0.6202362pt">
                  <v:stroke color="#C0C1D6"/>
                </v:shape>
                <v:shape type="#_x0000_t0" id="曲线 358" o:spid="_x0000_s358" coordsize="51,579" path="m38,l10,l,12l,26l,568l10,578l38,578l49,568l49,12l38,l38,xe" style="position:absolute;&#10;left:5968;&#10;top:14412;&#10;width:51;&#10;height:578;" fillcolor="#4850BB" stroked="f" strokeweight="1.0pt">
                  <v:stroke color="#000000"/>
                </v:shape>
                <v:shape type="#_x0000_t202" id="Text box 359" o:spid="_x0000_s359" style="position:absolute;&#10;left:540;&#10;top:13912;&#10;width:4376;&#10;height:324;&#10;mso-wrap-style:square;" filled="f" stroked="f" strokeweight="1.0pt">
                  <v:textbox id="893" inset="0mm,0mm,0mm,0mm" o:insetmode="custom" style="layout-flow:horizontal;&#10;v-text-anchor:top;">
                    <w:txbxContent>
                      <w:p>
                        <w:pPr>
                          <w:spacing w:line="152" w:lineRule="exact"/>
                          <w:rPr>
                            <w:rFonts w:ascii="Tahoma" w:hAns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w w:val="95"/>
                            <w:sz w:val="13"/>
                          </w:rPr>
                          <w:t>Consistent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w w:val="95"/>
                            <w:sz w:val="13"/>
                          </w:rPr>
                          <w:t>Response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2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w w:val="95"/>
                            <w:sz w:val="13"/>
                          </w:rPr>
                          <w:t>Format</w:t>
                        </w:r>
                      </w:p>
                      <w:p>
                        <w:pPr>
                          <w:spacing w:before="40" w:line="132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All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responses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follow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predictable structure</w:t>
                        </w:r>
                        <w:r>
                          <w:rPr>
                            <w:color w:val="272424"/>
                            <w:spacing w:val="8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with</w:t>
                        </w:r>
                        <w:r>
                          <w:rPr>
                            <w:color w:val="272424"/>
                            <w:spacing w:val="1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success</w:t>
                        </w:r>
                        <w:r>
                          <w:rPr>
                            <w:color w:val="272424"/>
                            <w:spacing w:val="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flag,</w:t>
                        </w:r>
                        <w:r>
                          <w:rPr>
                            <w:color w:val="272424"/>
                            <w:spacing w:val="-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message,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and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data/error</w:t>
                        </w:r>
                        <w:r>
                          <w:rPr>
                            <w:color w:val="272424"/>
                            <w:spacing w:val="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details</w:t>
                        </w:r>
                      </w:p>
                    </w:txbxContent>
                  </v:textbox>
                  <v:stroke color="#000000"/>
                </v:shape>
                <v:shape type="#_x0000_t202" id="Text box 360" o:spid="_x0000_s360" style="position:absolute;&#10;left:6141;&#10;top:13912;&#10;width:3667;&#10;height:324;&#10;mso-wrap-style:square;" filled="f" stroked="f" strokeweight="1.0pt">
                  <v:textbox id="894" inset="0mm,0mm,0mm,0mm" o:insetmode="custom" style="layout-flow:horizontal;&#10;v-text-anchor:top;">
                    <w:txbxContent>
                      <w:p>
                        <w:pPr>
                          <w:spacing w:line="152" w:lineRule="exact"/>
                          <w:rPr>
                            <w:rFonts w:ascii="Tahoma" w:hAns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13"/>
                          </w:rPr>
                          <w:t>Versioned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13"/>
                          </w:rPr>
                          <w:t>Endpoints</w:t>
                        </w:r>
                      </w:p>
                      <w:p>
                        <w:pPr>
                          <w:spacing w:before="40" w:line="132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w w:val="104"/>
                            <w:sz w:val="10"/>
                          </w:rPr>
                          <w:t>/api/v1</w:t>
                        </w:r>
                        <w:r>
                          <w:rPr>
                            <w:color w:val="272424"/>
                            <w:spacing w:val="-5"/>
                            <w:w w:val="104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0"/>
                          </w:rPr>
                          <w:t>prefix</w:t>
                        </w:r>
                        <w:r>
                          <w:rPr>
                            <w:color w:val="272424"/>
                            <w:spacing w:val="-5"/>
                            <w:w w:val="104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0"/>
                          </w:rPr>
                          <w:t>allows</w:t>
                        </w:r>
                        <w:r>
                          <w:rPr>
                            <w:color w:val="272424"/>
                            <w:spacing w:val="-4"/>
                            <w:w w:val="104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0"/>
                          </w:rPr>
                          <w:t>for future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0"/>
                          </w:rPr>
                          <w:t>API</w:t>
                        </w:r>
                        <w:r>
                          <w:rPr>
                            <w:color w:val="272424"/>
                            <w:spacing w:val="-1"/>
                            <w:w w:val="104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0"/>
                          </w:rPr>
                          <w:t>versioning</w:t>
                        </w:r>
                        <w:r>
                          <w:rPr>
                            <w:color w:val="272424"/>
                            <w:spacing w:val="-10"/>
                            <w:w w:val="104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0"/>
                          </w:rPr>
                          <w:t>without</w:t>
                        </w:r>
                        <w:r>
                          <w:rPr>
                            <w:color w:val="272424"/>
                            <w:spacing w:val="4"/>
                            <w:w w:val="104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0"/>
                          </w:rPr>
                          <w:t>breaking</w:t>
                        </w:r>
                        <w:r>
                          <w:rPr>
                            <w:color w:val="272424"/>
                            <w:spacing w:val="-8"/>
                            <w:w w:val="104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0"/>
                          </w:rPr>
                          <w:t>existing</w:t>
                        </w:r>
                        <w:r>
                          <w:rPr>
                            <w:color w:val="272424"/>
                            <w:spacing w:val="-4"/>
                            <w:w w:val="104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0"/>
                          </w:rPr>
                          <w:t>clients</w:t>
                        </w:r>
                      </w:p>
                    </w:txbxContent>
                  </v:textbox>
                  <v:stroke color="#000000"/>
                </v:shape>
                <v:shape type="#_x0000_t202" id="Text box 361" o:spid="_x0000_s361" style="position:absolute;&#10;left:540;&#10;top:14545;&#10;width:4176;&#10;height:324;&#10;mso-wrap-style:square;" filled="f" stroked="f" strokeweight="1.0pt">
                  <v:textbox id="895" inset="0mm,0mm,0mm,0mm" o:insetmode="custom" style="layout-flow:horizontal;&#10;v-text-anchor:top;">
                    <w:txbxContent>
                      <w:p>
                        <w:pPr>
                          <w:spacing w:line="152" w:lineRule="exact"/>
                          <w:rPr>
                            <w:rFonts w:ascii="Tahoma" w:hAns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z w:val="13"/>
                          </w:rPr>
                          <w:t>HTTP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6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z w:val="13"/>
                          </w:rPr>
                          <w:t>Status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13"/>
                          </w:rPr>
                          <w:t>Codes</w:t>
                        </w:r>
                      </w:p>
                      <w:p>
                        <w:pPr>
                          <w:spacing w:before="40" w:line="132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Proper</w:t>
                        </w:r>
                        <w:r>
                          <w:rPr>
                            <w:color w:val="272424"/>
                            <w:spacing w:val="-8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status codes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(200,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201,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400,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401,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404,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500)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indicate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operation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success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or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failure</w:t>
                        </w:r>
                      </w:p>
                    </w:txbxContent>
                  </v:textbox>
                  <v:stroke color="#000000"/>
                </v:shape>
                <v:shape type="#_x0000_t202" id="Text box 362" o:spid="_x0000_s362" style="position:absolute;&#10;left:6141;&#10;top:14545;&#10;width:3622;&#10;height:324;&#10;mso-wrap-style:square;" filled="f" stroked="f" strokeweight="1.0pt">
                  <v:textbox id="896" inset="0mm,0mm,0mm,0mm" o:insetmode="custom" style="layout-flow:horizontal;&#10;v-text-anchor:top;">
                    <w:txbxContent>
                      <w:p>
                        <w:pPr>
                          <w:spacing w:line="152" w:lineRule="exact"/>
                          <w:rPr>
                            <w:rFonts w:ascii="Tahoma" w:hAns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w w:val="90"/>
                            <w:sz w:val="13"/>
                          </w:rPr>
                          <w:t>Idempotent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1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13"/>
                          </w:rPr>
                          <w:t>Operations</w:t>
                        </w:r>
                      </w:p>
                      <w:p>
                        <w:pPr>
                          <w:spacing w:before="40" w:line="132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PUT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and</w:t>
                        </w:r>
                        <w:r>
                          <w:rPr>
                            <w:color w:val="272424"/>
                            <w:spacing w:val="-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DELETE</w:t>
                        </w:r>
                        <w:r>
                          <w:rPr>
                            <w:color w:val="272424"/>
                            <w:spacing w:val="5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methods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are</w:t>
                        </w:r>
                        <w:r>
                          <w:rPr>
                            <w:color w:val="272424"/>
                            <w:spacing w:val="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idempotent,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safe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to</w:t>
                        </w:r>
                        <w:r>
                          <w:rPr>
                            <w:color w:val="272424"/>
                            <w:spacing w:val="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retry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without</w:t>
                        </w:r>
                        <w:r>
                          <w:rPr>
                            <w:color w:val="272424"/>
                            <w:spacing w:val="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side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effects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sectPr>
      <w:pgSz w:w="11920" w:h="16840"/>
      <w:pgMar w:top="200" w:right="260" w:bottom="1060" w:left="260" w:header="0" w:footer="873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variable"/>
    <w:sig w:usb0="E00006FF" w:usb1="0000FCFF" w:usb2="00000001" w:usb3="00000000" w:csb0="0000019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</w:pPr>
    <w:r>
      <mc:AlternateContent>
        <mc:Choice Requires="wps">
          <w:drawing>
            <wp:anchor distT="0" distB="0" distL="114298" distR="114298" simplePos="0" relativeHeight="2" behindDoc="1" locked="0" layoutInCell="1" hidden="0" allowOverlap="1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78635" cy="643255"/>
              <wp:effectExtent l="0" t="0" r="0" b="0"/>
              <wp:wrapNone/>
              <wp:docPr id="1" name="Combination 1"/>
              <wp:cNvGraphicFramePr>
                <a:graphicFrameLocks noChangeAspect="0"/>
              </wp:cNvGraphicFramePr>
              <a:graphic>
                <a:graphicData uri="http://schemas.microsoft.com/office/word/2010/wordprocessingGroup">
                  <wpg:wgp>
                    <wpg:cNvPr id="2" name="Combination 2"/>
                    <wpg:cNvGrpSpPr/>
                    <wpg:grpSpPr>
                      <a:xfrm rot="0">
                        <a:off x="0" y="0"/>
                        <a:ext cx="1778635" cy="643255"/>
                        <a:chOff x="0" y="0"/>
                        <a:chExt cx="1778635" cy="643255"/>
                      </a:xfrm>
                      <a:prstGeom prst="rect"/>
                      <a:solidFill>
                        <a:srgbClr val="FFFFFF"/>
                      </a:solidFill>
                      <a:ln w="1270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g:grpSpPr>
                    <pic:pic>
                      <pic:nvPicPr>
                        <pic:cNvPr id="4" name="Image 4">
                          <a:hlinkClick r:id="rId2"/>
                        </pic:cNvPr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0">
                          <a:off x="166370" y="245745"/>
                          <a:ext cx="1612264" cy="305434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pic:spPr>
                    </pic:pic>
                    <wps:wsp>
                      <wps:cNvPr id="5" name="Rectangle 5"/>
                      <wps:cNvSpPr/>
                      <wps:spPr>
                        <a:xfrm rot="0">
                          <a:off x="0" y="0"/>
                          <a:ext cx="1742439" cy="6432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Rectangle 6"/>
                      <wps:cNvSpPr/>
                      <wps:spPr>
                        <a:xfrm rot="0">
                          <a:off x="0" y="0"/>
                          <a:ext cx="1742439" cy="643255"/>
                        </a:xfrm>
                        <a:prstGeom prst="rect"/>
                        <a:noFill/>
                        <a:ln w="12700" cmpd="sng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  <wps:bodyPr vert="horz" wrap="square" lIns="91440" tIns="45720" rIns="91440" bIns="45720" anchor="t" anchorCtr="0" upright="1">
                      <a:noAutofit/>
                    </wps:bodyPr>
                  </wpg:wgp>
                </a:graphicData>
              </a:graphic>
            </wp:anchor>
          </w:drawing>
        </mc:Choice>
        <mc:Fallback>
          <w:pict>
            <v:group type="#_x0000_t1" id="Combination 7" o:spid="_x0000_s7" coordorigin="8913,15770" coordsize="2801,1013" style="position:absolute;&#10;margin-left:445.65pt;&#10;margin-top:788.5pt;&#10;width:140.05002pt;&#10;height:50.650047pt;&#10;z-index:-56;&#10;mso-position-horizontal:absolute;&#10;mso-position-horizontal-relative:page;&#10;mso-position-vertical:absolute;&#10;mso-position-vertical-relative:page;&#10;mso-wrap-distance-left:8.999863pt;&#10;mso-wrap-distance-right:8.999863pt;">
              <v:shape type="#_x0000_t75" id="Image 8" o:spid="_x0000_s8" style="position:absolute;&#10;left:9175;&#10;top:16157;&#10;width:2538;&#10;height:480;" filled="f" stroked="f" strokeweight="1.0pt" href="https://gamma.app/?utm_source=made-with-gamma">
                <v:imagedata r:id="rId3" o:title="2156895571772993422585"/>
                <o:lock aspectratio="t"/>
                <v:stroke color="#000000"/>
              </v:shape>
              <v:rect type="#_x0000_t1" id="Rectangle 9" o:spid="_x0000_s9" style="position:absolute;&#10;left:8913;&#10;top:15770;&#10;width:2743;&#10;height:1013;" fillcolor="#FFFFFF" stroked="f" strokeweight="1.0pt">
                <v:stroke color="#000000"/>
              </v:rect>
              <v:rect type="#_x0000_t1" id="Rectangle 10" o:spid="_x0000_s10" style="position:absolute;&#10;left:8913;&#10;top:15770;&#10;width:2743;&#10;height:1013;" filled="f" stroked="t" strokeweight="1.0pt">
                <v:stroke color="#FFFFFF"/>
              </v:rect>
            </v:group>
          </w:pict>
        </mc:Fallback>
      </mc:AlternateContent>
    </w:r>
  </w:p>
</w:ftr>
</file>

<file path=word/footer2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</w:pPr>
    <w:r>
      <mc:AlternateContent>
        <mc:Choice Requires="wps">
          <w:drawing>
            <wp:anchor distT="0" distB="0" distL="114298" distR="114298" simplePos="0" relativeHeight="2" behindDoc="1" locked="0" layoutInCell="1" hidden="0" allowOverlap="1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78635" cy="643255"/>
              <wp:effectExtent l="0" t="0" r="0" b="0"/>
              <wp:wrapNone/>
              <wp:docPr id="56" name="Combination 56"/>
              <wp:cNvGraphicFramePr>
                <a:graphicFrameLocks noChangeAspect="0"/>
              </wp:cNvGraphicFramePr>
              <a:graphic>
                <a:graphicData uri="http://schemas.microsoft.com/office/word/2010/wordprocessingGroup">
                  <wpg:wgp>
                    <wpg:cNvPr id="57" name="Combination 57"/>
                    <wpg:cNvGrpSpPr/>
                    <wpg:grpSpPr>
                      <a:xfrm rot="0">
                        <a:off x="0" y="0"/>
                        <a:ext cx="1778635" cy="643255"/>
                        <a:chOff x="0" y="0"/>
                        <a:chExt cx="1778635" cy="643255"/>
                      </a:xfrm>
                      <a:prstGeom prst="rect"/>
                      <a:solidFill>
                        <a:srgbClr val="FFFFFF"/>
                      </a:solidFill>
                      <a:ln w="1270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g:grpSpPr>
                    <pic:pic>
                      <pic:nvPicPr>
                        <pic:cNvPr id="59" name="Image 59">
                          <a:hlinkClick r:id="rId2"/>
                        </pic:cNvPr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0">
                          <a:off x="166370" y="245745"/>
                          <a:ext cx="1612264" cy="305434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pic:spPr>
                    </pic:pic>
                    <wps:wsp>
                      <wps:cNvPr id="60" name="Rectangle 60"/>
                      <wps:cNvSpPr/>
                      <wps:spPr>
                        <a:xfrm rot="0">
                          <a:off x="0" y="0"/>
                          <a:ext cx="1742439" cy="6432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Rectangle 61"/>
                      <wps:cNvSpPr/>
                      <wps:spPr>
                        <a:xfrm rot="0">
                          <a:off x="0" y="0"/>
                          <a:ext cx="1742439" cy="643255"/>
                        </a:xfrm>
                        <a:prstGeom prst="rect"/>
                        <a:noFill/>
                        <a:ln w="12700" cmpd="sng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  <wps:bodyPr vert="horz" wrap="square" lIns="91440" tIns="45720" rIns="91440" bIns="45720" anchor="t" anchorCtr="0" upright="1">
                      <a:noAutofit/>
                    </wps:bodyPr>
                  </wpg:wgp>
                </a:graphicData>
              </a:graphic>
            </wp:anchor>
          </w:drawing>
        </mc:Choice>
        <mc:Fallback>
          <w:pict>
            <v:group type="#_x0000_t1" id="Combination 62" o:spid="_x0000_s62" coordorigin="8913,15770" coordsize="2801,1013" style="position:absolute;&#10;margin-left:445.65pt;&#10;margin-top:788.5pt;&#10;width:140.05002pt;&#10;height:50.650047pt;&#10;z-index:-1;&#10;mso-position-horizontal:absolute;&#10;mso-position-horizontal-relative:page;&#10;mso-position-vertical:absolute;&#10;mso-position-vertical-relative:page;&#10;mso-wrap-distance-left:8.999863pt;&#10;mso-wrap-distance-right:8.999863pt;">
              <v:shape type="#_x0000_t75" id="Image 63" o:spid="_x0000_s63" style="position:absolute;&#10;left:9175;&#10;top:16157;&#10;width:2538;&#10;height:480;" filled="f" stroked="f" strokeweight="1.0pt" href="https://gamma.app/?utm_source=made-with-gamma">
                <v:imagedata r:id="rId3" o:title="5262486541772993422962"/>
                <o:lock aspectratio="t"/>
                <v:stroke color="#000000"/>
              </v:shape>
              <v:rect type="#_x0000_t1" id="Rectangle 64" o:spid="_x0000_s64" style="position:absolute;&#10;left:8913;&#10;top:15770;&#10;width:2743;&#10;height:1013;" fillcolor="#FFFFFF" stroked="f" strokeweight="1.0pt">
                <v:stroke color="#000000"/>
              </v:rect>
              <v:rect type="#_x0000_t1" id="Rectangle 65" o:spid="_x0000_s65" style="position:absolute;&#10;left:8913;&#10;top:15770;&#10;width:2743;&#10;height:1013;" filled="f" stroked="t" strokeweight="1.0pt">
                <v:stroke color="#FFFFFF"/>
              </v:rect>
            </v:group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E5185C6E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106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5" w:hanging="180"/>
      </w:pPr>
    </w:lvl>
  </w:abstractNum>
  <w:abstractNum w:abstractNumId="1">
    <w:multiLevelType w:val="hybridMultilevel"/>
    <w:tmpl w:val="22882998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716" w:hanging="540"/>
      </w:pPr>
      <w:rPr>
        <w:rFonts w:ascii="Segoe UI Symbol" w:hAnsi="Segoe UI Symbol" w:eastAsia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167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615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062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510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957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3405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3853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4300" w:hanging="540"/>
      </w:pPr>
      <w:rPr>
        <w:rFonts w:hint="default"/>
      </w:rPr>
    </w:lvl>
  </w:abstractNum>
  <w:abstractNum w:abstractNumId="2">
    <w:multiLevelType w:val="hybridMultilevel"/>
    <w:tmpl w:val="9D706F92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717" w:hanging="540"/>
      </w:pPr>
      <w:rPr>
        <w:rFonts w:ascii="Segoe UI Symbol" w:hAnsi="Segoe UI Symbol" w:eastAsia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167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615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062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510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957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3405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3853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4300" w:hanging="540"/>
      </w:pPr>
      <w:rPr>
        <w:rFonts w:hint="default"/>
      </w:rPr>
    </w:lvl>
  </w:abstractNum>
  <w:abstractNum w:abstractNumId="3">
    <w:multiLevelType w:val="hybridMultilevel"/>
    <w:tmpl w:val="9ADA29B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716" w:hanging="540"/>
      </w:pPr>
      <w:rPr>
        <w:rFonts w:ascii="Segoe UI Symbol" w:hAnsi="Segoe UI Symbol" w:eastAsia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167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615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062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510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957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3405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3853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4300" w:hanging="540"/>
      </w:pPr>
      <w:rPr>
        <w:rFonts w:hint="default"/>
      </w:rPr>
    </w:lvl>
  </w:abstractNum>
  <w:abstractNum w:abstractNumId="4">
    <w:multiLevelType w:val="hybridMultilevel"/>
    <w:tmpl w:val="E14CCA64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717" w:hanging="540"/>
      </w:pPr>
      <w:rPr>
        <w:rFonts w:ascii="Segoe UI Symbol" w:hAnsi="Segoe UI Symbol" w:eastAsia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167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615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062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510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957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3405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3853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4300" w:hanging="540"/>
      </w:pPr>
      <w:rPr>
        <w:rFonts w:hint="default"/>
      </w:rPr>
    </w:lvl>
  </w:abstractNum>
  <w:abstractNum w:abstractNumId="5">
    <w:multiLevelType w:val="hybridMultilevel"/>
    <w:tmpl w:val="C10EC8C2"/>
    <w:lvl w:ilvl="0">
      <w:start w:val="0"/>
      <w:numFmt w:val="bullet"/>
      <w:lvlRestart w:val="0"/>
      <w:lvlText w:val="✓"/>
      <w:lvlJc w:val="left"/>
      <w:pPr>
        <w:tabs>
          <w:tab w:val="num" w:pos="0"/>
        </w:tabs>
        <w:ind w:left="413" w:hanging="207"/>
      </w:pPr>
      <w:rPr>
        <w:rFonts w:ascii="Segoe UI Symbol" w:hAnsi="Segoe UI Symbol" w:eastAsia="Segoe UI Symbol" w:cs="Segoe UI Symbol" w:hint="default"/>
        <w:b w:val="0"/>
        <w:bCs w:val="0"/>
        <w:i w:val="0"/>
        <w:iCs w:val="0"/>
        <w:color w:val="2DCC70"/>
        <w:w w:val="116"/>
        <w:sz w:val="18"/>
        <w:szCs w:val="18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595" w:hanging="207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771" w:hanging="207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947" w:hanging="207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123" w:hanging="207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1299" w:hanging="207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1474" w:hanging="207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1650" w:hanging="207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1826" w:hanging="207"/>
      </w:pPr>
      <w:rPr>
        <w:rFonts w:hint="default"/>
      </w:rPr>
    </w:lvl>
  </w:abstractNum>
  <w:abstractNum w:abstractNumId="6">
    <w:multiLevelType w:val="hybridMultilevel"/>
    <w:tmpl w:val="A4D63D62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989" w:hanging="540"/>
      </w:pPr>
      <w:rPr>
        <w:rFonts w:ascii="Segoe UI Symbol" w:hAnsi="Segoe UI Symbol" w:eastAsia="Segoe UI Symbol" w:cs="Segoe UI Symbol" w:hint="default"/>
        <w:b w:val="0"/>
        <w:bCs w:val="0"/>
        <w:i w:val="0"/>
        <w:iCs w:val="0"/>
        <w:color w:val="272424"/>
        <w:w w:val="137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2021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3062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4103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5144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6185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7226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8267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9308" w:hanging="540"/>
      </w:pPr>
      <w:rPr>
        <w:rFonts w:hint="default"/>
      </w:rPr>
    </w:lvl>
  </w:abstractNum>
  <w:abstractNum w:abstractNumId="7">
    <w:multiLevelType w:val="hybridMultilevel"/>
    <w:tmpl w:val="E5E88368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862" w:hanging="540"/>
      </w:pPr>
      <w:rPr>
        <w:rFonts w:ascii="Segoe UI Symbol" w:hAnsi="Segoe UI Symbol" w:eastAsia="Segoe UI Symbol" w:cs="Segoe UI Symbol" w:hint="default"/>
        <w:b w:val="0"/>
        <w:bCs w:val="0"/>
        <w:i w:val="0"/>
        <w:iCs w:val="0"/>
        <w:color w:val="272424"/>
        <w:w w:val="139"/>
        <w:sz w:val="16"/>
        <w:szCs w:val="16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913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966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4019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5072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6125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7178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8231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9284" w:hanging="5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Segoe UI Symbol" w:eastAsia="Segoe UI Symbol" w:cs="Segoe UI Symbol" w:hAnsi="Segoe UI Symbol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58"/>
      <w:ind w:left="505"/>
      <w:outlineLvl w:val="0"/>
    </w:pPr>
    <w:rPr>
      <w:rFonts w:ascii="Tahoma" w:eastAsia="Tahoma" w:cs="Tahoma" w:hAnsi="Tahoma"/>
      <w:b/>
      <w:bCs/>
      <w:sz w:val="54"/>
      <w:szCs w:val="54"/>
    </w:rPr>
  </w:style>
  <w:style w:type="paragraph" w:styleId="2">
    <w:name w:val="heading 2"/>
    <w:basedOn w:val="0"/>
    <w:pPr>
      <w:spacing w:before="179"/>
      <w:ind w:left="505"/>
      <w:outlineLvl w:val="1"/>
    </w:pPr>
    <w:rPr>
      <w:rFonts w:ascii="Tahoma" w:eastAsia="Tahoma" w:cs="Tahoma" w:hAnsi="Tahoma"/>
      <w:b/>
      <w:bCs/>
      <w:sz w:val="27"/>
      <w:szCs w:val="27"/>
    </w:rPr>
  </w:style>
  <w:style w:type="paragraph" w:styleId="3">
    <w:name w:val="heading 3"/>
    <w:basedOn w:val="0"/>
    <w:pPr>
      <w:spacing w:before="92"/>
      <w:ind w:left="1652"/>
      <w:outlineLvl w:val="2"/>
    </w:pPr>
    <w:rPr>
      <w:rFonts w:ascii="Tahoma" w:eastAsia="Tahoma" w:cs="Tahoma" w:hAnsi="Tahoma"/>
      <w:b/>
      <w:bCs/>
      <w:sz w:val="25"/>
      <w:szCs w:val="25"/>
    </w:rPr>
  </w:style>
  <w:style w:type="paragraph" w:styleId="4">
    <w:name w:val="heading 4"/>
    <w:basedOn w:val="0"/>
    <w:pPr>
      <w:ind w:left="488"/>
      <w:outlineLvl w:val="3"/>
    </w:pPr>
    <w:rPr>
      <w:rFonts w:ascii="Tahoma" w:eastAsia="Tahoma" w:cs="Tahoma" w:hAnsi="Tahoma"/>
      <w:b/>
      <w:bCs/>
      <w:sz w:val="20"/>
      <w:szCs w:val="20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0"/>
      <w:szCs w:val="20"/>
    </w:rPr>
  </w:style>
  <w:style w:type="paragraph" w:customStyle="1" w:styleId="16">
    <w:name w:val="List Paragraph"/>
    <w:basedOn w:val="0"/>
    <w:pPr>
      <w:spacing w:before="27"/>
      <w:ind w:left="862" w:hanging="541"/>
    </w:pPr>
  </w:style>
  <w:style w:type="paragraph" w:customStyle="1" w:styleId="17">
    <w:name w:val="Table Paragraph"/>
    <w:basedOn w:val="0"/>
  </w:style>
  <w:style w:type="character" w:styleId="18">
    <w:name w:val="Hyperlink"/>
    <w:basedOn w:val="1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image" Target="media/92.png"/><Relationship Id="rId5" Type="http://schemas.openxmlformats.org/officeDocument/2006/relationships/image" Target="media/92.png"/><Relationship Id="rId6" Type="http://schemas.openxmlformats.org/officeDocument/2006/relationships/image" Target="media/105.png"/><Relationship Id="rId7" Type="http://schemas.openxmlformats.org/officeDocument/2006/relationships/image" Target="media/105.png"/><Relationship Id="rId8" Type="http://schemas.openxmlformats.org/officeDocument/2006/relationships/image" Target="media/118.png"/><Relationship Id="rId9" Type="http://schemas.openxmlformats.org/officeDocument/2006/relationships/image" Target="media/118.png"/><Relationship Id="rId10" Type="http://schemas.openxmlformats.org/officeDocument/2006/relationships/image" Target="media/131.png"/><Relationship Id="rId11" Type="http://schemas.openxmlformats.org/officeDocument/2006/relationships/image" Target="media/131.png"/><Relationship Id="rId12" Type="http://schemas.openxmlformats.org/officeDocument/2006/relationships/image" Target="media/141.png"/><Relationship Id="rId13" Type="http://schemas.openxmlformats.org/officeDocument/2006/relationships/image" Target="media/144.png"/><Relationship Id="rId14" Type="http://schemas.openxmlformats.org/officeDocument/2006/relationships/image" Target="media/148.png"/><Relationship Id="rId15" Type="http://schemas.openxmlformats.org/officeDocument/2006/relationships/image" Target="media/148.png"/><Relationship Id="rId16" Type="http://schemas.openxmlformats.org/officeDocument/2006/relationships/image" Target="media/155.png"/><Relationship Id="rId17" Type="http://schemas.openxmlformats.org/officeDocument/2006/relationships/image" Target="media/158.png"/><Relationship Id="rId18" Type="http://schemas.openxmlformats.org/officeDocument/2006/relationships/image" Target="media/163.png"/><Relationship Id="rId19" Type="http://schemas.openxmlformats.org/officeDocument/2006/relationships/image" Target="media/163.png"/><Relationship Id="rId20" Type="http://schemas.openxmlformats.org/officeDocument/2006/relationships/image" Target="media/171.png"/><Relationship Id="rId21" Type="http://schemas.openxmlformats.org/officeDocument/2006/relationships/image" Target="media/174.png"/><Relationship Id="rId22" Type="http://schemas.openxmlformats.org/officeDocument/2006/relationships/image" Target="media/179.png"/><Relationship Id="rId23" Type="http://schemas.openxmlformats.org/officeDocument/2006/relationships/image" Target="media/179.png"/><Relationship Id="rId24" Type="http://schemas.openxmlformats.org/officeDocument/2006/relationships/image" Target="media/188.png"/><Relationship Id="rId25" Type="http://schemas.openxmlformats.org/officeDocument/2006/relationships/image" Target="media/231.png"/><Relationship Id="rId26" Type="http://schemas.openxmlformats.org/officeDocument/2006/relationships/image" Target="media/231.png"/><Relationship Id="rId27" Type="http://schemas.openxmlformats.org/officeDocument/2006/relationships/image" Target="media/245.png"/><Relationship Id="rId28" Type="http://schemas.openxmlformats.org/officeDocument/2006/relationships/image" Target="media/245.png"/><Relationship Id="rId29" Type="http://schemas.openxmlformats.org/officeDocument/2006/relationships/image" Target="media/259.png"/><Relationship Id="rId30" Type="http://schemas.openxmlformats.org/officeDocument/2006/relationships/image" Target="media/259.png"/><Relationship Id="rId31" Type="http://schemas.openxmlformats.org/officeDocument/2006/relationships/image" Target="media/273.png"/><Relationship Id="rId32" Type="http://schemas.openxmlformats.org/officeDocument/2006/relationships/image" Target="media/273.png"/><Relationship Id="rId33" Type="http://schemas.openxmlformats.org/officeDocument/2006/relationships/image" Target="media/303.png"/><Relationship Id="rId34" Type="http://schemas.openxmlformats.org/officeDocument/2006/relationships/image" Target="media/303.png"/><Relationship Id="rId35" Type="http://schemas.openxmlformats.org/officeDocument/2006/relationships/styles" Target="styles.xml"/><Relationship Id="rId36" Type="http://schemas.openxmlformats.org/officeDocument/2006/relationships/numbering" Target="numbering.xml"/><Relationship Id="rId3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3.png"/><Relationship Id="rId2" Type="http://schemas.openxmlformats.org/officeDocument/2006/relationships/hyperlink" Target="https://gamma.app/?utm_source=made-with-gamma" TargetMode="External"/><Relationship Id="rId3" Type="http://schemas.openxmlformats.org/officeDocument/2006/relationships/image" Target="media/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58.png"/><Relationship Id="rId2" Type="http://schemas.openxmlformats.org/officeDocument/2006/relationships/hyperlink" Target="https://gamma.app/?utm_source=made-with-gamma" TargetMode="External"/><Relationship Id="rId3" Type="http://schemas.openxmlformats.org/officeDocument/2006/relationships/image" Target="media/58.png"/></Relationships>
</file>

<file path=docProps/app.xml><?xml version="1.0" encoding="utf-8"?>
<Properties xmlns="http://schemas.openxmlformats.org/officeDocument/2006/extended-properties">
  <Template>Normal.eit</Template>
  <TotalTime>19</TotalTime>
  <Application>Office</Application>
  <Pages>10</Pages>
  <Words>1325</Words>
  <Characters>8842</Characters>
  <Lines>406</Lines>
  <Paragraphs>206</Paragraphs>
  <CharactersWithSpaces>9938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chiyaan</dc:creator>
  <cp:lastModifiedBy>Mobile phone user</cp:lastModifiedBy>
  <cp:revision>4</cp:revision>
  <dcterms:created xsi:type="dcterms:W3CDTF">2026-03-06T05:05:00Z</dcterms:created>
  <dcterms:modified xsi:type="dcterms:W3CDTF">2026-03-08T15:46:55Z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2026-03-04T16:00:00Z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2026-03-04T16:00:00Z</vt:filetime>
  </property>
  <property fmtid="{D5CDD505-2E9C-101B-9397-08002B2CF9AE}" pid="5" name="Producer">
    <vt:lpwstr>Microsoft® PowerPoint® LTSC</vt:lpwstr>
  </property>
</Properties>
</file>